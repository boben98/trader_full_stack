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F742C" w14:textId="1FC17EEA"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7F39B52B" w14:textId="24AD65CC" w:rsidR="004851C7" w:rsidRPr="00B50CAA" w:rsidRDefault="00C35D64" w:rsidP="001236CB">
      <w:pPr>
        <w:pStyle w:val="Cmlapkarstanszk"/>
        <w:spacing w:after="1920"/>
      </w:pPr>
      <w:fldSimple w:instr=" DOCPROPERTY  Company  \* MERGEFORMAT ">
        <w:r w:rsidR="00902AEB">
          <w:t>Automatizálási és Alkalmazott Informatikai Tanszék</w:t>
        </w:r>
      </w:fldSimple>
    </w:p>
    <w:p w14:paraId="63E824BC" w14:textId="3290A017" w:rsidR="0063585C" w:rsidRPr="00B50CAA" w:rsidRDefault="001236CB" w:rsidP="001236CB">
      <w:pPr>
        <w:pStyle w:val="Cmlapszerz"/>
      </w:pPr>
      <w:r>
        <w:t>Boros</w:t>
      </w:r>
      <w:commentRangeStart w:id="0"/>
      <w:r w:rsidR="00630A92">
        <w:t xml:space="preserve"> Bence</w:t>
      </w:r>
      <w:commentRangeEnd w:id="0"/>
      <w:r w:rsidR="00630A92">
        <w:rPr>
          <w:rStyle w:val="Jegyzethivatkozs"/>
          <w:noProof w:val="0"/>
        </w:rPr>
        <w:commentReference w:id="0"/>
      </w:r>
    </w:p>
    <w:p w14:paraId="436457F8" w14:textId="310A48CB" w:rsidR="00630A92" w:rsidRDefault="001236CB" w:rsidP="001236CB">
      <w:pPr>
        <w:pStyle w:val="Cm"/>
        <w:rPr>
          <w:smallCaps/>
        </w:rPr>
      </w:pPr>
      <w:r>
        <w:t>Tőzsdei kereskedést segítő webalkalmazás fejlesztése</w:t>
      </w:r>
    </w:p>
    <w:p w14:paraId="71BF7A9D" w14:textId="14F07A93" w:rsidR="00630A92" w:rsidRDefault="001236CB" w:rsidP="001236CB">
      <w:pPr>
        <w:keepLines/>
        <w:spacing w:after="360"/>
        <w:ind w:firstLine="0"/>
        <w:jc w:val="center"/>
      </w:pPr>
      <w:r>
        <w:rPr>
          <w:smallCaps/>
        </w:rPr>
        <w:t>Kövesdán Gábor</w:t>
      </w:r>
      <w:commentRangeStart w:id="1"/>
      <w:r w:rsidR="00630A92">
        <w:fldChar w:fldCharType="begin"/>
      </w:r>
      <w:r w:rsidR="00630A92">
        <w:instrText xml:space="preserve"> DOCPROPERTY "Manager"  \* MERGEFORMAT </w:instrText>
      </w:r>
      <w:r w:rsidR="00630A92">
        <w:fldChar w:fldCharType="end"/>
      </w:r>
      <w:commentRangeEnd w:id="1"/>
      <w:r w:rsidR="00630A92">
        <w:rPr>
          <w:rStyle w:val="Jegyzethivatkozs"/>
        </w:rPr>
        <w:commentReference w:id="1"/>
      </w:r>
    </w:p>
    <w:p w14:paraId="59CFD63D" w14:textId="21EA8726" w:rsidR="0063585C" w:rsidRPr="00B50CAA" w:rsidRDefault="00630A92" w:rsidP="00630A92">
      <w:pPr>
        <w:spacing w:after="0"/>
        <w:ind w:firstLine="0"/>
        <w:jc w:val="center"/>
      </w:pPr>
      <w:r>
        <w:t xml:space="preserve">BUDAPEST, </w:t>
      </w:r>
      <w:commentRangeStart w:id="2"/>
      <w:r>
        <w:t>20</w:t>
      </w:r>
      <w:commentRangeEnd w:id="2"/>
      <w:r>
        <w:rPr>
          <w:rStyle w:val="Jegyzethivatkozs"/>
        </w:rPr>
        <w:commentReference w:id="2"/>
      </w:r>
      <w:r w:rsidR="001236CB">
        <w:t>20</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00C3C721" w14:textId="6145FCD0" w:rsidR="00902AE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991004" w:history="1">
        <w:r w:rsidR="00902AEB" w:rsidRPr="00BC21C3">
          <w:rPr>
            <w:rStyle w:val="Hiperhivatkozs"/>
            <w:noProof/>
          </w:rPr>
          <w:t>Összefoglaló</w:t>
        </w:r>
        <w:r w:rsidR="00902AEB">
          <w:rPr>
            <w:noProof/>
            <w:webHidden/>
          </w:rPr>
          <w:tab/>
        </w:r>
        <w:r w:rsidR="00902AEB">
          <w:rPr>
            <w:noProof/>
            <w:webHidden/>
          </w:rPr>
          <w:fldChar w:fldCharType="begin"/>
        </w:r>
        <w:r w:rsidR="00902AEB">
          <w:rPr>
            <w:noProof/>
            <w:webHidden/>
          </w:rPr>
          <w:instrText xml:space="preserve"> PAGEREF _Toc58991004 \h </w:instrText>
        </w:r>
        <w:r w:rsidR="00902AEB">
          <w:rPr>
            <w:noProof/>
            <w:webHidden/>
          </w:rPr>
        </w:r>
        <w:r w:rsidR="00902AEB">
          <w:rPr>
            <w:noProof/>
            <w:webHidden/>
          </w:rPr>
          <w:fldChar w:fldCharType="separate"/>
        </w:r>
        <w:r w:rsidR="00902AEB">
          <w:rPr>
            <w:noProof/>
            <w:webHidden/>
          </w:rPr>
          <w:t>5</w:t>
        </w:r>
        <w:r w:rsidR="00902AEB">
          <w:rPr>
            <w:noProof/>
            <w:webHidden/>
          </w:rPr>
          <w:fldChar w:fldCharType="end"/>
        </w:r>
      </w:hyperlink>
    </w:p>
    <w:p w14:paraId="71BAF39C" w14:textId="5891E7EF" w:rsidR="00902AEB" w:rsidRDefault="00902AEB">
      <w:pPr>
        <w:pStyle w:val="TJ1"/>
        <w:rPr>
          <w:rFonts w:asciiTheme="minorHAnsi" w:eastAsiaTheme="minorEastAsia" w:hAnsiTheme="minorHAnsi" w:cstheme="minorBidi"/>
          <w:b w:val="0"/>
          <w:noProof/>
          <w:sz w:val="22"/>
          <w:szCs w:val="22"/>
          <w:lang w:eastAsia="hu-HU"/>
        </w:rPr>
      </w:pPr>
      <w:hyperlink w:anchor="_Toc58991005" w:history="1">
        <w:r w:rsidRPr="00BC21C3">
          <w:rPr>
            <w:rStyle w:val="Hiperhivatkozs"/>
            <w:noProof/>
            <w:lang w:val="en-US"/>
          </w:rPr>
          <w:t>Abstract</w:t>
        </w:r>
        <w:r>
          <w:rPr>
            <w:noProof/>
            <w:webHidden/>
          </w:rPr>
          <w:tab/>
        </w:r>
        <w:r>
          <w:rPr>
            <w:noProof/>
            <w:webHidden/>
          </w:rPr>
          <w:fldChar w:fldCharType="begin"/>
        </w:r>
        <w:r>
          <w:rPr>
            <w:noProof/>
            <w:webHidden/>
          </w:rPr>
          <w:instrText xml:space="preserve"> PAGEREF _Toc58991005 \h </w:instrText>
        </w:r>
        <w:r>
          <w:rPr>
            <w:noProof/>
            <w:webHidden/>
          </w:rPr>
        </w:r>
        <w:r>
          <w:rPr>
            <w:noProof/>
            <w:webHidden/>
          </w:rPr>
          <w:fldChar w:fldCharType="separate"/>
        </w:r>
        <w:r>
          <w:rPr>
            <w:noProof/>
            <w:webHidden/>
          </w:rPr>
          <w:t>6</w:t>
        </w:r>
        <w:r>
          <w:rPr>
            <w:noProof/>
            <w:webHidden/>
          </w:rPr>
          <w:fldChar w:fldCharType="end"/>
        </w:r>
      </w:hyperlink>
    </w:p>
    <w:p w14:paraId="2C209179" w14:textId="362F7441" w:rsidR="00902AEB" w:rsidRDefault="00902AEB">
      <w:pPr>
        <w:pStyle w:val="TJ1"/>
        <w:rPr>
          <w:rFonts w:asciiTheme="minorHAnsi" w:eastAsiaTheme="minorEastAsia" w:hAnsiTheme="minorHAnsi" w:cstheme="minorBidi"/>
          <w:b w:val="0"/>
          <w:noProof/>
          <w:sz w:val="22"/>
          <w:szCs w:val="22"/>
          <w:lang w:eastAsia="hu-HU"/>
        </w:rPr>
      </w:pPr>
      <w:hyperlink w:anchor="_Toc58991006" w:history="1">
        <w:r w:rsidRPr="00BC21C3">
          <w:rPr>
            <w:rStyle w:val="Hiperhivatkozs"/>
            <w:noProof/>
          </w:rPr>
          <w:t>1 Bevezetés</w:t>
        </w:r>
        <w:r>
          <w:rPr>
            <w:noProof/>
            <w:webHidden/>
          </w:rPr>
          <w:tab/>
        </w:r>
        <w:r>
          <w:rPr>
            <w:noProof/>
            <w:webHidden/>
          </w:rPr>
          <w:fldChar w:fldCharType="begin"/>
        </w:r>
        <w:r>
          <w:rPr>
            <w:noProof/>
            <w:webHidden/>
          </w:rPr>
          <w:instrText xml:space="preserve"> PAGEREF _Toc58991006 \h </w:instrText>
        </w:r>
        <w:r>
          <w:rPr>
            <w:noProof/>
            <w:webHidden/>
          </w:rPr>
        </w:r>
        <w:r>
          <w:rPr>
            <w:noProof/>
            <w:webHidden/>
          </w:rPr>
          <w:fldChar w:fldCharType="separate"/>
        </w:r>
        <w:r>
          <w:rPr>
            <w:noProof/>
            <w:webHidden/>
          </w:rPr>
          <w:t>7</w:t>
        </w:r>
        <w:r>
          <w:rPr>
            <w:noProof/>
            <w:webHidden/>
          </w:rPr>
          <w:fldChar w:fldCharType="end"/>
        </w:r>
      </w:hyperlink>
    </w:p>
    <w:p w14:paraId="7879A040" w14:textId="731FBFA8"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07" w:history="1">
        <w:r w:rsidRPr="00BC21C3">
          <w:rPr>
            <w:rStyle w:val="Hiperhivatkozs"/>
            <w:noProof/>
          </w:rPr>
          <w:t>1.1 Motiváció</w:t>
        </w:r>
        <w:r>
          <w:rPr>
            <w:noProof/>
            <w:webHidden/>
          </w:rPr>
          <w:tab/>
        </w:r>
        <w:r>
          <w:rPr>
            <w:noProof/>
            <w:webHidden/>
          </w:rPr>
          <w:fldChar w:fldCharType="begin"/>
        </w:r>
        <w:r>
          <w:rPr>
            <w:noProof/>
            <w:webHidden/>
          </w:rPr>
          <w:instrText xml:space="preserve"> PAGEREF _Toc58991007 \h </w:instrText>
        </w:r>
        <w:r>
          <w:rPr>
            <w:noProof/>
            <w:webHidden/>
          </w:rPr>
        </w:r>
        <w:r>
          <w:rPr>
            <w:noProof/>
            <w:webHidden/>
          </w:rPr>
          <w:fldChar w:fldCharType="separate"/>
        </w:r>
        <w:r>
          <w:rPr>
            <w:noProof/>
            <w:webHidden/>
          </w:rPr>
          <w:t>7</w:t>
        </w:r>
        <w:r>
          <w:rPr>
            <w:noProof/>
            <w:webHidden/>
          </w:rPr>
          <w:fldChar w:fldCharType="end"/>
        </w:r>
      </w:hyperlink>
    </w:p>
    <w:p w14:paraId="6D05BA86" w14:textId="60391608"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08" w:history="1">
        <w:r w:rsidRPr="00BC21C3">
          <w:rPr>
            <w:rStyle w:val="Hiperhivatkozs"/>
            <w:noProof/>
          </w:rPr>
          <w:t>1.2 Tőzsdei kereskedés</w:t>
        </w:r>
        <w:r>
          <w:rPr>
            <w:noProof/>
            <w:webHidden/>
          </w:rPr>
          <w:tab/>
        </w:r>
        <w:r>
          <w:rPr>
            <w:noProof/>
            <w:webHidden/>
          </w:rPr>
          <w:fldChar w:fldCharType="begin"/>
        </w:r>
        <w:r>
          <w:rPr>
            <w:noProof/>
            <w:webHidden/>
          </w:rPr>
          <w:instrText xml:space="preserve"> PAGEREF _Toc58991008 \h </w:instrText>
        </w:r>
        <w:r>
          <w:rPr>
            <w:noProof/>
            <w:webHidden/>
          </w:rPr>
        </w:r>
        <w:r>
          <w:rPr>
            <w:noProof/>
            <w:webHidden/>
          </w:rPr>
          <w:fldChar w:fldCharType="separate"/>
        </w:r>
        <w:r>
          <w:rPr>
            <w:noProof/>
            <w:webHidden/>
          </w:rPr>
          <w:t>7</w:t>
        </w:r>
        <w:r>
          <w:rPr>
            <w:noProof/>
            <w:webHidden/>
          </w:rPr>
          <w:fldChar w:fldCharType="end"/>
        </w:r>
      </w:hyperlink>
    </w:p>
    <w:p w14:paraId="0FD18983" w14:textId="67EA6901"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09" w:history="1">
        <w:r w:rsidRPr="00BC21C3">
          <w:rPr>
            <w:rStyle w:val="Hiperhivatkozs"/>
            <w:noProof/>
          </w:rPr>
          <w:t>1.2.1 A tőzsde múltja</w:t>
        </w:r>
        <w:r>
          <w:rPr>
            <w:noProof/>
            <w:webHidden/>
          </w:rPr>
          <w:tab/>
        </w:r>
        <w:r>
          <w:rPr>
            <w:noProof/>
            <w:webHidden/>
          </w:rPr>
          <w:fldChar w:fldCharType="begin"/>
        </w:r>
        <w:r>
          <w:rPr>
            <w:noProof/>
            <w:webHidden/>
          </w:rPr>
          <w:instrText xml:space="preserve"> PAGEREF _Toc58991009 \h </w:instrText>
        </w:r>
        <w:r>
          <w:rPr>
            <w:noProof/>
            <w:webHidden/>
          </w:rPr>
        </w:r>
        <w:r>
          <w:rPr>
            <w:noProof/>
            <w:webHidden/>
          </w:rPr>
          <w:fldChar w:fldCharType="separate"/>
        </w:r>
        <w:r>
          <w:rPr>
            <w:noProof/>
            <w:webHidden/>
          </w:rPr>
          <w:t>7</w:t>
        </w:r>
        <w:r>
          <w:rPr>
            <w:noProof/>
            <w:webHidden/>
          </w:rPr>
          <w:fldChar w:fldCharType="end"/>
        </w:r>
      </w:hyperlink>
    </w:p>
    <w:p w14:paraId="7495308B" w14:textId="1C458238"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0" w:history="1">
        <w:r w:rsidRPr="00BC21C3">
          <w:rPr>
            <w:rStyle w:val="Hiperhivatkozs"/>
            <w:noProof/>
          </w:rPr>
          <w:t>1.2.2 A devizakereskedés</w:t>
        </w:r>
        <w:r>
          <w:rPr>
            <w:noProof/>
            <w:webHidden/>
          </w:rPr>
          <w:tab/>
        </w:r>
        <w:r>
          <w:rPr>
            <w:noProof/>
            <w:webHidden/>
          </w:rPr>
          <w:fldChar w:fldCharType="begin"/>
        </w:r>
        <w:r>
          <w:rPr>
            <w:noProof/>
            <w:webHidden/>
          </w:rPr>
          <w:instrText xml:space="preserve"> PAGEREF _Toc58991010 \h </w:instrText>
        </w:r>
        <w:r>
          <w:rPr>
            <w:noProof/>
            <w:webHidden/>
          </w:rPr>
        </w:r>
        <w:r>
          <w:rPr>
            <w:noProof/>
            <w:webHidden/>
          </w:rPr>
          <w:fldChar w:fldCharType="separate"/>
        </w:r>
        <w:r>
          <w:rPr>
            <w:noProof/>
            <w:webHidden/>
          </w:rPr>
          <w:t>9</w:t>
        </w:r>
        <w:r>
          <w:rPr>
            <w:noProof/>
            <w:webHidden/>
          </w:rPr>
          <w:fldChar w:fldCharType="end"/>
        </w:r>
      </w:hyperlink>
    </w:p>
    <w:p w14:paraId="1A74290D" w14:textId="49836D43"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1" w:history="1">
        <w:r w:rsidRPr="00BC21C3">
          <w:rPr>
            <w:rStyle w:val="Hiperhivatkozs"/>
            <w:noProof/>
          </w:rPr>
          <w:t>1.2.3 Magánemberként a devizapiacon</w:t>
        </w:r>
        <w:r>
          <w:rPr>
            <w:noProof/>
            <w:webHidden/>
          </w:rPr>
          <w:tab/>
        </w:r>
        <w:r>
          <w:rPr>
            <w:noProof/>
            <w:webHidden/>
          </w:rPr>
          <w:fldChar w:fldCharType="begin"/>
        </w:r>
        <w:r>
          <w:rPr>
            <w:noProof/>
            <w:webHidden/>
          </w:rPr>
          <w:instrText xml:space="preserve"> PAGEREF _Toc58991011 \h </w:instrText>
        </w:r>
        <w:r>
          <w:rPr>
            <w:noProof/>
            <w:webHidden/>
          </w:rPr>
        </w:r>
        <w:r>
          <w:rPr>
            <w:noProof/>
            <w:webHidden/>
          </w:rPr>
          <w:fldChar w:fldCharType="separate"/>
        </w:r>
        <w:r>
          <w:rPr>
            <w:noProof/>
            <w:webHidden/>
          </w:rPr>
          <w:t>9</w:t>
        </w:r>
        <w:r>
          <w:rPr>
            <w:noProof/>
            <w:webHidden/>
          </w:rPr>
          <w:fldChar w:fldCharType="end"/>
        </w:r>
      </w:hyperlink>
    </w:p>
    <w:p w14:paraId="7557A891" w14:textId="1C72C773"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12" w:history="1">
        <w:r w:rsidRPr="00BC21C3">
          <w:rPr>
            <w:rStyle w:val="Hiperhivatkozs"/>
            <w:noProof/>
          </w:rPr>
          <w:t>1.3 Webes technológiák</w:t>
        </w:r>
        <w:r>
          <w:rPr>
            <w:noProof/>
            <w:webHidden/>
          </w:rPr>
          <w:tab/>
        </w:r>
        <w:r>
          <w:rPr>
            <w:noProof/>
            <w:webHidden/>
          </w:rPr>
          <w:fldChar w:fldCharType="begin"/>
        </w:r>
        <w:r>
          <w:rPr>
            <w:noProof/>
            <w:webHidden/>
          </w:rPr>
          <w:instrText xml:space="preserve"> PAGEREF _Toc58991012 \h </w:instrText>
        </w:r>
        <w:r>
          <w:rPr>
            <w:noProof/>
            <w:webHidden/>
          </w:rPr>
        </w:r>
        <w:r>
          <w:rPr>
            <w:noProof/>
            <w:webHidden/>
          </w:rPr>
          <w:fldChar w:fldCharType="separate"/>
        </w:r>
        <w:r>
          <w:rPr>
            <w:noProof/>
            <w:webHidden/>
          </w:rPr>
          <w:t>10</w:t>
        </w:r>
        <w:r>
          <w:rPr>
            <w:noProof/>
            <w:webHidden/>
          </w:rPr>
          <w:fldChar w:fldCharType="end"/>
        </w:r>
      </w:hyperlink>
    </w:p>
    <w:p w14:paraId="3EEAC281" w14:textId="198CC520"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3" w:history="1">
        <w:r w:rsidRPr="00BC21C3">
          <w:rPr>
            <w:rStyle w:val="Hiperhivatkozs"/>
            <w:noProof/>
          </w:rPr>
          <w:t>1.3.1 Történelem</w:t>
        </w:r>
        <w:r>
          <w:rPr>
            <w:noProof/>
            <w:webHidden/>
          </w:rPr>
          <w:tab/>
        </w:r>
        <w:r>
          <w:rPr>
            <w:noProof/>
            <w:webHidden/>
          </w:rPr>
          <w:fldChar w:fldCharType="begin"/>
        </w:r>
        <w:r>
          <w:rPr>
            <w:noProof/>
            <w:webHidden/>
          </w:rPr>
          <w:instrText xml:space="preserve"> PAGEREF _Toc58991013 \h </w:instrText>
        </w:r>
        <w:r>
          <w:rPr>
            <w:noProof/>
            <w:webHidden/>
          </w:rPr>
        </w:r>
        <w:r>
          <w:rPr>
            <w:noProof/>
            <w:webHidden/>
          </w:rPr>
          <w:fldChar w:fldCharType="separate"/>
        </w:r>
        <w:r>
          <w:rPr>
            <w:noProof/>
            <w:webHidden/>
          </w:rPr>
          <w:t>10</w:t>
        </w:r>
        <w:r>
          <w:rPr>
            <w:noProof/>
            <w:webHidden/>
          </w:rPr>
          <w:fldChar w:fldCharType="end"/>
        </w:r>
      </w:hyperlink>
    </w:p>
    <w:p w14:paraId="4F34A435" w14:textId="451995E8"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4" w:history="1">
        <w:r w:rsidRPr="00BC21C3">
          <w:rPr>
            <w:rStyle w:val="Hiperhivatkozs"/>
            <w:noProof/>
          </w:rPr>
          <w:t>1.3.2 Modern webalkalmazások</w:t>
        </w:r>
        <w:r>
          <w:rPr>
            <w:noProof/>
            <w:webHidden/>
          </w:rPr>
          <w:tab/>
        </w:r>
        <w:r>
          <w:rPr>
            <w:noProof/>
            <w:webHidden/>
          </w:rPr>
          <w:fldChar w:fldCharType="begin"/>
        </w:r>
        <w:r>
          <w:rPr>
            <w:noProof/>
            <w:webHidden/>
          </w:rPr>
          <w:instrText xml:space="preserve"> PAGEREF _Toc58991014 \h </w:instrText>
        </w:r>
        <w:r>
          <w:rPr>
            <w:noProof/>
            <w:webHidden/>
          </w:rPr>
        </w:r>
        <w:r>
          <w:rPr>
            <w:noProof/>
            <w:webHidden/>
          </w:rPr>
          <w:fldChar w:fldCharType="separate"/>
        </w:r>
        <w:r>
          <w:rPr>
            <w:noProof/>
            <w:webHidden/>
          </w:rPr>
          <w:t>11</w:t>
        </w:r>
        <w:r>
          <w:rPr>
            <w:noProof/>
            <w:webHidden/>
          </w:rPr>
          <w:fldChar w:fldCharType="end"/>
        </w:r>
      </w:hyperlink>
    </w:p>
    <w:p w14:paraId="318C5AD3" w14:textId="074FA4C5" w:rsidR="00902AEB" w:rsidRDefault="00902AEB">
      <w:pPr>
        <w:pStyle w:val="TJ1"/>
        <w:rPr>
          <w:rFonts w:asciiTheme="minorHAnsi" w:eastAsiaTheme="minorEastAsia" w:hAnsiTheme="minorHAnsi" w:cstheme="minorBidi"/>
          <w:b w:val="0"/>
          <w:noProof/>
          <w:sz w:val="22"/>
          <w:szCs w:val="22"/>
          <w:lang w:eastAsia="hu-HU"/>
        </w:rPr>
      </w:pPr>
      <w:hyperlink w:anchor="_Toc58991015" w:history="1">
        <w:r w:rsidRPr="00BC21C3">
          <w:rPr>
            <w:rStyle w:val="Hiperhivatkozs"/>
            <w:noProof/>
          </w:rPr>
          <w:t>2 Felhasznált technológiák</w:t>
        </w:r>
        <w:r>
          <w:rPr>
            <w:noProof/>
            <w:webHidden/>
          </w:rPr>
          <w:tab/>
        </w:r>
        <w:r>
          <w:rPr>
            <w:noProof/>
            <w:webHidden/>
          </w:rPr>
          <w:fldChar w:fldCharType="begin"/>
        </w:r>
        <w:r>
          <w:rPr>
            <w:noProof/>
            <w:webHidden/>
          </w:rPr>
          <w:instrText xml:space="preserve"> PAGEREF _Toc58991015 \h </w:instrText>
        </w:r>
        <w:r>
          <w:rPr>
            <w:noProof/>
            <w:webHidden/>
          </w:rPr>
        </w:r>
        <w:r>
          <w:rPr>
            <w:noProof/>
            <w:webHidden/>
          </w:rPr>
          <w:fldChar w:fldCharType="separate"/>
        </w:r>
        <w:r>
          <w:rPr>
            <w:noProof/>
            <w:webHidden/>
          </w:rPr>
          <w:t>12</w:t>
        </w:r>
        <w:r>
          <w:rPr>
            <w:noProof/>
            <w:webHidden/>
          </w:rPr>
          <w:fldChar w:fldCharType="end"/>
        </w:r>
      </w:hyperlink>
    </w:p>
    <w:p w14:paraId="708514C2" w14:textId="471E7343"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16" w:history="1">
        <w:r w:rsidRPr="00BC21C3">
          <w:rPr>
            <w:rStyle w:val="Hiperhivatkozs"/>
            <w:noProof/>
          </w:rPr>
          <w:t>2.1 Algoritmus</w:t>
        </w:r>
        <w:r>
          <w:rPr>
            <w:noProof/>
            <w:webHidden/>
          </w:rPr>
          <w:tab/>
        </w:r>
        <w:r>
          <w:rPr>
            <w:noProof/>
            <w:webHidden/>
          </w:rPr>
          <w:fldChar w:fldCharType="begin"/>
        </w:r>
        <w:r>
          <w:rPr>
            <w:noProof/>
            <w:webHidden/>
          </w:rPr>
          <w:instrText xml:space="preserve"> PAGEREF _Toc58991016 \h </w:instrText>
        </w:r>
        <w:r>
          <w:rPr>
            <w:noProof/>
            <w:webHidden/>
          </w:rPr>
        </w:r>
        <w:r>
          <w:rPr>
            <w:noProof/>
            <w:webHidden/>
          </w:rPr>
          <w:fldChar w:fldCharType="separate"/>
        </w:r>
        <w:r>
          <w:rPr>
            <w:noProof/>
            <w:webHidden/>
          </w:rPr>
          <w:t>12</w:t>
        </w:r>
        <w:r>
          <w:rPr>
            <w:noProof/>
            <w:webHidden/>
          </w:rPr>
          <w:fldChar w:fldCharType="end"/>
        </w:r>
      </w:hyperlink>
    </w:p>
    <w:p w14:paraId="3C7A5AF3" w14:textId="6CB940B6"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7" w:history="1">
        <w:r w:rsidRPr="00BC21C3">
          <w:rPr>
            <w:rStyle w:val="Hiperhivatkozs"/>
            <w:noProof/>
          </w:rPr>
          <w:t>2.1.1 MetaQuotes Language 4 (MQL4)</w:t>
        </w:r>
        <w:r>
          <w:rPr>
            <w:noProof/>
            <w:webHidden/>
          </w:rPr>
          <w:tab/>
        </w:r>
        <w:r>
          <w:rPr>
            <w:noProof/>
            <w:webHidden/>
          </w:rPr>
          <w:fldChar w:fldCharType="begin"/>
        </w:r>
        <w:r>
          <w:rPr>
            <w:noProof/>
            <w:webHidden/>
          </w:rPr>
          <w:instrText xml:space="preserve"> PAGEREF _Toc58991017 \h </w:instrText>
        </w:r>
        <w:r>
          <w:rPr>
            <w:noProof/>
            <w:webHidden/>
          </w:rPr>
        </w:r>
        <w:r>
          <w:rPr>
            <w:noProof/>
            <w:webHidden/>
          </w:rPr>
          <w:fldChar w:fldCharType="separate"/>
        </w:r>
        <w:r>
          <w:rPr>
            <w:noProof/>
            <w:webHidden/>
          </w:rPr>
          <w:t>12</w:t>
        </w:r>
        <w:r>
          <w:rPr>
            <w:noProof/>
            <w:webHidden/>
          </w:rPr>
          <w:fldChar w:fldCharType="end"/>
        </w:r>
      </w:hyperlink>
    </w:p>
    <w:p w14:paraId="3CFFFB83" w14:textId="623E2134"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18" w:history="1">
        <w:r w:rsidRPr="00BC21C3">
          <w:rPr>
            <w:rStyle w:val="Hiperhivatkozs"/>
            <w:noProof/>
          </w:rPr>
          <w:t>2.2 Backend</w:t>
        </w:r>
        <w:r>
          <w:rPr>
            <w:noProof/>
            <w:webHidden/>
          </w:rPr>
          <w:tab/>
        </w:r>
        <w:r>
          <w:rPr>
            <w:noProof/>
            <w:webHidden/>
          </w:rPr>
          <w:fldChar w:fldCharType="begin"/>
        </w:r>
        <w:r>
          <w:rPr>
            <w:noProof/>
            <w:webHidden/>
          </w:rPr>
          <w:instrText xml:space="preserve"> PAGEREF _Toc58991018 \h </w:instrText>
        </w:r>
        <w:r>
          <w:rPr>
            <w:noProof/>
            <w:webHidden/>
          </w:rPr>
        </w:r>
        <w:r>
          <w:rPr>
            <w:noProof/>
            <w:webHidden/>
          </w:rPr>
          <w:fldChar w:fldCharType="separate"/>
        </w:r>
        <w:r>
          <w:rPr>
            <w:noProof/>
            <w:webHidden/>
          </w:rPr>
          <w:t>12</w:t>
        </w:r>
        <w:r>
          <w:rPr>
            <w:noProof/>
            <w:webHidden/>
          </w:rPr>
          <w:fldChar w:fldCharType="end"/>
        </w:r>
      </w:hyperlink>
    </w:p>
    <w:p w14:paraId="4360A542" w14:textId="6233201A"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19" w:history="1">
        <w:r w:rsidRPr="00BC21C3">
          <w:rPr>
            <w:rStyle w:val="Hiperhivatkozs"/>
            <w:noProof/>
          </w:rPr>
          <w:t>2.2.1 MongoDB / Mongoose</w:t>
        </w:r>
        <w:r>
          <w:rPr>
            <w:noProof/>
            <w:webHidden/>
          </w:rPr>
          <w:tab/>
        </w:r>
        <w:r>
          <w:rPr>
            <w:noProof/>
            <w:webHidden/>
          </w:rPr>
          <w:fldChar w:fldCharType="begin"/>
        </w:r>
        <w:r>
          <w:rPr>
            <w:noProof/>
            <w:webHidden/>
          </w:rPr>
          <w:instrText xml:space="preserve"> PAGEREF _Toc58991019 \h </w:instrText>
        </w:r>
        <w:r>
          <w:rPr>
            <w:noProof/>
            <w:webHidden/>
          </w:rPr>
        </w:r>
        <w:r>
          <w:rPr>
            <w:noProof/>
            <w:webHidden/>
          </w:rPr>
          <w:fldChar w:fldCharType="separate"/>
        </w:r>
        <w:r>
          <w:rPr>
            <w:noProof/>
            <w:webHidden/>
          </w:rPr>
          <w:t>12</w:t>
        </w:r>
        <w:r>
          <w:rPr>
            <w:noProof/>
            <w:webHidden/>
          </w:rPr>
          <w:fldChar w:fldCharType="end"/>
        </w:r>
      </w:hyperlink>
    </w:p>
    <w:p w14:paraId="6DB0B88E" w14:textId="4257B718"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0" w:history="1">
        <w:r w:rsidRPr="00BC21C3">
          <w:rPr>
            <w:rStyle w:val="Hiperhivatkozs"/>
            <w:noProof/>
          </w:rPr>
          <w:t>2.2.2 Node.js</w:t>
        </w:r>
        <w:r>
          <w:rPr>
            <w:noProof/>
            <w:webHidden/>
          </w:rPr>
          <w:tab/>
        </w:r>
        <w:r>
          <w:rPr>
            <w:noProof/>
            <w:webHidden/>
          </w:rPr>
          <w:fldChar w:fldCharType="begin"/>
        </w:r>
        <w:r>
          <w:rPr>
            <w:noProof/>
            <w:webHidden/>
          </w:rPr>
          <w:instrText xml:space="preserve"> PAGEREF _Toc58991020 \h </w:instrText>
        </w:r>
        <w:r>
          <w:rPr>
            <w:noProof/>
            <w:webHidden/>
          </w:rPr>
        </w:r>
        <w:r>
          <w:rPr>
            <w:noProof/>
            <w:webHidden/>
          </w:rPr>
          <w:fldChar w:fldCharType="separate"/>
        </w:r>
        <w:r>
          <w:rPr>
            <w:noProof/>
            <w:webHidden/>
          </w:rPr>
          <w:t>13</w:t>
        </w:r>
        <w:r>
          <w:rPr>
            <w:noProof/>
            <w:webHidden/>
          </w:rPr>
          <w:fldChar w:fldCharType="end"/>
        </w:r>
      </w:hyperlink>
    </w:p>
    <w:p w14:paraId="2FA508C9" w14:textId="0E7F673E"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1" w:history="1">
        <w:r w:rsidRPr="00BC21C3">
          <w:rPr>
            <w:rStyle w:val="Hiperhivatkozs"/>
            <w:noProof/>
          </w:rPr>
          <w:t>2.2.3 Express.js</w:t>
        </w:r>
        <w:r>
          <w:rPr>
            <w:noProof/>
            <w:webHidden/>
          </w:rPr>
          <w:tab/>
        </w:r>
        <w:r>
          <w:rPr>
            <w:noProof/>
            <w:webHidden/>
          </w:rPr>
          <w:fldChar w:fldCharType="begin"/>
        </w:r>
        <w:r>
          <w:rPr>
            <w:noProof/>
            <w:webHidden/>
          </w:rPr>
          <w:instrText xml:space="preserve"> PAGEREF _Toc58991021 \h </w:instrText>
        </w:r>
        <w:r>
          <w:rPr>
            <w:noProof/>
            <w:webHidden/>
          </w:rPr>
        </w:r>
        <w:r>
          <w:rPr>
            <w:noProof/>
            <w:webHidden/>
          </w:rPr>
          <w:fldChar w:fldCharType="separate"/>
        </w:r>
        <w:r>
          <w:rPr>
            <w:noProof/>
            <w:webHidden/>
          </w:rPr>
          <w:t>14</w:t>
        </w:r>
        <w:r>
          <w:rPr>
            <w:noProof/>
            <w:webHidden/>
          </w:rPr>
          <w:fldChar w:fldCharType="end"/>
        </w:r>
      </w:hyperlink>
    </w:p>
    <w:p w14:paraId="694EE1C1" w14:textId="1F7B2684"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2" w:history="1">
        <w:r w:rsidRPr="00BC21C3">
          <w:rPr>
            <w:rStyle w:val="Hiperhivatkozs"/>
            <w:noProof/>
          </w:rPr>
          <w:t>2.2.4 Passport.js</w:t>
        </w:r>
        <w:r>
          <w:rPr>
            <w:noProof/>
            <w:webHidden/>
          </w:rPr>
          <w:tab/>
        </w:r>
        <w:r>
          <w:rPr>
            <w:noProof/>
            <w:webHidden/>
          </w:rPr>
          <w:fldChar w:fldCharType="begin"/>
        </w:r>
        <w:r>
          <w:rPr>
            <w:noProof/>
            <w:webHidden/>
          </w:rPr>
          <w:instrText xml:space="preserve"> PAGEREF _Toc58991022 \h </w:instrText>
        </w:r>
        <w:r>
          <w:rPr>
            <w:noProof/>
            <w:webHidden/>
          </w:rPr>
        </w:r>
        <w:r>
          <w:rPr>
            <w:noProof/>
            <w:webHidden/>
          </w:rPr>
          <w:fldChar w:fldCharType="separate"/>
        </w:r>
        <w:r>
          <w:rPr>
            <w:noProof/>
            <w:webHidden/>
          </w:rPr>
          <w:t>14</w:t>
        </w:r>
        <w:r>
          <w:rPr>
            <w:noProof/>
            <w:webHidden/>
          </w:rPr>
          <w:fldChar w:fldCharType="end"/>
        </w:r>
      </w:hyperlink>
    </w:p>
    <w:p w14:paraId="1237A80C" w14:textId="060B3AD0"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3" w:history="1">
        <w:r w:rsidRPr="00BC21C3">
          <w:rPr>
            <w:rStyle w:val="Hiperhivatkozs"/>
            <w:noProof/>
          </w:rPr>
          <w:t>2.2.5 Oanda API / simple-fxtrade</w:t>
        </w:r>
        <w:r>
          <w:rPr>
            <w:noProof/>
            <w:webHidden/>
          </w:rPr>
          <w:tab/>
        </w:r>
        <w:r>
          <w:rPr>
            <w:noProof/>
            <w:webHidden/>
          </w:rPr>
          <w:fldChar w:fldCharType="begin"/>
        </w:r>
        <w:r>
          <w:rPr>
            <w:noProof/>
            <w:webHidden/>
          </w:rPr>
          <w:instrText xml:space="preserve"> PAGEREF _Toc58991023 \h </w:instrText>
        </w:r>
        <w:r>
          <w:rPr>
            <w:noProof/>
            <w:webHidden/>
          </w:rPr>
        </w:r>
        <w:r>
          <w:rPr>
            <w:noProof/>
            <w:webHidden/>
          </w:rPr>
          <w:fldChar w:fldCharType="separate"/>
        </w:r>
        <w:r>
          <w:rPr>
            <w:noProof/>
            <w:webHidden/>
          </w:rPr>
          <w:t>14</w:t>
        </w:r>
        <w:r>
          <w:rPr>
            <w:noProof/>
            <w:webHidden/>
          </w:rPr>
          <w:fldChar w:fldCharType="end"/>
        </w:r>
      </w:hyperlink>
    </w:p>
    <w:p w14:paraId="7C367C4B" w14:textId="39B1CFD9"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24" w:history="1">
        <w:r w:rsidRPr="00BC21C3">
          <w:rPr>
            <w:rStyle w:val="Hiperhivatkozs"/>
            <w:noProof/>
          </w:rPr>
          <w:t>2.3 Frontend</w:t>
        </w:r>
        <w:r>
          <w:rPr>
            <w:noProof/>
            <w:webHidden/>
          </w:rPr>
          <w:tab/>
        </w:r>
        <w:r>
          <w:rPr>
            <w:noProof/>
            <w:webHidden/>
          </w:rPr>
          <w:fldChar w:fldCharType="begin"/>
        </w:r>
        <w:r>
          <w:rPr>
            <w:noProof/>
            <w:webHidden/>
          </w:rPr>
          <w:instrText xml:space="preserve"> PAGEREF _Toc58991024 \h </w:instrText>
        </w:r>
        <w:r>
          <w:rPr>
            <w:noProof/>
            <w:webHidden/>
          </w:rPr>
        </w:r>
        <w:r>
          <w:rPr>
            <w:noProof/>
            <w:webHidden/>
          </w:rPr>
          <w:fldChar w:fldCharType="separate"/>
        </w:r>
        <w:r>
          <w:rPr>
            <w:noProof/>
            <w:webHidden/>
          </w:rPr>
          <w:t>15</w:t>
        </w:r>
        <w:r>
          <w:rPr>
            <w:noProof/>
            <w:webHidden/>
          </w:rPr>
          <w:fldChar w:fldCharType="end"/>
        </w:r>
      </w:hyperlink>
    </w:p>
    <w:p w14:paraId="514B4254" w14:textId="545143FE"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5" w:history="1">
        <w:r w:rsidRPr="00BC21C3">
          <w:rPr>
            <w:rStyle w:val="Hiperhivatkozs"/>
            <w:noProof/>
          </w:rPr>
          <w:t>2.3.1 React</w:t>
        </w:r>
        <w:r>
          <w:rPr>
            <w:noProof/>
            <w:webHidden/>
          </w:rPr>
          <w:tab/>
        </w:r>
        <w:r>
          <w:rPr>
            <w:noProof/>
            <w:webHidden/>
          </w:rPr>
          <w:fldChar w:fldCharType="begin"/>
        </w:r>
        <w:r>
          <w:rPr>
            <w:noProof/>
            <w:webHidden/>
          </w:rPr>
          <w:instrText xml:space="preserve"> PAGEREF _Toc58991025 \h </w:instrText>
        </w:r>
        <w:r>
          <w:rPr>
            <w:noProof/>
            <w:webHidden/>
          </w:rPr>
        </w:r>
        <w:r>
          <w:rPr>
            <w:noProof/>
            <w:webHidden/>
          </w:rPr>
          <w:fldChar w:fldCharType="separate"/>
        </w:r>
        <w:r>
          <w:rPr>
            <w:noProof/>
            <w:webHidden/>
          </w:rPr>
          <w:t>15</w:t>
        </w:r>
        <w:r>
          <w:rPr>
            <w:noProof/>
            <w:webHidden/>
          </w:rPr>
          <w:fldChar w:fldCharType="end"/>
        </w:r>
      </w:hyperlink>
    </w:p>
    <w:p w14:paraId="4F3C7EBC" w14:textId="0EA53313"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26" w:history="1">
        <w:r w:rsidRPr="00BC21C3">
          <w:rPr>
            <w:rStyle w:val="Hiperhivatkozs"/>
            <w:noProof/>
          </w:rPr>
          <w:t>2.3.2 React Bootstrap</w:t>
        </w:r>
        <w:r>
          <w:rPr>
            <w:noProof/>
            <w:webHidden/>
          </w:rPr>
          <w:tab/>
        </w:r>
        <w:r>
          <w:rPr>
            <w:noProof/>
            <w:webHidden/>
          </w:rPr>
          <w:fldChar w:fldCharType="begin"/>
        </w:r>
        <w:r>
          <w:rPr>
            <w:noProof/>
            <w:webHidden/>
          </w:rPr>
          <w:instrText xml:space="preserve"> PAGEREF _Toc58991026 \h </w:instrText>
        </w:r>
        <w:r>
          <w:rPr>
            <w:noProof/>
            <w:webHidden/>
          </w:rPr>
        </w:r>
        <w:r>
          <w:rPr>
            <w:noProof/>
            <w:webHidden/>
          </w:rPr>
          <w:fldChar w:fldCharType="separate"/>
        </w:r>
        <w:r>
          <w:rPr>
            <w:noProof/>
            <w:webHidden/>
          </w:rPr>
          <w:t>16</w:t>
        </w:r>
        <w:r>
          <w:rPr>
            <w:noProof/>
            <w:webHidden/>
          </w:rPr>
          <w:fldChar w:fldCharType="end"/>
        </w:r>
      </w:hyperlink>
    </w:p>
    <w:p w14:paraId="5ED6D38D" w14:textId="7B7A6D56"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27" w:history="1">
        <w:r w:rsidRPr="00BC21C3">
          <w:rPr>
            <w:rStyle w:val="Hiperhivatkozs"/>
            <w:noProof/>
          </w:rPr>
          <w:t>2.4 Docker</w:t>
        </w:r>
        <w:r>
          <w:rPr>
            <w:noProof/>
            <w:webHidden/>
          </w:rPr>
          <w:tab/>
        </w:r>
        <w:r>
          <w:rPr>
            <w:noProof/>
            <w:webHidden/>
          </w:rPr>
          <w:fldChar w:fldCharType="begin"/>
        </w:r>
        <w:r>
          <w:rPr>
            <w:noProof/>
            <w:webHidden/>
          </w:rPr>
          <w:instrText xml:space="preserve"> PAGEREF _Toc58991027 \h </w:instrText>
        </w:r>
        <w:r>
          <w:rPr>
            <w:noProof/>
            <w:webHidden/>
          </w:rPr>
        </w:r>
        <w:r>
          <w:rPr>
            <w:noProof/>
            <w:webHidden/>
          </w:rPr>
          <w:fldChar w:fldCharType="separate"/>
        </w:r>
        <w:r>
          <w:rPr>
            <w:noProof/>
            <w:webHidden/>
          </w:rPr>
          <w:t>17</w:t>
        </w:r>
        <w:r>
          <w:rPr>
            <w:noProof/>
            <w:webHidden/>
          </w:rPr>
          <w:fldChar w:fldCharType="end"/>
        </w:r>
      </w:hyperlink>
    </w:p>
    <w:p w14:paraId="727EBF95" w14:textId="4D401F51" w:rsidR="00902AEB" w:rsidRDefault="00902AEB">
      <w:pPr>
        <w:pStyle w:val="TJ1"/>
        <w:rPr>
          <w:rFonts w:asciiTheme="minorHAnsi" w:eastAsiaTheme="minorEastAsia" w:hAnsiTheme="minorHAnsi" w:cstheme="minorBidi"/>
          <w:b w:val="0"/>
          <w:noProof/>
          <w:sz w:val="22"/>
          <w:szCs w:val="22"/>
          <w:lang w:eastAsia="hu-HU"/>
        </w:rPr>
      </w:pPr>
      <w:hyperlink w:anchor="_Toc58991028" w:history="1">
        <w:r w:rsidRPr="00BC21C3">
          <w:rPr>
            <w:rStyle w:val="Hiperhivatkozs"/>
            <w:noProof/>
          </w:rPr>
          <w:t>3 Tervezés</w:t>
        </w:r>
        <w:r>
          <w:rPr>
            <w:noProof/>
            <w:webHidden/>
          </w:rPr>
          <w:tab/>
        </w:r>
        <w:r>
          <w:rPr>
            <w:noProof/>
            <w:webHidden/>
          </w:rPr>
          <w:fldChar w:fldCharType="begin"/>
        </w:r>
        <w:r>
          <w:rPr>
            <w:noProof/>
            <w:webHidden/>
          </w:rPr>
          <w:instrText xml:space="preserve"> PAGEREF _Toc58991028 \h </w:instrText>
        </w:r>
        <w:r>
          <w:rPr>
            <w:noProof/>
            <w:webHidden/>
          </w:rPr>
        </w:r>
        <w:r>
          <w:rPr>
            <w:noProof/>
            <w:webHidden/>
          </w:rPr>
          <w:fldChar w:fldCharType="separate"/>
        </w:r>
        <w:r>
          <w:rPr>
            <w:noProof/>
            <w:webHidden/>
          </w:rPr>
          <w:t>18</w:t>
        </w:r>
        <w:r>
          <w:rPr>
            <w:noProof/>
            <w:webHidden/>
          </w:rPr>
          <w:fldChar w:fldCharType="end"/>
        </w:r>
      </w:hyperlink>
    </w:p>
    <w:p w14:paraId="03889E89" w14:textId="58F67B1C"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29" w:history="1">
        <w:r w:rsidRPr="00BC21C3">
          <w:rPr>
            <w:rStyle w:val="Hiperhivatkozs"/>
            <w:noProof/>
          </w:rPr>
          <w:t>3.1 Az adatbázis elérésének útjai a grafikus felületről</w:t>
        </w:r>
        <w:r>
          <w:rPr>
            <w:noProof/>
            <w:webHidden/>
          </w:rPr>
          <w:tab/>
        </w:r>
        <w:r>
          <w:rPr>
            <w:noProof/>
            <w:webHidden/>
          </w:rPr>
          <w:fldChar w:fldCharType="begin"/>
        </w:r>
        <w:r>
          <w:rPr>
            <w:noProof/>
            <w:webHidden/>
          </w:rPr>
          <w:instrText xml:space="preserve"> PAGEREF _Toc58991029 \h </w:instrText>
        </w:r>
        <w:r>
          <w:rPr>
            <w:noProof/>
            <w:webHidden/>
          </w:rPr>
        </w:r>
        <w:r>
          <w:rPr>
            <w:noProof/>
            <w:webHidden/>
          </w:rPr>
          <w:fldChar w:fldCharType="separate"/>
        </w:r>
        <w:r>
          <w:rPr>
            <w:noProof/>
            <w:webHidden/>
          </w:rPr>
          <w:t>18</w:t>
        </w:r>
        <w:r>
          <w:rPr>
            <w:noProof/>
            <w:webHidden/>
          </w:rPr>
          <w:fldChar w:fldCharType="end"/>
        </w:r>
      </w:hyperlink>
    </w:p>
    <w:p w14:paraId="2B36945C" w14:textId="07B15472"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30" w:history="1">
        <w:r w:rsidRPr="00BC21C3">
          <w:rPr>
            <w:rStyle w:val="Hiperhivatkozs"/>
            <w:noProof/>
          </w:rPr>
          <w:t>3.2 Algoritmus</w:t>
        </w:r>
        <w:r>
          <w:rPr>
            <w:noProof/>
            <w:webHidden/>
          </w:rPr>
          <w:tab/>
        </w:r>
        <w:r>
          <w:rPr>
            <w:noProof/>
            <w:webHidden/>
          </w:rPr>
          <w:fldChar w:fldCharType="begin"/>
        </w:r>
        <w:r>
          <w:rPr>
            <w:noProof/>
            <w:webHidden/>
          </w:rPr>
          <w:instrText xml:space="preserve"> PAGEREF _Toc58991030 \h </w:instrText>
        </w:r>
        <w:r>
          <w:rPr>
            <w:noProof/>
            <w:webHidden/>
          </w:rPr>
        </w:r>
        <w:r>
          <w:rPr>
            <w:noProof/>
            <w:webHidden/>
          </w:rPr>
          <w:fldChar w:fldCharType="separate"/>
        </w:r>
        <w:r>
          <w:rPr>
            <w:noProof/>
            <w:webHidden/>
          </w:rPr>
          <w:t>18</w:t>
        </w:r>
        <w:r>
          <w:rPr>
            <w:noProof/>
            <w:webHidden/>
          </w:rPr>
          <w:fldChar w:fldCharType="end"/>
        </w:r>
      </w:hyperlink>
    </w:p>
    <w:p w14:paraId="67E655CD" w14:textId="1D13832E"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31" w:history="1">
        <w:r w:rsidRPr="00BC21C3">
          <w:rPr>
            <w:rStyle w:val="Hiperhivatkozs"/>
            <w:noProof/>
          </w:rPr>
          <w:t>3.2.1 Szükséges fogalmak</w:t>
        </w:r>
        <w:r>
          <w:rPr>
            <w:noProof/>
            <w:webHidden/>
          </w:rPr>
          <w:tab/>
        </w:r>
        <w:r>
          <w:rPr>
            <w:noProof/>
            <w:webHidden/>
          </w:rPr>
          <w:fldChar w:fldCharType="begin"/>
        </w:r>
        <w:r>
          <w:rPr>
            <w:noProof/>
            <w:webHidden/>
          </w:rPr>
          <w:instrText xml:space="preserve"> PAGEREF _Toc58991031 \h </w:instrText>
        </w:r>
        <w:r>
          <w:rPr>
            <w:noProof/>
            <w:webHidden/>
          </w:rPr>
        </w:r>
        <w:r>
          <w:rPr>
            <w:noProof/>
            <w:webHidden/>
          </w:rPr>
          <w:fldChar w:fldCharType="separate"/>
        </w:r>
        <w:r>
          <w:rPr>
            <w:noProof/>
            <w:webHidden/>
          </w:rPr>
          <w:t>18</w:t>
        </w:r>
        <w:r>
          <w:rPr>
            <w:noProof/>
            <w:webHidden/>
          </w:rPr>
          <w:fldChar w:fldCharType="end"/>
        </w:r>
      </w:hyperlink>
    </w:p>
    <w:p w14:paraId="0A768526" w14:textId="4A7DF4C5"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32" w:history="1">
        <w:r w:rsidRPr="00BC21C3">
          <w:rPr>
            <w:rStyle w:val="Hiperhivatkozs"/>
            <w:noProof/>
          </w:rPr>
          <w:t>3.3 Backend</w:t>
        </w:r>
        <w:r>
          <w:rPr>
            <w:noProof/>
            <w:webHidden/>
          </w:rPr>
          <w:tab/>
        </w:r>
        <w:r>
          <w:rPr>
            <w:noProof/>
            <w:webHidden/>
          </w:rPr>
          <w:fldChar w:fldCharType="begin"/>
        </w:r>
        <w:r>
          <w:rPr>
            <w:noProof/>
            <w:webHidden/>
          </w:rPr>
          <w:instrText xml:space="preserve"> PAGEREF _Toc58991032 \h </w:instrText>
        </w:r>
        <w:r>
          <w:rPr>
            <w:noProof/>
            <w:webHidden/>
          </w:rPr>
        </w:r>
        <w:r>
          <w:rPr>
            <w:noProof/>
            <w:webHidden/>
          </w:rPr>
          <w:fldChar w:fldCharType="separate"/>
        </w:r>
        <w:r>
          <w:rPr>
            <w:noProof/>
            <w:webHidden/>
          </w:rPr>
          <w:t>19</w:t>
        </w:r>
        <w:r>
          <w:rPr>
            <w:noProof/>
            <w:webHidden/>
          </w:rPr>
          <w:fldChar w:fldCharType="end"/>
        </w:r>
      </w:hyperlink>
    </w:p>
    <w:p w14:paraId="7FDEB6F4" w14:textId="3E20A98E"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33" w:history="1">
        <w:r w:rsidRPr="00BC21C3">
          <w:rPr>
            <w:rStyle w:val="Hiperhivatkozs"/>
            <w:noProof/>
          </w:rPr>
          <w:t>3.3.1 Felépítés</w:t>
        </w:r>
        <w:r>
          <w:rPr>
            <w:noProof/>
            <w:webHidden/>
          </w:rPr>
          <w:tab/>
        </w:r>
        <w:r>
          <w:rPr>
            <w:noProof/>
            <w:webHidden/>
          </w:rPr>
          <w:fldChar w:fldCharType="begin"/>
        </w:r>
        <w:r>
          <w:rPr>
            <w:noProof/>
            <w:webHidden/>
          </w:rPr>
          <w:instrText xml:space="preserve"> PAGEREF _Toc58991033 \h </w:instrText>
        </w:r>
        <w:r>
          <w:rPr>
            <w:noProof/>
            <w:webHidden/>
          </w:rPr>
        </w:r>
        <w:r>
          <w:rPr>
            <w:noProof/>
            <w:webHidden/>
          </w:rPr>
          <w:fldChar w:fldCharType="separate"/>
        </w:r>
        <w:r>
          <w:rPr>
            <w:noProof/>
            <w:webHidden/>
          </w:rPr>
          <w:t>19</w:t>
        </w:r>
        <w:r>
          <w:rPr>
            <w:noProof/>
            <w:webHidden/>
          </w:rPr>
          <w:fldChar w:fldCharType="end"/>
        </w:r>
      </w:hyperlink>
    </w:p>
    <w:p w14:paraId="1E1D98AB" w14:textId="05102244"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34" w:history="1">
        <w:r w:rsidRPr="00BC21C3">
          <w:rPr>
            <w:rStyle w:val="Hiperhivatkozs"/>
            <w:noProof/>
          </w:rPr>
          <w:t>3.3.2 API végpontok</w:t>
        </w:r>
        <w:r>
          <w:rPr>
            <w:noProof/>
            <w:webHidden/>
          </w:rPr>
          <w:tab/>
        </w:r>
        <w:r>
          <w:rPr>
            <w:noProof/>
            <w:webHidden/>
          </w:rPr>
          <w:fldChar w:fldCharType="begin"/>
        </w:r>
        <w:r>
          <w:rPr>
            <w:noProof/>
            <w:webHidden/>
          </w:rPr>
          <w:instrText xml:space="preserve"> PAGEREF _Toc58991034 \h </w:instrText>
        </w:r>
        <w:r>
          <w:rPr>
            <w:noProof/>
            <w:webHidden/>
          </w:rPr>
        </w:r>
        <w:r>
          <w:rPr>
            <w:noProof/>
            <w:webHidden/>
          </w:rPr>
          <w:fldChar w:fldCharType="separate"/>
        </w:r>
        <w:r>
          <w:rPr>
            <w:noProof/>
            <w:webHidden/>
          </w:rPr>
          <w:t>20</w:t>
        </w:r>
        <w:r>
          <w:rPr>
            <w:noProof/>
            <w:webHidden/>
          </w:rPr>
          <w:fldChar w:fldCharType="end"/>
        </w:r>
      </w:hyperlink>
    </w:p>
    <w:p w14:paraId="70768C7E" w14:textId="5C6325D5"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35" w:history="1">
        <w:r w:rsidRPr="00BC21C3">
          <w:rPr>
            <w:rStyle w:val="Hiperhivatkozs"/>
            <w:noProof/>
          </w:rPr>
          <w:t>3.4 Frontend</w:t>
        </w:r>
        <w:r>
          <w:rPr>
            <w:noProof/>
            <w:webHidden/>
          </w:rPr>
          <w:tab/>
        </w:r>
        <w:r>
          <w:rPr>
            <w:noProof/>
            <w:webHidden/>
          </w:rPr>
          <w:fldChar w:fldCharType="begin"/>
        </w:r>
        <w:r>
          <w:rPr>
            <w:noProof/>
            <w:webHidden/>
          </w:rPr>
          <w:instrText xml:space="preserve"> PAGEREF _Toc58991035 \h </w:instrText>
        </w:r>
        <w:r>
          <w:rPr>
            <w:noProof/>
            <w:webHidden/>
          </w:rPr>
        </w:r>
        <w:r>
          <w:rPr>
            <w:noProof/>
            <w:webHidden/>
          </w:rPr>
          <w:fldChar w:fldCharType="separate"/>
        </w:r>
        <w:r>
          <w:rPr>
            <w:noProof/>
            <w:webHidden/>
          </w:rPr>
          <w:t>21</w:t>
        </w:r>
        <w:r>
          <w:rPr>
            <w:noProof/>
            <w:webHidden/>
          </w:rPr>
          <w:fldChar w:fldCharType="end"/>
        </w:r>
      </w:hyperlink>
    </w:p>
    <w:p w14:paraId="0EF8BCB5" w14:textId="0B993BA4" w:rsidR="00902AEB" w:rsidRDefault="00902AEB">
      <w:pPr>
        <w:pStyle w:val="TJ1"/>
        <w:rPr>
          <w:rFonts w:asciiTheme="minorHAnsi" w:eastAsiaTheme="minorEastAsia" w:hAnsiTheme="minorHAnsi" w:cstheme="minorBidi"/>
          <w:b w:val="0"/>
          <w:noProof/>
          <w:sz w:val="22"/>
          <w:szCs w:val="22"/>
          <w:lang w:eastAsia="hu-HU"/>
        </w:rPr>
      </w:pPr>
      <w:hyperlink w:anchor="_Toc58991036" w:history="1">
        <w:r w:rsidRPr="00BC21C3">
          <w:rPr>
            <w:rStyle w:val="Hiperhivatkozs"/>
            <w:noProof/>
          </w:rPr>
          <w:t>4 Implementáció</w:t>
        </w:r>
        <w:r>
          <w:rPr>
            <w:noProof/>
            <w:webHidden/>
          </w:rPr>
          <w:tab/>
        </w:r>
        <w:r>
          <w:rPr>
            <w:noProof/>
            <w:webHidden/>
          </w:rPr>
          <w:fldChar w:fldCharType="begin"/>
        </w:r>
        <w:r>
          <w:rPr>
            <w:noProof/>
            <w:webHidden/>
          </w:rPr>
          <w:instrText xml:space="preserve"> PAGEREF _Toc58991036 \h </w:instrText>
        </w:r>
        <w:r>
          <w:rPr>
            <w:noProof/>
            <w:webHidden/>
          </w:rPr>
        </w:r>
        <w:r>
          <w:rPr>
            <w:noProof/>
            <w:webHidden/>
          </w:rPr>
          <w:fldChar w:fldCharType="separate"/>
        </w:r>
        <w:r>
          <w:rPr>
            <w:noProof/>
            <w:webHidden/>
          </w:rPr>
          <w:t>22</w:t>
        </w:r>
        <w:r>
          <w:rPr>
            <w:noProof/>
            <w:webHidden/>
          </w:rPr>
          <w:fldChar w:fldCharType="end"/>
        </w:r>
      </w:hyperlink>
    </w:p>
    <w:p w14:paraId="776C13D6" w14:textId="799E826A"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37" w:history="1">
        <w:r w:rsidRPr="00BC21C3">
          <w:rPr>
            <w:rStyle w:val="Hiperhivatkozs"/>
            <w:noProof/>
          </w:rPr>
          <w:t>4.1 Algoritmus</w:t>
        </w:r>
        <w:r>
          <w:rPr>
            <w:noProof/>
            <w:webHidden/>
          </w:rPr>
          <w:tab/>
        </w:r>
        <w:r>
          <w:rPr>
            <w:noProof/>
            <w:webHidden/>
          </w:rPr>
          <w:fldChar w:fldCharType="begin"/>
        </w:r>
        <w:r>
          <w:rPr>
            <w:noProof/>
            <w:webHidden/>
          </w:rPr>
          <w:instrText xml:space="preserve"> PAGEREF _Toc58991037 \h </w:instrText>
        </w:r>
        <w:r>
          <w:rPr>
            <w:noProof/>
            <w:webHidden/>
          </w:rPr>
        </w:r>
        <w:r>
          <w:rPr>
            <w:noProof/>
            <w:webHidden/>
          </w:rPr>
          <w:fldChar w:fldCharType="separate"/>
        </w:r>
        <w:r>
          <w:rPr>
            <w:noProof/>
            <w:webHidden/>
          </w:rPr>
          <w:t>22</w:t>
        </w:r>
        <w:r>
          <w:rPr>
            <w:noProof/>
            <w:webHidden/>
          </w:rPr>
          <w:fldChar w:fldCharType="end"/>
        </w:r>
      </w:hyperlink>
    </w:p>
    <w:p w14:paraId="0841FFC4" w14:textId="4D5C8E89"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38" w:history="1">
        <w:r w:rsidRPr="00BC21C3">
          <w:rPr>
            <w:rStyle w:val="Hiperhivatkozs"/>
            <w:noProof/>
          </w:rPr>
          <w:t>4.1.1 Kiindulási alap</w:t>
        </w:r>
        <w:r>
          <w:rPr>
            <w:noProof/>
            <w:webHidden/>
          </w:rPr>
          <w:tab/>
        </w:r>
        <w:r>
          <w:rPr>
            <w:noProof/>
            <w:webHidden/>
          </w:rPr>
          <w:fldChar w:fldCharType="begin"/>
        </w:r>
        <w:r>
          <w:rPr>
            <w:noProof/>
            <w:webHidden/>
          </w:rPr>
          <w:instrText xml:space="preserve"> PAGEREF _Toc58991038 \h </w:instrText>
        </w:r>
        <w:r>
          <w:rPr>
            <w:noProof/>
            <w:webHidden/>
          </w:rPr>
        </w:r>
        <w:r>
          <w:rPr>
            <w:noProof/>
            <w:webHidden/>
          </w:rPr>
          <w:fldChar w:fldCharType="separate"/>
        </w:r>
        <w:r>
          <w:rPr>
            <w:noProof/>
            <w:webHidden/>
          </w:rPr>
          <w:t>22</w:t>
        </w:r>
        <w:r>
          <w:rPr>
            <w:noProof/>
            <w:webHidden/>
          </w:rPr>
          <w:fldChar w:fldCharType="end"/>
        </w:r>
      </w:hyperlink>
    </w:p>
    <w:p w14:paraId="66FDC1F7" w14:textId="3B9E9F31"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39" w:history="1">
        <w:r w:rsidRPr="00BC21C3">
          <w:rPr>
            <w:rStyle w:val="Hiperhivatkozs"/>
            <w:noProof/>
          </w:rPr>
          <w:t>4.1.2 Fejlesztések</w:t>
        </w:r>
        <w:r>
          <w:rPr>
            <w:noProof/>
            <w:webHidden/>
          </w:rPr>
          <w:tab/>
        </w:r>
        <w:r>
          <w:rPr>
            <w:noProof/>
            <w:webHidden/>
          </w:rPr>
          <w:fldChar w:fldCharType="begin"/>
        </w:r>
        <w:r>
          <w:rPr>
            <w:noProof/>
            <w:webHidden/>
          </w:rPr>
          <w:instrText xml:space="preserve"> PAGEREF _Toc58991039 \h </w:instrText>
        </w:r>
        <w:r>
          <w:rPr>
            <w:noProof/>
            <w:webHidden/>
          </w:rPr>
        </w:r>
        <w:r>
          <w:rPr>
            <w:noProof/>
            <w:webHidden/>
          </w:rPr>
          <w:fldChar w:fldCharType="separate"/>
        </w:r>
        <w:r>
          <w:rPr>
            <w:noProof/>
            <w:webHidden/>
          </w:rPr>
          <w:t>22</w:t>
        </w:r>
        <w:r>
          <w:rPr>
            <w:noProof/>
            <w:webHidden/>
          </w:rPr>
          <w:fldChar w:fldCharType="end"/>
        </w:r>
      </w:hyperlink>
    </w:p>
    <w:p w14:paraId="300710AD" w14:textId="245AEFB0"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0" w:history="1">
        <w:r w:rsidRPr="00BC21C3">
          <w:rPr>
            <w:rStyle w:val="Hiperhivatkozs"/>
            <w:noProof/>
          </w:rPr>
          <w:t>4.1.3 Végeredmény</w:t>
        </w:r>
        <w:r>
          <w:rPr>
            <w:noProof/>
            <w:webHidden/>
          </w:rPr>
          <w:tab/>
        </w:r>
        <w:r>
          <w:rPr>
            <w:noProof/>
            <w:webHidden/>
          </w:rPr>
          <w:fldChar w:fldCharType="begin"/>
        </w:r>
        <w:r>
          <w:rPr>
            <w:noProof/>
            <w:webHidden/>
          </w:rPr>
          <w:instrText xml:space="preserve"> PAGEREF _Toc58991040 \h </w:instrText>
        </w:r>
        <w:r>
          <w:rPr>
            <w:noProof/>
            <w:webHidden/>
          </w:rPr>
        </w:r>
        <w:r>
          <w:rPr>
            <w:noProof/>
            <w:webHidden/>
          </w:rPr>
          <w:fldChar w:fldCharType="separate"/>
        </w:r>
        <w:r>
          <w:rPr>
            <w:noProof/>
            <w:webHidden/>
          </w:rPr>
          <w:t>24</w:t>
        </w:r>
        <w:r>
          <w:rPr>
            <w:noProof/>
            <w:webHidden/>
          </w:rPr>
          <w:fldChar w:fldCharType="end"/>
        </w:r>
      </w:hyperlink>
    </w:p>
    <w:p w14:paraId="1A177E90" w14:textId="459C1AB2"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1" w:history="1">
        <w:r w:rsidRPr="00BC21C3">
          <w:rPr>
            <w:rStyle w:val="Hiperhivatkozs"/>
            <w:noProof/>
          </w:rPr>
          <w:t>4.1.4 Kiegészítés</w:t>
        </w:r>
        <w:r>
          <w:rPr>
            <w:noProof/>
            <w:webHidden/>
          </w:rPr>
          <w:tab/>
        </w:r>
        <w:r>
          <w:rPr>
            <w:noProof/>
            <w:webHidden/>
          </w:rPr>
          <w:fldChar w:fldCharType="begin"/>
        </w:r>
        <w:r>
          <w:rPr>
            <w:noProof/>
            <w:webHidden/>
          </w:rPr>
          <w:instrText xml:space="preserve"> PAGEREF _Toc58991041 \h </w:instrText>
        </w:r>
        <w:r>
          <w:rPr>
            <w:noProof/>
            <w:webHidden/>
          </w:rPr>
        </w:r>
        <w:r>
          <w:rPr>
            <w:noProof/>
            <w:webHidden/>
          </w:rPr>
          <w:fldChar w:fldCharType="separate"/>
        </w:r>
        <w:r>
          <w:rPr>
            <w:noProof/>
            <w:webHidden/>
          </w:rPr>
          <w:t>24</w:t>
        </w:r>
        <w:r>
          <w:rPr>
            <w:noProof/>
            <w:webHidden/>
          </w:rPr>
          <w:fldChar w:fldCharType="end"/>
        </w:r>
      </w:hyperlink>
    </w:p>
    <w:p w14:paraId="125F1941" w14:textId="64DC5812"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2" w:history="1">
        <w:r w:rsidRPr="00BC21C3">
          <w:rPr>
            <w:rStyle w:val="Hiperhivatkozs"/>
            <w:noProof/>
          </w:rPr>
          <w:t>4.1.5 Az elkészült algoritmus MQL4 nyelven</w:t>
        </w:r>
        <w:r>
          <w:rPr>
            <w:noProof/>
            <w:webHidden/>
          </w:rPr>
          <w:tab/>
        </w:r>
        <w:r>
          <w:rPr>
            <w:noProof/>
            <w:webHidden/>
          </w:rPr>
          <w:fldChar w:fldCharType="begin"/>
        </w:r>
        <w:r>
          <w:rPr>
            <w:noProof/>
            <w:webHidden/>
          </w:rPr>
          <w:instrText xml:space="preserve"> PAGEREF _Toc58991042 \h </w:instrText>
        </w:r>
        <w:r>
          <w:rPr>
            <w:noProof/>
            <w:webHidden/>
          </w:rPr>
        </w:r>
        <w:r>
          <w:rPr>
            <w:noProof/>
            <w:webHidden/>
          </w:rPr>
          <w:fldChar w:fldCharType="separate"/>
        </w:r>
        <w:r>
          <w:rPr>
            <w:noProof/>
            <w:webHidden/>
          </w:rPr>
          <w:t>25</w:t>
        </w:r>
        <w:r>
          <w:rPr>
            <w:noProof/>
            <w:webHidden/>
          </w:rPr>
          <w:fldChar w:fldCharType="end"/>
        </w:r>
      </w:hyperlink>
    </w:p>
    <w:p w14:paraId="65589C44" w14:textId="7DB90D0A"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43" w:history="1">
        <w:r w:rsidRPr="00BC21C3">
          <w:rPr>
            <w:rStyle w:val="Hiperhivatkozs"/>
            <w:noProof/>
          </w:rPr>
          <w:t>4.2 Backend</w:t>
        </w:r>
        <w:r>
          <w:rPr>
            <w:noProof/>
            <w:webHidden/>
          </w:rPr>
          <w:tab/>
        </w:r>
        <w:r>
          <w:rPr>
            <w:noProof/>
            <w:webHidden/>
          </w:rPr>
          <w:fldChar w:fldCharType="begin"/>
        </w:r>
        <w:r>
          <w:rPr>
            <w:noProof/>
            <w:webHidden/>
          </w:rPr>
          <w:instrText xml:space="preserve"> PAGEREF _Toc58991043 \h </w:instrText>
        </w:r>
        <w:r>
          <w:rPr>
            <w:noProof/>
            <w:webHidden/>
          </w:rPr>
        </w:r>
        <w:r>
          <w:rPr>
            <w:noProof/>
            <w:webHidden/>
          </w:rPr>
          <w:fldChar w:fldCharType="separate"/>
        </w:r>
        <w:r>
          <w:rPr>
            <w:noProof/>
            <w:webHidden/>
          </w:rPr>
          <w:t>26</w:t>
        </w:r>
        <w:r>
          <w:rPr>
            <w:noProof/>
            <w:webHidden/>
          </w:rPr>
          <w:fldChar w:fldCharType="end"/>
        </w:r>
      </w:hyperlink>
    </w:p>
    <w:p w14:paraId="136FCBC0" w14:textId="4A647010"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4" w:history="1">
        <w:r w:rsidRPr="00BC21C3">
          <w:rPr>
            <w:rStyle w:val="Hiperhivatkozs"/>
            <w:noProof/>
          </w:rPr>
          <w:t>4.2.1 Adatbázis</w:t>
        </w:r>
        <w:r>
          <w:rPr>
            <w:noProof/>
            <w:webHidden/>
          </w:rPr>
          <w:tab/>
        </w:r>
        <w:r>
          <w:rPr>
            <w:noProof/>
            <w:webHidden/>
          </w:rPr>
          <w:fldChar w:fldCharType="begin"/>
        </w:r>
        <w:r>
          <w:rPr>
            <w:noProof/>
            <w:webHidden/>
          </w:rPr>
          <w:instrText xml:space="preserve"> PAGEREF _Toc58991044 \h </w:instrText>
        </w:r>
        <w:r>
          <w:rPr>
            <w:noProof/>
            <w:webHidden/>
          </w:rPr>
        </w:r>
        <w:r>
          <w:rPr>
            <w:noProof/>
            <w:webHidden/>
          </w:rPr>
          <w:fldChar w:fldCharType="separate"/>
        </w:r>
        <w:r>
          <w:rPr>
            <w:noProof/>
            <w:webHidden/>
          </w:rPr>
          <w:t>27</w:t>
        </w:r>
        <w:r>
          <w:rPr>
            <w:noProof/>
            <w:webHidden/>
          </w:rPr>
          <w:fldChar w:fldCharType="end"/>
        </w:r>
      </w:hyperlink>
    </w:p>
    <w:p w14:paraId="42E83F92" w14:textId="78DA42B6"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5" w:history="1">
        <w:r w:rsidRPr="00BC21C3">
          <w:rPr>
            <w:rStyle w:val="Hiperhivatkozs"/>
            <w:noProof/>
          </w:rPr>
          <w:t>4.2.2 Az algoritmus átültetése</w:t>
        </w:r>
        <w:r>
          <w:rPr>
            <w:noProof/>
            <w:webHidden/>
          </w:rPr>
          <w:tab/>
        </w:r>
        <w:r>
          <w:rPr>
            <w:noProof/>
            <w:webHidden/>
          </w:rPr>
          <w:fldChar w:fldCharType="begin"/>
        </w:r>
        <w:r>
          <w:rPr>
            <w:noProof/>
            <w:webHidden/>
          </w:rPr>
          <w:instrText xml:space="preserve"> PAGEREF _Toc58991045 \h </w:instrText>
        </w:r>
        <w:r>
          <w:rPr>
            <w:noProof/>
            <w:webHidden/>
          </w:rPr>
        </w:r>
        <w:r>
          <w:rPr>
            <w:noProof/>
            <w:webHidden/>
          </w:rPr>
          <w:fldChar w:fldCharType="separate"/>
        </w:r>
        <w:r>
          <w:rPr>
            <w:noProof/>
            <w:webHidden/>
          </w:rPr>
          <w:t>28</w:t>
        </w:r>
        <w:r>
          <w:rPr>
            <w:noProof/>
            <w:webHidden/>
          </w:rPr>
          <w:fldChar w:fldCharType="end"/>
        </w:r>
      </w:hyperlink>
    </w:p>
    <w:p w14:paraId="62DB8E11" w14:textId="069A9473"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6" w:history="1">
        <w:r w:rsidRPr="00BC21C3">
          <w:rPr>
            <w:rStyle w:val="Hiperhivatkozs"/>
            <w:noProof/>
          </w:rPr>
          <w:t>4.2.3 Az Oanda API elérése</w:t>
        </w:r>
        <w:r>
          <w:rPr>
            <w:noProof/>
            <w:webHidden/>
          </w:rPr>
          <w:tab/>
        </w:r>
        <w:r>
          <w:rPr>
            <w:noProof/>
            <w:webHidden/>
          </w:rPr>
          <w:fldChar w:fldCharType="begin"/>
        </w:r>
        <w:r>
          <w:rPr>
            <w:noProof/>
            <w:webHidden/>
          </w:rPr>
          <w:instrText xml:space="preserve"> PAGEREF _Toc58991046 \h </w:instrText>
        </w:r>
        <w:r>
          <w:rPr>
            <w:noProof/>
            <w:webHidden/>
          </w:rPr>
        </w:r>
        <w:r>
          <w:rPr>
            <w:noProof/>
            <w:webHidden/>
          </w:rPr>
          <w:fldChar w:fldCharType="separate"/>
        </w:r>
        <w:r>
          <w:rPr>
            <w:noProof/>
            <w:webHidden/>
          </w:rPr>
          <w:t>29</w:t>
        </w:r>
        <w:r>
          <w:rPr>
            <w:noProof/>
            <w:webHidden/>
          </w:rPr>
          <w:fldChar w:fldCharType="end"/>
        </w:r>
      </w:hyperlink>
    </w:p>
    <w:p w14:paraId="1BE60DB3" w14:textId="0D5E1AB4"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7" w:history="1">
        <w:r w:rsidRPr="00BC21C3">
          <w:rPr>
            <w:rStyle w:val="Hiperhivatkozs"/>
            <w:noProof/>
          </w:rPr>
          <w:t>4.2.4 Többfelhasználós működés</w:t>
        </w:r>
        <w:r>
          <w:rPr>
            <w:noProof/>
            <w:webHidden/>
          </w:rPr>
          <w:tab/>
        </w:r>
        <w:r>
          <w:rPr>
            <w:noProof/>
            <w:webHidden/>
          </w:rPr>
          <w:fldChar w:fldCharType="begin"/>
        </w:r>
        <w:r>
          <w:rPr>
            <w:noProof/>
            <w:webHidden/>
          </w:rPr>
          <w:instrText xml:space="preserve"> PAGEREF _Toc58991047 \h </w:instrText>
        </w:r>
        <w:r>
          <w:rPr>
            <w:noProof/>
            <w:webHidden/>
          </w:rPr>
        </w:r>
        <w:r>
          <w:rPr>
            <w:noProof/>
            <w:webHidden/>
          </w:rPr>
          <w:fldChar w:fldCharType="separate"/>
        </w:r>
        <w:r>
          <w:rPr>
            <w:noProof/>
            <w:webHidden/>
          </w:rPr>
          <w:t>30</w:t>
        </w:r>
        <w:r>
          <w:rPr>
            <w:noProof/>
            <w:webHidden/>
          </w:rPr>
          <w:fldChar w:fldCharType="end"/>
        </w:r>
      </w:hyperlink>
    </w:p>
    <w:p w14:paraId="63A8589A" w14:textId="52C4DBDF"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8" w:history="1">
        <w:r w:rsidRPr="00BC21C3">
          <w:rPr>
            <w:rStyle w:val="Hiperhivatkozs"/>
            <w:noProof/>
          </w:rPr>
          <w:t>4.2.5 Felhasználói authentikáció</w:t>
        </w:r>
        <w:r>
          <w:rPr>
            <w:noProof/>
            <w:webHidden/>
          </w:rPr>
          <w:tab/>
        </w:r>
        <w:r>
          <w:rPr>
            <w:noProof/>
            <w:webHidden/>
          </w:rPr>
          <w:fldChar w:fldCharType="begin"/>
        </w:r>
        <w:r>
          <w:rPr>
            <w:noProof/>
            <w:webHidden/>
          </w:rPr>
          <w:instrText xml:space="preserve"> PAGEREF _Toc58991048 \h </w:instrText>
        </w:r>
        <w:r>
          <w:rPr>
            <w:noProof/>
            <w:webHidden/>
          </w:rPr>
        </w:r>
        <w:r>
          <w:rPr>
            <w:noProof/>
            <w:webHidden/>
          </w:rPr>
          <w:fldChar w:fldCharType="separate"/>
        </w:r>
        <w:r>
          <w:rPr>
            <w:noProof/>
            <w:webHidden/>
          </w:rPr>
          <w:t>31</w:t>
        </w:r>
        <w:r>
          <w:rPr>
            <w:noProof/>
            <w:webHidden/>
          </w:rPr>
          <w:fldChar w:fldCharType="end"/>
        </w:r>
      </w:hyperlink>
    </w:p>
    <w:p w14:paraId="4C5BFE36" w14:textId="7E343B39"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49" w:history="1">
        <w:r w:rsidRPr="00BC21C3">
          <w:rPr>
            <w:rStyle w:val="Hiperhivatkozs"/>
            <w:noProof/>
          </w:rPr>
          <w:t>4.2.6 Útvonalválasztás és middleware-ek</w:t>
        </w:r>
        <w:r>
          <w:rPr>
            <w:noProof/>
            <w:webHidden/>
          </w:rPr>
          <w:tab/>
        </w:r>
        <w:r>
          <w:rPr>
            <w:noProof/>
            <w:webHidden/>
          </w:rPr>
          <w:fldChar w:fldCharType="begin"/>
        </w:r>
        <w:r>
          <w:rPr>
            <w:noProof/>
            <w:webHidden/>
          </w:rPr>
          <w:instrText xml:space="preserve"> PAGEREF _Toc58991049 \h </w:instrText>
        </w:r>
        <w:r>
          <w:rPr>
            <w:noProof/>
            <w:webHidden/>
          </w:rPr>
        </w:r>
        <w:r>
          <w:rPr>
            <w:noProof/>
            <w:webHidden/>
          </w:rPr>
          <w:fldChar w:fldCharType="separate"/>
        </w:r>
        <w:r>
          <w:rPr>
            <w:noProof/>
            <w:webHidden/>
          </w:rPr>
          <w:t>32</w:t>
        </w:r>
        <w:r>
          <w:rPr>
            <w:noProof/>
            <w:webHidden/>
          </w:rPr>
          <w:fldChar w:fldCharType="end"/>
        </w:r>
      </w:hyperlink>
    </w:p>
    <w:p w14:paraId="00343789" w14:textId="1A00F375"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0" w:history="1">
        <w:r w:rsidRPr="00BC21C3">
          <w:rPr>
            <w:rStyle w:val="Hiperhivatkozs"/>
            <w:noProof/>
          </w:rPr>
          <w:t>4.2.7 Historikus teszter</w:t>
        </w:r>
        <w:r>
          <w:rPr>
            <w:noProof/>
            <w:webHidden/>
          </w:rPr>
          <w:tab/>
        </w:r>
        <w:r>
          <w:rPr>
            <w:noProof/>
            <w:webHidden/>
          </w:rPr>
          <w:fldChar w:fldCharType="begin"/>
        </w:r>
        <w:r>
          <w:rPr>
            <w:noProof/>
            <w:webHidden/>
          </w:rPr>
          <w:instrText xml:space="preserve"> PAGEREF _Toc58991050 \h </w:instrText>
        </w:r>
        <w:r>
          <w:rPr>
            <w:noProof/>
            <w:webHidden/>
          </w:rPr>
        </w:r>
        <w:r>
          <w:rPr>
            <w:noProof/>
            <w:webHidden/>
          </w:rPr>
          <w:fldChar w:fldCharType="separate"/>
        </w:r>
        <w:r>
          <w:rPr>
            <w:noProof/>
            <w:webHidden/>
          </w:rPr>
          <w:t>33</w:t>
        </w:r>
        <w:r>
          <w:rPr>
            <w:noProof/>
            <w:webHidden/>
          </w:rPr>
          <w:fldChar w:fldCharType="end"/>
        </w:r>
      </w:hyperlink>
    </w:p>
    <w:p w14:paraId="6E43350B" w14:textId="1DB4F68F"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51" w:history="1">
        <w:r w:rsidRPr="00BC21C3">
          <w:rPr>
            <w:rStyle w:val="Hiperhivatkozs"/>
            <w:noProof/>
          </w:rPr>
          <w:t>4.3 Frontend</w:t>
        </w:r>
        <w:r>
          <w:rPr>
            <w:noProof/>
            <w:webHidden/>
          </w:rPr>
          <w:tab/>
        </w:r>
        <w:r>
          <w:rPr>
            <w:noProof/>
            <w:webHidden/>
          </w:rPr>
          <w:fldChar w:fldCharType="begin"/>
        </w:r>
        <w:r>
          <w:rPr>
            <w:noProof/>
            <w:webHidden/>
          </w:rPr>
          <w:instrText xml:space="preserve"> PAGEREF _Toc58991051 \h </w:instrText>
        </w:r>
        <w:r>
          <w:rPr>
            <w:noProof/>
            <w:webHidden/>
          </w:rPr>
        </w:r>
        <w:r>
          <w:rPr>
            <w:noProof/>
            <w:webHidden/>
          </w:rPr>
          <w:fldChar w:fldCharType="separate"/>
        </w:r>
        <w:r>
          <w:rPr>
            <w:noProof/>
            <w:webHidden/>
          </w:rPr>
          <w:t>35</w:t>
        </w:r>
        <w:r>
          <w:rPr>
            <w:noProof/>
            <w:webHidden/>
          </w:rPr>
          <w:fldChar w:fldCharType="end"/>
        </w:r>
      </w:hyperlink>
    </w:p>
    <w:p w14:paraId="2356E2A2" w14:textId="16CFFCEB"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2" w:history="1">
        <w:r w:rsidRPr="00BC21C3">
          <w:rPr>
            <w:rStyle w:val="Hiperhivatkozs"/>
            <w:noProof/>
          </w:rPr>
          <w:t>4.3.1 Adatbevitel</w:t>
        </w:r>
        <w:r>
          <w:rPr>
            <w:noProof/>
            <w:webHidden/>
          </w:rPr>
          <w:tab/>
        </w:r>
        <w:r>
          <w:rPr>
            <w:noProof/>
            <w:webHidden/>
          </w:rPr>
          <w:fldChar w:fldCharType="begin"/>
        </w:r>
        <w:r>
          <w:rPr>
            <w:noProof/>
            <w:webHidden/>
          </w:rPr>
          <w:instrText xml:space="preserve"> PAGEREF _Toc58991052 \h </w:instrText>
        </w:r>
        <w:r>
          <w:rPr>
            <w:noProof/>
            <w:webHidden/>
          </w:rPr>
        </w:r>
        <w:r>
          <w:rPr>
            <w:noProof/>
            <w:webHidden/>
          </w:rPr>
          <w:fldChar w:fldCharType="separate"/>
        </w:r>
        <w:r>
          <w:rPr>
            <w:noProof/>
            <w:webHidden/>
          </w:rPr>
          <w:t>35</w:t>
        </w:r>
        <w:r>
          <w:rPr>
            <w:noProof/>
            <w:webHidden/>
          </w:rPr>
          <w:fldChar w:fldCharType="end"/>
        </w:r>
      </w:hyperlink>
    </w:p>
    <w:p w14:paraId="57411779" w14:textId="188760CD"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3" w:history="1">
        <w:r w:rsidRPr="00BC21C3">
          <w:rPr>
            <w:rStyle w:val="Hiperhivatkozs"/>
            <w:noProof/>
          </w:rPr>
          <w:t>4.3.2 A komponensek</w:t>
        </w:r>
        <w:r>
          <w:rPr>
            <w:noProof/>
            <w:webHidden/>
          </w:rPr>
          <w:tab/>
        </w:r>
        <w:r>
          <w:rPr>
            <w:noProof/>
            <w:webHidden/>
          </w:rPr>
          <w:fldChar w:fldCharType="begin"/>
        </w:r>
        <w:r>
          <w:rPr>
            <w:noProof/>
            <w:webHidden/>
          </w:rPr>
          <w:instrText xml:space="preserve"> PAGEREF _Toc58991053 \h </w:instrText>
        </w:r>
        <w:r>
          <w:rPr>
            <w:noProof/>
            <w:webHidden/>
          </w:rPr>
        </w:r>
        <w:r>
          <w:rPr>
            <w:noProof/>
            <w:webHidden/>
          </w:rPr>
          <w:fldChar w:fldCharType="separate"/>
        </w:r>
        <w:r>
          <w:rPr>
            <w:noProof/>
            <w:webHidden/>
          </w:rPr>
          <w:t>37</w:t>
        </w:r>
        <w:r>
          <w:rPr>
            <w:noProof/>
            <w:webHidden/>
          </w:rPr>
          <w:fldChar w:fldCharType="end"/>
        </w:r>
      </w:hyperlink>
    </w:p>
    <w:p w14:paraId="772E66C1" w14:textId="45C5E03D"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4" w:history="1">
        <w:r w:rsidRPr="00BC21C3">
          <w:rPr>
            <w:rStyle w:val="Hiperhivatkozs"/>
            <w:noProof/>
          </w:rPr>
          <w:t>4.3.3 Útvonalválasztás</w:t>
        </w:r>
        <w:r>
          <w:rPr>
            <w:noProof/>
            <w:webHidden/>
          </w:rPr>
          <w:tab/>
        </w:r>
        <w:r>
          <w:rPr>
            <w:noProof/>
            <w:webHidden/>
          </w:rPr>
          <w:fldChar w:fldCharType="begin"/>
        </w:r>
        <w:r>
          <w:rPr>
            <w:noProof/>
            <w:webHidden/>
          </w:rPr>
          <w:instrText xml:space="preserve"> PAGEREF _Toc58991054 \h </w:instrText>
        </w:r>
        <w:r>
          <w:rPr>
            <w:noProof/>
            <w:webHidden/>
          </w:rPr>
        </w:r>
        <w:r>
          <w:rPr>
            <w:noProof/>
            <w:webHidden/>
          </w:rPr>
          <w:fldChar w:fldCharType="separate"/>
        </w:r>
        <w:r>
          <w:rPr>
            <w:noProof/>
            <w:webHidden/>
          </w:rPr>
          <w:t>41</w:t>
        </w:r>
        <w:r>
          <w:rPr>
            <w:noProof/>
            <w:webHidden/>
          </w:rPr>
          <w:fldChar w:fldCharType="end"/>
        </w:r>
      </w:hyperlink>
    </w:p>
    <w:p w14:paraId="4A28E63C" w14:textId="4B76B41A"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5" w:history="1">
        <w:r w:rsidRPr="00BC21C3">
          <w:rPr>
            <w:rStyle w:val="Hiperhivatkozs"/>
            <w:noProof/>
          </w:rPr>
          <w:t>4.3.4 Authentikáció</w:t>
        </w:r>
        <w:r>
          <w:rPr>
            <w:noProof/>
            <w:webHidden/>
          </w:rPr>
          <w:tab/>
        </w:r>
        <w:r>
          <w:rPr>
            <w:noProof/>
            <w:webHidden/>
          </w:rPr>
          <w:fldChar w:fldCharType="begin"/>
        </w:r>
        <w:r>
          <w:rPr>
            <w:noProof/>
            <w:webHidden/>
          </w:rPr>
          <w:instrText xml:space="preserve"> PAGEREF _Toc58991055 \h </w:instrText>
        </w:r>
        <w:r>
          <w:rPr>
            <w:noProof/>
            <w:webHidden/>
          </w:rPr>
        </w:r>
        <w:r>
          <w:rPr>
            <w:noProof/>
            <w:webHidden/>
          </w:rPr>
          <w:fldChar w:fldCharType="separate"/>
        </w:r>
        <w:r>
          <w:rPr>
            <w:noProof/>
            <w:webHidden/>
          </w:rPr>
          <w:t>42</w:t>
        </w:r>
        <w:r>
          <w:rPr>
            <w:noProof/>
            <w:webHidden/>
          </w:rPr>
          <w:fldChar w:fldCharType="end"/>
        </w:r>
      </w:hyperlink>
    </w:p>
    <w:p w14:paraId="1E1569D6" w14:textId="23C75769" w:rsidR="00902AEB" w:rsidRDefault="00902AEB">
      <w:pPr>
        <w:pStyle w:val="TJ3"/>
        <w:tabs>
          <w:tab w:val="right" w:leader="dot" w:pos="8494"/>
        </w:tabs>
        <w:rPr>
          <w:rFonts w:asciiTheme="minorHAnsi" w:eastAsiaTheme="minorEastAsia" w:hAnsiTheme="minorHAnsi" w:cstheme="minorBidi"/>
          <w:noProof/>
          <w:sz w:val="22"/>
          <w:szCs w:val="22"/>
          <w:lang w:eastAsia="hu-HU"/>
        </w:rPr>
      </w:pPr>
      <w:hyperlink w:anchor="_Toc58991056" w:history="1">
        <w:r w:rsidRPr="00BC21C3">
          <w:rPr>
            <w:rStyle w:val="Hiperhivatkozs"/>
            <w:noProof/>
          </w:rPr>
          <w:t>4.3.5 Dizájn</w:t>
        </w:r>
        <w:r>
          <w:rPr>
            <w:noProof/>
            <w:webHidden/>
          </w:rPr>
          <w:tab/>
        </w:r>
        <w:r>
          <w:rPr>
            <w:noProof/>
            <w:webHidden/>
          </w:rPr>
          <w:fldChar w:fldCharType="begin"/>
        </w:r>
        <w:r>
          <w:rPr>
            <w:noProof/>
            <w:webHidden/>
          </w:rPr>
          <w:instrText xml:space="preserve"> PAGEREF _Toc58991056 \h </w:instrText>
        </w:r>
        <w:r>
          <w:rPr>
            <w:noProof/>
            <w:webHidden/>
          </w:rPr>
        </w:r>
        <w:r>
          <w:rPr>
            <w:noProof/>
            <w:webHidden/>
          </w:rPr>
          <w:fldChar w:fldCharType="separate"/>
        </w:r>
        <w:r>
          <w:rPr>
            <w:noProof/>
            <w:webHidden/>
          </w:rPr>
          <w:t>43</w:t>
        </w:r>
        <w:r>
          <w:rPr>
            <w:noProof/>
            <w:webHidden/>
          </w:rPr>
          <w:fldChar w:fldCharType="end"/>
        </w:r>
      </w:hyperlink>
    </w:p>
    <w:p w14:paraId="3689E8A5" w14:textId="6EC234CF" w:rsidR="00902AEB" w:rsidRDefault="00902AEB">
      <w:pPr>
        <w:pStyle w:val="TJ1"/>
        <w:rPr>
          <w:rFonts w:asciiTheme="minorHAnsi" w:eastAsiaTheme="minorEastAsia" w:hAnsiTheme="minorHAnsi" w:cstheme="minorBidi"/>
          <w:b w:val="0"/>
          <w:noProof/>
          <w:sz w:val="22"/>
          <w:szCs w:val="22"/>
          <w:lang w:eastAsia="hu-HU"/>
        </w:rPr>
      </w:pPr>
      <w:hyperlink w:anchor="_Toc58991057" w:history="1">
        <w:r w:rsidRPr="00BC21C3">
          <w:rPr>
            <w:rStyle w:val="Hiperhivatkozs"/>
            <w:noProof/>
          </w:rPr>
          <w:t>5 Tesztelés</w:t>
        </w:r>
        <w:r>
          <w:rPr>
            <w:noProof/>
            <w:webHidden/>
          </w:rPr>
          <w:tab/>
        </w:r>
        <w:r>
          <w:rPr>
            <w:noProof/>
            <w:webHidden/>
          </w:rPr>
          <w:fldChar w:fldCharType="begin"/>
        </w:r>
        <w:r>
          <w:rPr>
            <w:noProof/>
            <w:webHidden/>
          </w:rPr>
          <w:instrText xml:space="preserve"> PAGEREF _Toc58991057 \h </w:instrText>
        </w:r>
        <w:r>
          <w:rPr>
            <w:noProof/>
            <w:webHidden/>
          </w:rPr>
        </w:r>
        <w:r>
          <w:rPr>
            <w:noProof/>
            <w:webHidden/>
          </w:rPr>
          <w:fldChar w:fldCharType="separate"/>
        </w:r>
        <w:r>
          <w:rPr>
            <w:noProof/>
            <w:webHidden/>
          </w:rPr>
          <w:t>44</w:t>
        </w:r>
        <w:r>
          <w:rPr>
            <w:noProof/>
            <w:webHidden/>
          </w:rPr>
          <w:fldChar w:fldCharType="end"/>
        </w:r>
      </w:hyperlink>
    </w:p>
    <w:p w14:paraId="63AEDABB" w14:textId="213D077F"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58" w:history="1">
        <w:r w:rsidRPr="00BC21C3">
          <w:rPr>
            <w:rStyle w:val="Hiperhivatkozs"/>
            <w:noProof/>
          </w:rPr>
          <w:t>5.1 Backend</w:t>
        </w:r>
        <w:r>
          <w:rPr>
            <w:noProof/>
            <w:webHidden/>
          </w:rPr>
          <w:tab/>
        </w:r>
        <w:r>
          <w:rPr>
            <w:noProof/>
            <w:webHidden/>
          </w:rPr>
          <w:fldChar w:fldCharType="begin"/>
        </w:r>
        <w:r>
          <w:rPr>
            <w:noProof/>
            <w:webHidden/>
          </w:rPr>
          <w:instrText xml:space="preserve"> PAGEREF _Toc58991058 \h </w:instrText>
        </w:r>
        <w:r>
          <w:rPr>
            <w:noProof/>
            <w:webHidden/>
          </w:rPr>
        </w:r>
        <w:r>
          <w:rPr>
            <w:noProof/>
            <w:webHidden/>
          </w:rPr>
          <w:fldChar w:fldCharType="separate"/>
        </w:r>
        <w:r>
          <w:rPr>
            <w:noProof/>
            <w:webHidden/>
          </w:rPr>
          <w:t>44</w:t>
        </w:r>
        <w:r>
          <w:rPr>
            <w:noProof/>
            <w:webHidden/>
          </w:rPr>
          <w:fldChar w:fldCharType="end"/>
        </w:r>
      </w:hyperlink>
    </w:p>
    <w:p w14:paraId="460A1B23" w14:textId="3E4985D2"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59" w:history="1">
        <w:r w:rsidRPr="00BC21C3">
          <w:rPr>
            <w:rStyle w:val="Hiperhivatkozs"/>
            <w:noProof/>
          </w:rPr>
          <w:t>5.2 Frontend</w:t>
        </w:r>
        <w:r>
          <w:rPr>
            <w:noProof/>
            <w:webHidden/>
          </w:rPr>
          <w:tab/>
        </w:r>
        <w:r>
          <w:rPr>
            <w:noProof/>
            <w:webHidden/>
          </w:rPr>
          <w:fldChar w:fldCharType="begin"/>
        </w:r>
        <w:r>
          <w:rPr>
            <w:noProof/>
            <w:webHidden/>
          </w:rPr>
          <w:instrText xml:space="preserve"> PAGEREF _Toc58991059 \h </w:instrText>
        </w:r>
        <w:r>
          <w:rPr>
            <w:noProof/>
            <w:webHidden/>
          </w:rPr>
        </w:r>
        <w:r>
          <w:rPr>
            <w:noProof/>
            <w:webHidden/>
          </w:rPr>
          <w:fldChar w:fldCharType="separate"/>
        </w:r>
        <w:r>
          <w:rPr>
            <w:noProof/>
            <w:webHidden/>
          </w:rPr>
          <w:t>44</w:t>
        </w:r>
        <w:r>
          <w:rPr>
            <w:noProof/>
            <w:webHidden/>
          </w:rPr>
          <w:fldChar w:fldCharType="end"/>
        </w:r>
      </w:hyperlink>
    </w:p>
    <w:p w14:paraId="0CBFFA70" w14:textId="192B8314" w:rsidR="00902AEB" w:rsidRDefault="00902AEB">
      <w:pPr>
        <w:pStyle w:val="TJ1"/>
        <w:rPr>
          <w:rFonts w:asciiTheme="minorHAnsi" w:eastAsiaTheme="minorEastAsia" w:hAnsiTheme="minorHAnsi" w:cstheme="minorBidi"/>
          <w:b w:val="0"/>
          <w:noProof/>
          <w:sz w:val="22"/>
          <w:szCs w:val="22"/>
          <w:lang w:eastAsia="hu-HU"/>
        </w:rPr>
      </w:pPr>
      <w:hyperlink w:anchor="_Toc58991060" w:history="1">
        <w:r w:rsidRPr="00BC21C3">
          <w:rPr>
            <w:rStyle w:val="Hiperhivatkozs"/>
            <w:noProof/>
          </w:rPr>
          <w:t>6 Összegzés</w:t>
        </w:r>
        <w:r>
          <w:rPr>
            <w:noProof/>
            <w:webHidden/>
          </w:rPr>
          <w:tab/>
        </w:r>
        <w:r>
          <w:rPr>
            <w:noProof/>
            <w:webHidden/>
          </w:rPr>
          <w:fldChar w:fldCharType="begin"/>
        </w:r>
        <w:r>
          <w:rPr>
            <w:noProof/>
            <w:webHidden/>
          </w:rPr>
          <w:instrText xml:space="preserve"> PAGEREF _Toc58991060 \h </w:instrText>
        </w:r>
        <w:r>
          <w:rPr>
            <w:noProof/>
            <w:webHidden/>
          </w:rPr>
        </w:r>
        <w:r>
          <w:rPr>
            <w:noProof/>
            <w:webHidden/>
          </w:rPr>
          <w:fldChar w:fldCharType="separate"/>
        </w:r>
        <w:r>
          <w:rPr>
            <w:noProof/>
            <w:webHidden/>
          </w:rPr>
          <w:t>45</w:t>
        </w:r>
        <w:r>
          <w:rPr>
            <w:noProof/>
            <w:webHidden/>
          </w:rPr>
          <w:fldChar w:fldCharType="end"/>
        </w:r>
      </w:hyperlink>
    </w:p>
    <w:p w14:paraId="3BF763AB" w14:textId="25D46E77"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61" w:history="1">
        <w:r w:rsidRPr="00BC21C3">
          <w:rPr>
            <w:rStyle w:val="Hiperhivatkozs"/>
            <w:noProof/>
          </w:rPr>
          <w:t>6.1 Saját munka értékelése</w:t>
        </w:r>
        <w:r>
          <w:rPr>
            <w:noProof/>
            <w:webHidden/>
          </w:rPr>
          <w:tab/>
        </w:r>
        <w:r>
          <w:rPr>
            <w:noProof/>
            <w:webHidden/>
          </w:rPr>
          <w:fldChar w:fldCharType="begin"/>
        </w:r>
        <w:r>
          <w:rPr>
            <w:noProof/>
            <w:webHidden/>
          </w:rPr>
          <w:instrText xml:space="preserve"> PAGEREF _Toc58991061 \h </w:instrText>
        </w:r>
        <w:r>
          <w:rPr>
            <w:noProof/>
            <w:webHidden/>
          </w:rPr>
        </w:r>
        <w:r>
          <w:rPr>
            <w:noProof/>
            <w:webHidden/>
          </w:rPr>
          <w:fldChar w:fldCharType="separate"/>
        </w:r>
        <w:r>
          <w:rPr>
            <w:noProof/>
            <w:webHidden/>
          </w:rPr>
          <w:t>45</w:t>
        </w:r>
        <w:r>
          <w:rPr>
            <w:noProof/>
            <w:webHidden/>
          </w:rPr>
          <w:fldChar w:fldCharType="end"/>
        </w:r>
      </w:hyperlink>
    </w:p>
    <w:p w14:paraId="1CB76DD1" w14:textId="71BB4670" w:rsidR="00902AEB" w:rsidRDefault="00902AEB">
      <w:pPr>
        <w:pStyle w:val="TJ2"/>
        <w:tabs>
          <w:tab w:val="right" w:leader="dot" w:pos="8494"/>
        </w:tabs>
        <w:rPr>
          <w:rFonts w:asciiTheme="minorHAnsi" w:eastAsiaTheme="minorEastAsia" w:hAnsiTheme="minorHAnsi" w:cstheme="minorBidi"/>
          <w:noProof/>
          <w:sz w:val="22"/>
          <w:szCs w:val="22"/>
          <w:lang w:eastAsia="hu-HU"/>
        </w:rPr>
      </w:pPr>
      <w:hyperlink w:anchor="_Toc58991062" w:history="1">
        <w:r w:rsidRPr="00BC21C3">
          <w:rPr>
            <w:rStyle w:val="Hiperhivatkozs"/>
            <w:noProof/>
          </w:rPr>
          <w:t>6.2 Továbbfejlesztési lehetőségek</w:t>
        </w:r>
        <w:r>
          <w:rPr>
            <w:noProof/>
            <w:webHidden/>
          </w:rPr>
          <w:tab/>
        </w:r>
        <w:r>
          <w:rPr>
            <w:noProof/>
            <w:webHidden/>
          </w:rPr>
          <w:fldChar w:fldCharType="begin"/>
        </w:r>
        <w:r>
          <w:rPr>
            <w:noProof/>
            <w:webHidden/>
          </w:rPr>
          <w:instrText xml:space="preserve"> PAGEREF _Toc58991062 \h </w:instrText>
        </w:r>
        <w:r>
          <w:rPr>
            <w:noProof/>
            <w:webHidden/>
          </w:rPr>
        </w:r>
        <w:r>
          <w:rPr>
            <w:noProof/>
            <w:webHidden/>
          </w:rPr>
          <w:fldChar w:fldCharType="separate"/>
        </w:r>
        <w:r>
          <w:rPr>
            <w:noProof/>
            <w:webHidden/>
          </w:rPr>
          <w:t>45</w:t>
        </w:r>
        <w:r>
          <w:rPr>
            <w:noProof/>
            <w:webHidden/>
          </w:rPr>
          <w:fldChar w:fldCharType="end"/>
        </w:r>
      </w:hyperlink>
    </w:p>
    <w:p w14:paraId="43FCA479" w14:textId="2BC368ED" w:rsidR="00902AEB" w:rsidRDefault="00902AEB">
      <w:pPr>
        <w:pStyle w:val="TJ1"/>
        <w:rPr>
          <w:rFonts w:asciiTheme="minorHAnsi" w:eastAsiaTheme="minorEastAsia" w:hAnsiTheme="minorHAnsi" w:cstheme="minorBidi"/>
          <w:b w:val="0"/>
          <w:noProof/>
          <w:sz w:val="22"/>
          <w:szCs w:val="22"/>
          <w:lang w:eastAsia="hu-HU"/>
        </w:rPr>
      </w:pPr>
      <w:hyperlink w:anchor="_Toc58991063" w:history="1">
        <w:r w:rsidRPr="00BC21C3">
          <w:rPr>
            <w:rStyle w:val="Hiperhivatkozs"/>
            <w:noProof/>
          </w:rPr>
          <w:t>7 Irodalomjegyzék</w:t>
        </w:r>
        <w:r>
          <w:rPr>
            <w:noProof/>
            <w:webHidden/>
          </w:rPr>
          <w:tab/>
        </w:r>
        <w:r>
          <w:rPr>
            <w:noProof/>
            <w:webHidden/>
          </w:rPr>
          <w:fldChar w:fldCharType="begin"/>
        </w:r>
        <w:r>
          <w:rPr>
            <w:noProof/>
            <w:webHidden/>
          </w:rPr>
          <w:instrText xml:space="preserve"> PAGEREF _Toc58991063 \h </w:instrText>
        </w:r>
        <w:r>
          <w:rPr>
            <w:noProof/>
            <w:webHidden/>
          </w:rPr>
        </w:r>
        <w:r>
          <w:rPr>
            <w:noProof/>
            <w:webHidden/>
          </w:rPr>
          <w:fldChar w:fldCharType="separate"/>
        </w:r>
        <w:r>
          <w:rPr>
            <w:noProof/>
            <w:webHidden/>
          </w:rPr>
          <w:t>46</w:t>
        </w:r>
        <w:r>
          <w:rPr>
            <w:noProof/>
            <w:webHidden/>
          </w:rPr>
          <w:fldChar w:fldCharType="end"/>
        </w:r>
      </w:hyperlink>
    </w:p>
    <w:p w14:paraId="597B17CD" w14:textId="4E3E7C9D" w:rsidR="0063585C" w:rsidRPr="00B50CAA" w:rsidRDefault="00730B3C" w:rsidP="00252668">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5302359F" w:rsidR="00681E99" w:rsidRDefault="00681E99" w:rsidP="005E01E0">
      <w:pPr>
        <w:pStyle w:val="Nyilatkozatszveg"/>
      </w:pPr>
      <w:r w:rsidRPr="00B50CAA">
        <w:t xml:space="preserve">Alulírott </w:t>
      </w:r>
      <w:r w:rsidR="001236CB">
        <w:rPr>
          <w:b/>
          <w:bCs/>
        </w:rPr>
        <w:t>Boros</w:t>
      </w:r>
      <w:commentRangeStart w:id="3"/>
      <w:r w:rsidR="00630A92">
        <w:rPr>
          <w:b/>
          <w:bCs/>
        </w:rPr>
        <w:t xml:space="preserve"> Bence</w:t>
      </w:r>
      <w:commentRangeEnd w:id="3"/>
      <w:r w:rsidR="00630A92">
        <w:rPr>
          <w:rStyle w:val="Jegyzethivatkozs"/>
        </w:rPr>
        <w:commentReference w:id="3"/>
      </w:r>
      <w:r w:rsidRPr="00B50CAA">
        <w:t xml:space="preserve">, szigorló hallgató kijelentem, hogy ezt a </w:t>
      </w:r>
      <w:commentRangeStart w:id="4"/>
      <w:r>
        <w:t xml:space="preserve">szakdolgozatot/ </w:t>
      </w:r>
      <w:r w:rsidRPr="00B50CAA">
        <w:t>diplomatervet</w:t>
      </w:r>
      <w:commentRangeEnd w:id="4"/>
      <w:r w:rsidR="00630A92">
        <w:rPr>
          <w:rStyle w:val="Jegyzethivatkozs"/>
        </w:rPr>
        <w:commentReference w:id="4"/>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7C7FA703" w:rsidR="00681E99" w:rsidRPr="00B50CAA" w:rsidRDefault="00681E99" w:rsidP="00681E99">
      <w:pPr>
        <w:pStyle w:val="Nyilatkozatkeltezs"/>
      </w:pPr>
      <w:r w:rsidRPr="00B50CAA">
        <w:t xml:space="preserve">Kelt: Budapest, </w:t>
      </w:r>
      <w:r w:rsidR="001236CB">
        <w:t>2020. 12. 03.</w:t>
      </w:r>
    </w:p>
    <w:p w14:paraId="47749B79" w14:textId="77777777" w:rsidR="00681E99" w:rsidRDefault="005E01E0" w:rsidP="00854BDC">
      <w:pPr>
        <w:pStyle w:val="Nyilatkozatalrs"/>
      </w:pPr>
      <w:r>
        <w:tab/>
      </w:r>
      <w:r w:rsidR="00854BDC">
        <w:t>...</w:t>
      </w:r>
      <w:r>
        <w:t>…………………………………………….</w:t>
      </w:r>
    </w:p>
    <w:p w14:paraId="5F7D501E" w14:textId="135FE91F" w:rsidR="005E01E0" w:rsidRDefault="001236CB" w:rsidP="00630A92">
      <w:pPr>
        <w:pStyle w:val="Nyilatkozatalrs"/>
        <w:ind w:firstLine="634"/>
      </w:pPr>
      <w:r>
        <w:tab/>
      </w:r>
      <w:commentRangeStart w:id="5"/>
      <w:r>
        <w:t>Boros</w:t>
      </w:r>
      <w:r w:rsidR="00630A92">
        <w:t xml:space="preserve"> Bence</w:t>
      </w:r>
      <w:commentRangeEnd w:id="5"/>
      <w:r w:rsidR="00630A92">
        <w:rPr>
          <w:rStyle w:val="Jegyzethivatkozs"/>
          <w:noProof w:val="0"/>
        </w:rPr>
        <w:commentReference w:id="5"/>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2"/>
          <w:footerReference w:type="firs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6" w:name="_Toc58991004"/>
      <w:r w:rsidRPr="00B50CAA">
        <w:lastRenderedPageBreak/>
        <w:t>Összefoglaló</w:t>
      </w:r>
      <w:bookmarkEnd w:id="6"/>
    </w:p>
    <w:p w14:paraId="2E0E5560" w14:textId="3773D17B" w:rsidR="00630A92" w:rsidRDefault="0033234D" w:rsidP="00630A92">
      <w:r>
        <w:t>A szakdolgozatom témájaként mindenképpen szerettem volna valami olyat választani, ami nem egy átlagos, könnyen letudható projekt, hanem</w:t>
      </w:r>
      <w:r w:rsidR="0003623B">
        <w:t xml:space="preserve"> </w:t>
      </w:r>
      <w:r>
        <w:t>beleesik az érdeklődési körömbe és még gyakorlati haszna is lehet. Édesapám révén már kezdetleges ismeretekkel rendelkeztem a devizakereskedés terén, és úgy gondoltam, hogy ez egy kellően sok irányból megközelíthető téma ahhoz, hogy ezen dolgozatom alapjául szolgáljon.</w:t>
      </w:r>
    </w:p>
    <w:p w14:paraId="7138325F" w14:textId="5F3F4474" w:rsidR="0033234D" w:rsidRDefault="0033234D" w:rsidP="00630A92">
      <w:r>
        <w:t xml:space="preserve">A </w:t>
      </w:r>
      <w:r w:rsidR="001F314C">
        <w:t xml:space="preserve">manuális </w:t>
      </w:r>
      <w:r>
        <w:t>devizakereskedés egy sok tanulást és tapasztalatot igénylő tevékenység, így</w:t>
      </w:r>
      <w:r w:rsidR="001F314C">
        <w:t xml:space="preserve"> nekem</w:t>
      </w:r>
      <w:r>
        <w:t xml:space="preserve"> programozóként magától értetődő </w:t>
      </w:r>
      <w:r w:rsidR="001F314C">
        <w:t xml:space="preserve">volt </w:t>
      </w:r>
      <w:r>
        <w:t>a gondolat, hogy célszerű lenne azt automatizálni</w:t>
      </w:r>
      <w:r w:rsidR="001F314C">
        <w:t>. Ehhez kell egy algoritmus, amit múltbéli adatok alapján, gyakorlatilag mintafelismerésre optimalizálok. A kényelmes használathoz szükség van egy grafikus felületre is. A modern kor követelményeihez igazodva ezt egy reszponzív webalkalmazás formájában valósítom meg.</w:t>
      </w:r>
    </w:p>
    <w:p w14:paraId="1931F620" w14:textId="66D09B08" w:rsidR="001F314C" w:rsidRDefault="003B118F" w:rsidP="00630A92">
      <w:r>
        <w:t xml:space="preserve">Az alkalmazás egy </w:t>
      </w:r>
      <w:proofErr w:type="spellStart"/>
      <w:r>
        <w:t>MongoDB</w:t>
      </w:r>
      <w:proofErr w:type="spellEnd"/>
      <w:r>
        <w:t xml:space="preserve"> adatbázisból, egy Express webszerverből, és egy </w:t>
      </w:r>
      <w:proofErr w:type="spellStart"/>
      <w:r>
        <w:t>React</w:t>
      </w:r>
      <w:proofErr w:type="spellEnd"/>
      <w:r>
        <w:t xml:space="preserve"> grafikus felületből áll. Ezen három főkomponens egyéb, a feladathoz illő technológiákkal kiegészülve egy </w:t>
      </w:r>
      <w:proofErr w:type="spellStart"/>
      <w:r>
        <w:t>full-stack</w:t>
      </w:r>
      <w:proofErr w:type="spellEnd"/>
      <w:r>
        <w:t xml:space="preserve"> rendszert alkot, melynek segítségével bárki elkezdhet kereskedni az általam tervezett robottal, valamint saját preferenciái szerint beállíthatja és nyomon követheti a</w:t>
      </w:r>
      <w:r w:rsidR="002A08BD">
        <w:t>nnak működését</w:t>
      </w:r>
      <w:r>
        <w:t>.</w:t>
      </w:r>
    </w:p>
    <w:p w14:paraId="50E24944" w14:textId="5A6338B7" w:rsidR="001F314C" w:rsidRDefault="003B118F" w:rsidP="00630A92">
      <w:r>
        <w:t>A program elkészítése nem várt pontokon is komoly kihívásokat rejtett, melyek megoldásán keresztül sokat fejlődtem, mint programozó. Egy egyszerűbb témával talán egy teljesebb és laikus szemmel nézve szebb alkalmazás születhetett volna, azonban számomra ennek a feladatnak a megoldása nagyobb értékkel bír.</w:t>
      </w:r>
    </w:p>
    <w:p w14:paraId="68C22B44" w14:textId="664A4880" w:rsidR="0063585C" w:rsidRPr="002A08BD" w:rsidRDefault="0063585C" w:rsidP="00816BCB">
      <w:pPr>
        <w:pStyle w:val="Fejezetcimszmozsnlkl"/>
        <w:rPr>
          <w:lang w:val="en-US"/>
        </w:rPr>
      </w:pPr>
      <w:bookmarkStart w:id="7" w:name="_Toc58991005"/>
      <w:r w:rsidRPr="002A08BD">
        <w:rPr>
          <w:lang w:val="en-US"/>
        </w:rPr>
        <w:lastRenderedPageBreak/>
        <w:t>Abstract</w:t>
      </w:r>
      <w:bookmarkEnd w:id="7"/>
    </w:p>
    <w:p w14:paraId="614AC5BC" w14:textId="41B03E48" w:rsidR="003B118F" w:rsidRPr="002A08BD" w:rsidRDefault="003B118F" w:rsidP="003B118F">
      <w:pPr>
        <w:rPr>
          <w:lang w:val="en-US"/>
        </w:rPr>
      </w:pPr>
      <w:r w:rsidRPr="002A08BD">
        <w:rPr>
          <w:lang w:val="en-US"/>
        </w:rPr>
        <w:t xml:space="preserve">As the topic of my dissertation, I </w:t>
      </w:r>
      <w:r w:rsidR="002A08BD" w:rsidRPr="002A08BD">
        <w:rPr>
          <w:lang w:val="en-US"/>
        </w:rPr>
        <w:t>wanted</w:t>
      </w:r>
      <w:r w:rsidRPr="002A08BD">
        <w:rPr>
          <w:lang w:val="en-US"/>
        </w:rPr>
        <w:t xml:space="preserve"> to choose something that is not an average, </w:t>
      </w:r>
      <w:r w:rsidR="002A08BD">
        <w:rPr>
          <w:lang w:val="en-US"/>
        </w:rPr>
        <w:t>easy-to-do</w:t>
      </w:r>
      <w:r w:rsidRPr="002A08BD">
        <w:rPr>
          <w:lang w:val="en-US"/>
        </w:rPr>
        <w:t xml:space="preserve"> project, but falls within my sphere of interest and can even be of practical use. Through my father, I already had a rudimentary knowledge of forex trading, and I thought it was a topic that could be approached from enough directions to serve as the basis for my dissertation.</w:t>
      </w:r>
    </w:p>
    <w:p w14:paraId="0C90B32A" w14:textId="6F13CFB6" w:rsidR="003B118F" w:rsidRPr="002A08BD" w:rsidRDefault="003B118F" w:rsidP="003B118F">
      <w:pPr>
        <w:rPr>
          <w:lang w:val="en-US"/>
        </w:rPr>
      </w:pPr>
      <w:r w:rsidRPr="002A08BD">
        <w:rPr>
          <w:lang w:val="en-US"/>
        </w:rPr>
        <w:t xml:space="preserve">Manual forex trading is an activity that requires a lot of learning and experience, so for me as a programmer, it was </w:t>
      </w:r>
      <w:r w:rsidR="002A08BD" w:rsidRPr="002A08BD">
        <w:rPr>
          <w:lang w:val="en-US"/>
        </w:rPr>
        <w:t xml:space="preserve">self-evident </w:t>
      </w:r>
      <w:r w:rsidRPr="002A08BD">
        <w:rPr>
          <w:lang w:val="en-US"/>
        </w:rPr>
        <w:t xml:space="preserve">that it would be advisable to automate it. This requires an algorithm that I optimize for pattern recognition based on </w:t>
      </w:r>
      <w:r w:rsidR="002A08BD">
        <w:rPr>
          <w:lang w:val="en-US"/>
        </w:rPr>
        <w:t>historical</w:t>
      </w:r>
      <w:r w:rsidRPr="002A08BD">
        <w:rPr>
          <w:lang w:val="en-US"/>
        </w:rPr>
        <w:t xml:space="preserve"> data. A graphical interface is also required for convenie</w:t>
      </w:r>
      <w:r w:rsidR="002A08BD">
        <w:rPr>
          <w:lang w:val="en-US"/>
        </w:rPr>
        <w:t>nce</w:t>
      </w:r>
      <w:r w:rsidRPr="002A08BD">
        <w:rPr>
          <w:lang w:val="en-US"/>
        </w:rPr>
        <w:t>. Adapting to the requirements of the modern age, I implement this in the form of a responsive web application.</w:t>
      </w:r>
    </w:p>
    <w:p w14:paraId="2635FB05" w14:textId="35FE6B13" w:rsidR="003B118F" w:rsidRPr="002A08BD" w:rsidRDefault="003B118F" w:rsidP="003B118F">
      <w:pPr>
        <w:rPr>
          <w:lang w:val="en-US"/>
        </w:rPr>
      </w:pPr>
      <w:r w:rsidRPr="002A08BD">
        <w:rPr>
          <w:lang w:val="en-US"/>
        </w:rPr>
        <w:t>The application consists of a MongoDB database, an Express web server, and a React graphical interface. These three main components, complemented by other task-appropriate technologies, form a full-stack system that allows anyone to start trading</w:t>
      </w:r>
      <w:r w:rsidR="002A08BD">
        <w:rPr>
          <w:lang w:val="en-US"/>
        </w:rPr>
        <w:t xml:space="preserve"> with</w:t>
      </w:r>
      <w:r w:rsidRPr="002A08BD">
        <w:rPr>
          <w:lang w:val="en-US"/>
        </w:rPr>
        <w:t xml:space="preserve"> the robot I designed</w:t>
      </w:r>
      <w:r w:rsidR="002A08BD">
        <w:rPr>
          <w:lang w:val="en-US"/>
        </w:rPr>
        <w:t>,</w:t>
      </w:r>
      <w:r w:rsidRPr="002A08BD">
        <w:rPr>
          <w:lang w:val="en-US"/>
        </w:rPr>
        <w:t xml:space="preserve"> set </w:t>
      </w:r>
      <w:r w:rsidR="002A08BD">
        <w:rPr>
          <w:lang w:val="en-US"/>
        </w:rPr>
        <w:t xml:space="preserve">it </w:t>
      </w:r>
      <w:r w:rsidRPr="002A08BD">
        <w:rPr>
          <w:lang w:val="en-US"/>
        </w:rPr>
        <w:t>up</w:t>
      </w:r>
      <w:r w:rsidR="002A08BD">
        <w:rPr>
          <w:lang w:val="en-US"/>
        </w:rPr>
        <w:t xml:space="preserve"> </w:t>
      </w:r>
      <w:r w:rsidR="002A08BD" w:rsidRPr="002A08BD">
        <w:rPr>
          <w:lang w:val="en-US"/>
        </w:rPr>
        <w:t>according to their own preferences</w:t>
      </w:r>
      <w:r w:rsidRPr="002A08BD">
        <w:rPr>
          <w:lang w:val="en-US"/>
        </w:rPr>
        <w:t xml:space="preserve"> and track it</w:t>
      </w:r>
      <w:r w:rsidR="002A08BD">
        <w:rPr>
          <w:lang w:val="en-US"/>
        </w:rPr>
        <w:t xml:space="preserve">s </w:t>
      </w:r>
      <w:r w:rsidR="00F30951">
        <w:rPr>
          <w:lang w:val="en-US"/>
        </w:rPr>
        <w:t>operation</w:t>
      </w:r>
      <w:r w:rsidRPr="002A08BD">
        <w:rPr>
          <w:lang w:val="en-US"/>
        </w:rPr>
        <w:t>.</w:t>
      </w:r>
    </w:p>
    <w:p w14:paraId="4ACC470B" w14:textId="59EECFEB" w:rsidR="003B118F" w:rsidRPr="002A08BD" w:rsidRDefault="003B118F" w:rsidP="003B118F">
      <w:pPr>
        <w:rPr>
          <w:lang w:val="en-US"/>
        </w:rPr>
      </w:pPr>
      <w:r w:rsidRPr="002A08BD">
        <w:rPr>
          <w:lang w:val="en-US"/>
        </w:rPr>
        <w:t xml:space="preserve">The </w:t>
      </w:r>
      <w:r w:rsidR="00F30951">
        <w:rPr>
          <w:lang w:val="en-US"/>
        </w:rPr>
        <w:t>making</w:t>
      </w:r>
      <w:r w:rsidRPr="002A08BD">
        <w:rPr>
          <w:lang w:val="en-US"/>
        </w:rPr>
        <w:t xml:space="preserve"> of the program involved serious challenges at unexpected points, through the solution of which I developed a lot as a programmer. A simpler topic might have given rise to a more complete and </w:t>
      </w:r>
      <w:r w:rsidR="00F30951" w:rsidRPr="00F30951">
        <w:rPr>
          <w:lang w:val="en-US"/>
        </w:rPr>
        <w:t>in a layman’s view</w:t>
      </w:r>
      <w:r w:rsidRPr="002A08BD">
        <w:rPr>
          <w:lang w:val="en-US"/>
        </w:rPr>
        <w:t xml:space="preserve"> more </w:t>
      </w:r>
      <w:r w:rsidR="00440E1F" w:rsidRPr="001F7491">
        <w:rPr>
          <w:lang w:val="en-US"/>
        </w:rPr>
        <w:t>eye-catching</w:t>
      </w:r>
      <w:r w:rsidR="001F7491">
        <w:rPr>
          <w:lang w:val="en-US"/>
        </w:rPr>
        <w:t xml:space="preserve"> </w:t>
      </w:r>
      <w:r w:rsidRPr="002A08BD">
        <w:rPr>
          <w:lang w:val="en-US"/>
        </w:rPr>
        <w:t>application, but for me, solving this task is of greater value.</w:t>
      </w:r>
    </w:p>
    <w:p w14:paraId="0FE98BBF" w14:textId="78C02452" w:rsidR="001A57BC" w:rsidRDefault="003F5425" w:rsidP="006A1B7F">
      <w:pPr>
        <w:pStyle w:val="Cmsor1"/>
      </w:pPr>
      <w:bookmarkStart w:id="8" w:name="_Toc332797397"/>
      <w:bookmarkStart w:id="9" w:name="_Toc58991006"/>
      <w:r>
        <w:lastRenderedPageBreak/>
        <w:t>Bevezetés</w:t>
      </w:r>
      <w:bookmarkEnd w:id="8"/>
      <w:bookmarkEnd w:id="9"/>
    </w:p>
    <w:p w14:paraId="7E3E511A" w14:textId="007BEEA8" w:rsidR="003B16DD" w:rsidRPr="003B16DD" w:rsidRDefault="003B16DD" w:rsidP="009C3A2B">
      <w:pPr>
        <w:pStyle w:val="Cmsor2"/>
      </w:pPr>
      <w:bookmarkStart w:id="10" w:name="_Toc58991007"/>
      <w:r>
        <w:t>Motiváció</w:t>
      </w:r>
      <w:bookmarkEnd w:id="10"/>
    </w:p>
    <w:p w14:paraId="08B0B035" w14:textId="4C070BD8" w:rsidR="003B16DD" w:rsidRDefault="003B16DD" w:rsidP="003B16DD">
      <w:bookmarkStart w:id="11" w:name="_Ref433098505"/>
      <w:bookmarkStart w:id="12" w:name="_Toc332797398"/>
      <w:r>
        <w:t>A szakdolgozatom témájaként mindenképpen szerettem volna valami olyat választani, ami nem egy átlagos, könnyen letudható projekt, hanem beleesik az érdeklődési körömbe és még gyakorlati haszna is lehet. Édesapám révén már kezdetleges ismeretekkel rendelkeztem a devizakereskedés terén, és úgy gondoltam, hogy ez egy kellően sok irányból megközelíthető téma ahhoz, hogy ezen dolgozatom alapjául szolgáljon.</w:t>
      </w:r>
    </w:p>
    <w:p w14:paraId="51CE3D08" w14:textId="766F7ECA" w:rsidR="003B16DD" w:rsidRDefault="006E4064" w:rsidP="009C3A2B">
      <w:pPr>
        <w:pStyle w:val="Cmsor2"/>
      </w:pPr>
      <w:bookmarkStart w:id="13" w:name="_Toc58991008"/>
      <w:r>
        <w:t>Tőzsdei kereskedés</w:t>
      </w:r>
      <w:bookmarkEnd w:id="13"/>
    </w:p>
    <w:p w14:paraId="2E600285" w14:textId="77D855E4" w:rsidR="006E4064" w:rsidRPr="006E4064" w:rsidRDefault="006E4064" w:rsidP="006E4064">
      <w:r w:rsidRPr="006E4064">
        <w:t>A tőzsde olyan intézményként született, amelynek helyzetét ugyanúgy</w:t>
      </w:r>
      <w:r>
        <w:t>,</w:t>
      </w:r>
      <w:r w:rsidRPr="006E4064">
        <w:t xml:space="preserve"> mint egy szabályalkotási, közigazgatási és bíráskodási joggal felruházott testületét, nem egy törvény, hanem a fejlődés különböző időpontjaiban alkotott különböző jogszabályok, illetve a szokásjog szabályozta. A tőzsde a piacok piaca. Központosítja a kereskedelmet nem</w:t>
      </w:r>
      <w:r w:rsidR="00E02978">
        <w:t xml:space="preserve"> </w:t>
      </w:r>
      <w:r w:rsidRPr="006E4064">
        <w:t>csak egy ország, hanem az egész világpiac számára. A modern gazdaságban ugyanis a kereslet és a kínálat központosítása létszükséglet.</w:t>
      </w:r>
      <w:r w:rsidR="00E02978">
        <w:t xml:space="preserve"> </w:t>
      </w:r>
      <w:sdt>
        <w:sdtPr>
          <w:id w:val="-1049681970"/>
          <w:citation/>
        </w:sdtPr>
        <w:sdtContent>
          <w:r w:rsidR="00E02978">
            <w:fldChar w:fldCharType="begin"/>
          </w:r>
          <w:r w:rsidR="00E02978">
            <w:instrText xml:space="preserve"> CITATION tőzsdetörténet \l 1038 </w:instrText>
          </w:r>
          <w:r w:rsidR="00E02978">
            <w:fldChar w:fldCharType="separate"/>
          </w:r>
          <w:r w:rsidR="00902AEB">
            <w:rPr>
              <w:noProof/>
            </w:rPr>
            <w:t>[1]</w:t>
          </w:r>
          <w:r w:rsidR="00E02978">
            <w:fldChar w:fldCharType="end"/>
          </w:r>
        </w:sdtContent>
      </w:sdt>
    </w:p>
    <w:p w14:paraId="5EB4D753" w14:textId="1EDE18FA" w:rsidR="006E4064" w:rsidRDefault="00B01382" w:rsidP="006E4064">
      <w:pPr>
        <w:pStyle w:val="Cmsor3"/>
      </w:pPr>
      <w:bookmarkStart w:id="14" w:name="_Toc58991009"/>
      <w:r>
        <w:t>A tőzsde múltja</w:t>
      </w:r>
      <w:bookmarkEnd w:id="14"/>
    </w:p>
    <w:p w14:paraId="2AF51AA4" w14:textId="1F5779CA" w:rsidR="00E02978" w:rsidRDefault="00E02978" w:rsidP="00E02978">
      <w:r w:rsidRPr="00E02978">
        <w:t xml:space="preserve">Maga az elnevezés az 1300-as ével elején </w:t>
      </w:r>
      <w:proofErr w:type="spellStart"/>
      <w:r w:rsidRPr="00E02978">
        <w:t>Brüggében</w:t>
      </w:r>
      <w:proofErr w:type="spellEnd"/>
      <w:r w:rsidRPr="00E02978">
        <w:t xml:space="preserve"> élő van </w:t>
      </w:r>
      <w:proofErr w:type="spellStart"/>
      <w:r w:rsidRPr="00E02978">
        <w:t>der</w:t>
      </w:r>
      <w:proofErr w:type="spellEnd"/>
      <w:r w:rsidRPr="00E02978">
        <w:t xml:space="preserve"> </w:t>
      </w:r>
      <w:proofErr w:type="spellStart"/>
      <w:r w:rsidRPr="00E02978">
        <w:t>Burse</w:t>
      </w:r>
      <w:proofErr w:type="spellEnd"/>
      <w:r w:rsidRPr="00E02978">
        <w:t xml:space="preserve"> patríciuscsalád nevéből ered. A </w:t>
      </w:r>
      <w:proofErr w:type="spellStart"/>
      <w:r w:rsidRPr="00E02978">
        <w:t>Burse</w:t>
      </w:r>
      <w:proofErr w:type="spellEnd"/>
      <w:r w:rsidRPr="00E02978">
        <w:t xml:space="preserve">-k fogadót tartottak fen </w:t>
      </w:r>
      <w:proofErr w:type="spellStart"/>
      <w:r w:rsidRPr="00E02978">
        <w:t>Brügge</w:t>
      </w:r>
      <w:proofErr w:type="spellEnd"/>
      <w:r w:rsidRPr="00E02978">
        <w:t xml:space="preserve"> központjában, ahol az itáliai kereskedők találkoztak északi üzletfeleikkel, és ide telepítették váltóikat. </w:t>
      </w:r>
      <w:proofErr w:type="spellStart"/>
      <w:r w:rsidRPr="00E02978">
        <w:t>Brügge</w:t>
      </w:r>
      <w:proofErr w:type="spellEnd"/>
      <w:r w:rsidRPr="00E02978">
        <w:t xml:space="preserve"> szerepét 1460-tól </w:t>
      </w:r>
      <w:proofErr w:type="spellStart"/>
      <w:r w:rsidRPr="00E02978">
        <w:t>Atwerpen</w:t>
      </w:r>
      <w:proofErr w:type="spellEnd"/>
      <w:r w:rsidRPr="00E02978">
        <w:t xml:space="preserve"> vette át, itt a XVI. Század elején már nemzetközi árutőzsde működött.</w:t>
      </w:r>
      <w:r>
        <w:t xml:space="preserve"> Érdekesség, hogy a</w:t>
      </w:r>
      <w:r w:rsidRPr="00E02978">
        <w:t xml:space="preserve"> tőzsdét a </w:t>
      </w:r>
      <w:proofErr w:type="spellStart"/>
      <w:r w:rsidRPr="00E02978">
        <w:t>szeszélyessége</w:t>
      </w:r>
      <w:proofErr w:type="spellEnd"/>
      <w:r w:rsidRPr="00E02978">
        <w:t xml:space="preserve"> miatt nőnemű szóval jelölik több idegen nyelvben</w:t>
      </w:r>
      <w:r>
        <w:t xml:space="preserve"> is (pl. </w:t>
      </w:r>
      <w:proofErr w:type="spellStart"/>
      <w:r>
        <w:t>Die</w:t>
      </w:r>
      <w:proofErr w:type="spellEnd"/>
      <w:r>
        <w:t xml:space="preserve"> </w:t>
      </w:r>
      <w:proofErr w:type="spellStart"/>
      <w:r>
        <w:t>Börse</w:t>
      </w:r>
      <w:proofErr w:type="spellEnd"/>
      <w:r>
        <w:t>).</w:t>
      </w:r>
    </w:p>
    <w:p w14:paraId="31512548" w14:textId="55FC7B9C" w:rsidR="00B01382" w:rsidRDefault="00E02978" w:rsidP="00B01382">
      <w:r>
        <w:t xml:space="preserve">A tőzsde a vásárból alakult ki. A különbség persze nagy: a vásárokon mindig jelen volt az áru, a tőzsdén soha. </w:t>
      </w:r>
      <w:r w:rsidR="00B01382" w:rsidRPr="00B01382">
        <w:t>A vásárból tőzsde akkor lett</w:t>
      </w:r>
      <w:r>
        <w:t>, amikor az üzletkötések tömegessé váltak, és mind az áru, mind a fizetési eszköz oldalán a helyettesíthetőség vált uralkodóvá. Az első tőzsdét Antwerpenben hozták létre. Itt történt meg először, hogy különböző nemzetiségű kereskedők jöttek össze rendszeresen üzleteket kötni. Addig ugyanis a különböző fejedelmi privilégiumokra vigyázó és mindenkire féltékeny más–más nemzetiségű kereskedőket mesterségesen elválasztották egymástól.</w:t>
      </w:r>
    </w:p>
    <w:p w14:paraId="37E381DD" w14:textId="67B69AF9" w:rsidR="00E02978" w:rsidRDefault="00E02978" w:rsidP="00E02978">
      <w:r>
        <w:lastRenderedPageBreak/>
        <w:t>Az amszterdami tőzsde a Holland Kelet–Indiai és a Nyugat–Indiai Társaság részvényeinek adásvételével vált a legjelentősebbé. Rövid időn belül még az antwerpeni tőzsde forgalmát is túlszárnyalta. A 17. század folyamán itt már lényegében kialakult a modern tőzsdei üzlet technikája. Ekkor vált ketté az áru– és az értéktőzsde.</w:t>
      </w:r>
    </w:p>
    <w:p w14:paraId="63162DF2" w14:textId="1D25994F" w:rsidR="00E02978" w:rsidRDefault="00E02978" w:rsidP="00E02978">
      <w:r>
        <w:t xml:space="preserve">Az 1602-ben alapított Holland Kelet-Indiai Társaság először 1605-ben fizetett osztalékot, a 15%-os osztalékfizetés azonban nem készpénzben, hanem borsban történt. A társaság részvényeit kezdetben az utcán és kávéházakban árusították, de hamarosan az üzletkötés az 1611-ben alapított amszterdami tőzsdére tevődött át. A részvények kezdetben névre szóltak, tulajdonosuk felelőssége korlátlan volt. 1672-ben a holland-francia háború idején az Egyesült Tartományok dobtak piacra hosszú lejáratú, egységes címletű adósságleveleket, és a példát még ugyanabban az évben követte az angol, majd hét év múlva a francia kincstár. </w:t>
      </w:r>
    </w:p>
    <w:p w14:paraId="04DD7CB2" w14:textId="464079DB" w:rsidR="00E02978" w:rsidRDefault="00E02978" w:rsidP="00E02978">
      <w:r>
        <w:t>A részvényforgalom a múlt század közepén az első vasúttársaságok megjelenésével indult gyors növekedésnek. A párizsi tőzsdén 1800-ban még csak hét, 1869-ben már négyszáznál több értékpapírt, zömmel részvényt jegyeztek.</w:t>
      </w:r>
    </w:p>
    <w:p w14:paraId="79E7FC64" w14:textId="328FB18F" w:rsidR="00E02978" w:rsidRDefault="00E02978" w:rsidP="00E02978">
      <w:r>
        <w:t>A részvénytársaságok alapítását is kontinentális joggyakorlat (először Napóleon 1808-as kereskedelmi törvénye, majd az 1843-as, az előbbinél szigorúbb porosz részvénytársasági törvény) állami engedélyhez kötötte, szigorú felügyeletet írt elő, ugyanakkor megengedte a bemutatóra szóló részvények kibocsátását. Angliában – és az Egyesült Államokban – a társasággá alakulás soha nem volt állami engedélyhez kötve, de itt a részvények a múlt század végéig szigorúan névre szóltak.</w:t>
      </w:r>
    </w:p>
    <w:p w14:paraId="4D9B7D1C" w14:textId="155BC1BB" w:rsidR="00B01382" w:rsidRDefault="00B01382" w:rsidP="00E02978">
      <w:r w:rsidRPr="00B01382">
        <w:t xml:space="preserve">Minden elővigyázatosság ellenére a gazdasági–pénzügyi válságok és a túlzott spekuláció időnként így is tőzsdekrachokat idézett elő. Az első tőzsdeválság 1557-ben alakult ki, amikor is az Amerikából behozott aranyra túlzott spekulációt folytattak. Az 1873-as ún. </w:t>
      </w:r>
      <w:proofErr w:type="spellStart"/>
      <w:r w:rsidRPr="00B01382">
        <w:t>Gründerkrachot</w:t>
      </w:r>
      <w:proofErr w:type="spellEnd"/>
      <w:r w:rsidRPr="00B01382">
        <w:t xml:space="preserve"> a porosz–francia háború utáni nagy alapítási láz okozta. Ebből a válságból már Magyarország is kivette a részét, jelezve, hogy bekapcsolódott a világkereskedelembe. A következő hírhedt tőzsdeválság az 1895-ben a dél–afrikai aranybányákkal kapcsolatos részvényspekulációk miatt rázkódtatta meg a nemzetközi pénzpiacokat. Az 1929. október 14-i New York-i pedig a világválság kezdetét jelezte. A 19. század végétől a kormányok és a nagy bankok jelentősen beavatkoztak a tőzsdei üzletekbe, a krachok megakadályozása céljából.</w:t>
      </w:r>
    </w:p>
    <w:p w14:paraId="0F2F9B09" w14:textId="1548978F" w:rsidR="00B01382" w:rsidRDefault="00DE6C38" w:rsidP="00DE6C38">
      <w:pPr>
        <w:pStyle w:val="Cmsor3"/>
      </w:pPr>
      <w:bookmarkStart w:id="15" w:name="_Toc58991010"/>
      <w:r>
        <w:lastRenderedPageBreak/>
        <w:t>A devizakereskedés</w:t>
      </w:r>
      <w:bookmarkEnd w:id="15"/>
    </w:p>
    <w:p w14:paraId="1CEAFEFA" w14:textId="4C05B5AC" w:rsidR="00DE6C38" w:rsidRDefault="00DE6C38" w:rsidP="00DE6C38">
      <w:r>
        <w:t>A devizakereskedés nagyban hasonlít a részvényekkel való kereskedésre, a különbség, hogy itt a szóban forgó termék nem egy társaság által kibocsájtott részvény, hanem deviz</w:t>
      </w:r>
      <w:r w:rsidR="009244B3">
        <w:t>ák</w:t>
      </w:r>
      <w:r>
        <w:t xml:space="preserve"> </w:t>
      </w:r>
      <w:r w:rsidR="009244B3">
        <w:t>kereszt</w:t>
      </w:r>
      <w:r>
        <w:t xml:space="preserve">árfolyama. </w:t>
      </w:r>
      <w:r w:rsidRPr="00DE6C38">
        <w:t xml:space="preserve">Sok tekintetben a devizapiacok állnak a legközelebb a tökéletes piac elméletéhez, aminek </w:t>
      </w:r>
      <w:r w:rsidR="00704BB0">
        <w:t>alapja</w:t>
      </w:r>
      <w:r w:rsidRPr="00DE6C38">
        <w:t xml:space="preserve"> a hatalmas forgalom, a piac rendkívüli likviditása, a szereplők magas száma, földrajzi szétszórtsága, a kereskedési idő (hétvégék kivételével napi 24 óra), az árfolyamokat befolyásoló tényezők sokfélesége és a magas elérhető haszonkulcs.</w:t>
      </w:r>
    </w:p>
    <w:p w14:paraId="3DA755CD" w14:textId="5C0A7745" w:rsidR="00704BB0" w:rsidRDefault="00704BB0" w:rsidP="00DE6C38">
      <w:r w:rsidRPr="00704BB0">
        <w:t>A devizapiac legfontosabb szereplői a kereskedelmi bankok, a külkereskedelemben részt vevő vállalatok, a nem banki pénzügyi intézmények (mint a befektetési alapok vagy a biztosító társaságok) és a központi bankok. Magánemberek is beléphetnek a devizapiacra – egy turista például, amikor a szálloda recepciójánál pénzt vált –, ám ezek a készpénzes tranzakciók a teljes devizakereskedelem töredékét teszik csak ki.</w:t>
      </w:r>
      <w:sdt>
        <w:sdtPr>
          <w:id w:val="605386766"/>
          <w:citation/>
        </w:sdtPr>
        <w:sdtContent>
          <w:r>
            <w:fldChar w:fldCharType="begin"/>
          </w:r>
          <w:r>
            <w:instrText xml:space="preserve"> CITATION Ság \l 1038 </w:instrText>
          </w:r>
          <w:r>
            <w:fldChar w:fldCharType="separate"/>
          </w:r>
          <w:r w:rsidR="00902AEB">
            <w:rPr>
              <w:noProof/>
            </w:rPr>
            <w:t xml:space="preserve"> [2]</w:t>
          </w:r>
          <w:r>
            <w:fldChar w:fldCharType="end"/>
          </w:r>
        </w:sdtContent>
      </w:sdt>
    </w:p>
    <w:p w14:paraId="250BA348" w14:textId="1585BE38" w:rsidR="00704BB0" w:rsidRPr="00DE6C38" w:rsidRDefault="00704BB0" w:rsidP="00DE6C38">
      <w:r>
        <w:t>A</w:t>
      </w:r>
      <w:r w:rsidRPr="00704BB0">
        <w:t xml:space="preserve"> bankok a devizapiac mindennapos szereplői, hiszen ügyfeleik – főként a vállalatok – devizaigényeinek kielégítése szokásos napi munkamenetük részét képezi. Ezen túl a bankok más bankok számára is jegyeznek árfolyamot, amelyen hajlandók valutát venni, illetve eladni. A bankok közötti devizakereskedelem – amelyet bankközi kereskedelemnek nevezünk – teszi ki a devizapiaci forgalom legnagyobb részét.</w:t>
      </w:r>
    </w:p>
    <w:p w14:paraId="49D3CB95" w14:textId="540370ED" w:rsidR="00E02978" w:rsidRDefault="00704BB0" w:rsidP="00E02978">
      <w:pPr>
        <w:pStyle w:val="Cmsor3"/>
      </w:pPr>
      <w:bookmarkStart w:id="16" w:name="_Toc58991011"/>
      <w:r>
        <w:t xml:space="preserve">Magánemberként a </w:t>
      </w:r>
      <w:r w:rsidR="009244B3">
        <w:t>devizapiacon</w:t>
      </w:r>
      <w:bookmarkEnd w:id="16"/>
    </w:p>
    <w:p w14:paraId="5296CEAC" w14:textId="505218E2" w:rsidR="00CD30C6" w:rsidRDefault="009244B3" w:rsidP="009244B3">
      <w:r>
        <w:t xml:space="preserve">Átlagos állampolgárként is bekapcsolódhatunk a </w:t>
      </w:r>
      <w:proofErr w:type="spellStart"/>
      <w:r>
        <w:t>forex</w:t>
      </w:r>
      <w:proofErr w:type="spellEnd"/>
      <w:r>
        <w:t xml:space="preserve"> piac (</w:t>
      </w:r>
      <w:proofErr w:type="spellStart"/>
      <w:r>
        <w:t>foreign</w:t>
      </w:r>
      <w:proofErr w:type="spellEnd"/>
      <w:r>
        <w:t xml:space="preserve"> </w:t>
      </w:r>
      <w:proofErr w:type="spellStart"/>
      <w:r>
        <w:t>exchange</w:t>
      </w:r>
      <w:proofErr w:type="spellEnd"/>
      <w:r>
        <w:t xml:space="preserve"> market – nemzetközi devizapiac) körforgásába. Ehhez szükségünk van egy bróker cégre</w:t>
      </w:r>
      <w:r w:rsidR="00CD30C6">
        <w:t xml:space="preserve">. </w:t>
      </w:r>
      <w:r w:rsidR="003B5CE6">
        <w:t>Ezen</w:t>
      </w:r>
      <w:r w:rsidR="00CD30C6">
        <w:t xml:space="preserve"> cégek nemzetközi ellenőrzés alá esnek, így nagyon szigorú szabályok szerint kell működniük. </w:t>
      </w:r>
    </w:p>
    <w:p w14:paraId="5AD9FB30" w14:textId="4F02616B" w:rsidR="00F11B3A" w:rsidRDefault="00CD30C6" w:rsidP="0020557E">
      <w:r>
        <w:t>Rajtuk</w:t>
      </w:r>
      <w:r w:rsidR="009244B3">
        <w:t xml:space="preserve"> </w:t>
      </w:r>
      <w:r>
        <w:t>keresztül intézhetjük az ügyleteinket, valamint a legtöbb esetben tőkeáttételen keresztül extra tőkét nyújtanak. Ez azt jelenti, hogy ha van $1000-om, akkor pl. 1:15-ös tőkeáttétel esetén, $15000 értékben kereskedhetek, vagyis sikeres kötés esetén 15-szörösére nő a profitom. Ugyanakkor egy rosszul sikerült ügylet után a veszteség is 15-ször nagyobb lesz.</w:t>
      </w:r>
    </w:p>
    <w:p w14:paraId="126BCB5E" w14:textId="789166F2" w:rsidR="009244B3" w:rsidRDefault="00F11B3A" w:rsidP="009C3A2B">
      <w:pPr>
        <w:pStyle w:val="Cmsor2"/>
      </w:pPr>
      <w:bookmarkStart w:id="17" w:name="_Toc58991012"/>
      <w:r>
        <w:lastRenderedPageBreak/>
        <w:t>Web</w:t>
      </w:r>
      <w:r w:rsidR="003B5CE6">
        <w:t>es technológiák</w:t>
      </w:r>
      <w:bookmarkEnd w:id="17"/>
    </w:p>
    <w:p w14:paraId="7D2751BD" w14:textId="7904DC08" w:rsidR="003B5CE6" w:rsidRPr="003B5CE6" w:rsidRDefault="003B5CE6" w:rsidP="003B5CE6">
      <w:r>
        <w:t>Napjainkban a legtöbb hétköznapi alkalmazáshoz tartozik egy webes felület, ugyanis az gyakorlatilag platformfüggetlen, ami azt jelenti, hogy a lehető legszélesebb rétegekhez juttathatjuk így el a szolgáltatásainkat.</w:t>
      </w:r>
    </w:p>
    <w:p w14:paraId="7571BD92" w14:textId="2480C5C8" w:rsidR="003B5CE6" w:rsidRDefault="003013AC" w:rsidP="003B5CE6">
      <w:pPr>
        <w:pStyle w:val="Cmsor3"/>
      </w:pPr>
      <w:bookmarkStart w:id="18" w:name="_Toc58991013"/>
      <w:r>
        <w:rPr>
          <w:noProof/>
        </w:rPr>
        <mc:AlternateContent>
          <mc:Choice Requires="wpg">
            <w:drawing>
              <wp:anchor distT="0" distB="0" distL="114300" distR="114300" simplePos="0" relativeHeight="251735040" behindDoc="0" locked="0" layoutInCell="1" allowOverlap="1" wp14:anchorId="7B3050FC" wp14:editId="73F29326">
                <wp:simplePos x="0" y="0"/>
                <wp:positionH relativeFrom="column">
                  <wp:posOffset>-1905</wp:posOffset>
                </wp:positionH>
                <wp:positionV relativeFrom="paragraph">
                  <wp:posOffset>351155</wp:posOffset>
                </wp:positionV>
                <wp:extent cx="5396865" cy="2362835"/>
                <wp:effectExtent l="0" t="0" r="0" b="0"/>
                <wp:wrapSquare wrapText="bothSides"/>
                <wp:docPr id="199" name="Csoportba foglalás 199"/>
                <wp:cNvGraphicFramePr/>
                <a:graphic xmlns:a="http://schemas.openxmlformats.org/drawingml/2006/main">
                  <a:graphicData uri="http://schemas.microsoft.com/office/word/2010/wordprocessingGroup">
                    <wpg:wgp>
                      <wpg:cNvGrpSpPr/>
                      <wpg:grpSpPr>
                        <a:xfrm>
                          <a:off x="0" y="0"/>
                          <a:ext cx="5396865" cy="2362835"/>
                          <a:chOff x="0" y="0"/>
                          <a:chExt cx="5396865" cy="2363190"/>
                        </a:xfrm>
                      </wpg:grpSpPr>
                      <pic:pic xmlns:pic="http://schemas.openxmlformats.org/drawingml/2006/picture">
                        <pic:nvPicPr>
                          <pic:cNvPr id="197" name="Kép 197"/>
                          <pic:cNvPicPr>
                            <a:picLocks noChangeAspect="1"/>
                          </pic:cNvPicPr>
                        </pic:nvPicPr>
                        <pic:blipFill rotWithShape="1">
                          <a:blip r:embed="rId14">
                            <a:extLst>
                              <a:ext uri="{28A0092B-C50C-407E-A947-70E740481C1C}">
                                <a14:useLocalDpi xmlns:a14="http://schemas.microsoft.com/office/drawing/2010/main" val="0"/>
                              </a:ext>
                            </a:extLst>
                          </a:blip>
                          <a:srcRect t="8730" b="44230"/>
                          <a:stretch/>
                        </pic:blipFill>
                        <pic:spPr bwMode="auto">
                          <a:xfrm>
                            <a:off x="0" y="0"/>
                            <a:ext cx="5396865" cy="2098675"/>
                          </a:xfrm>
                          <a:prstGeom prst="rect">
                            <a:avLst/>
                          </a:prstGeom>
                          <a:noFill/>
                          <a:ln>
                            <a:noFill/>
                          </a:ln>
                          <a:extLst>
                            <a:ext uri="{53640926-AAD7-44D8-BBD7-CCE9431645EC}">
                              <a14:shadowObscured xmlns:a14="http://schemas.microsoft.com/office/drawing/2010/main"/>
                            </a:ext>
                          </a:extLst>
                        </pic:spPr>
                      </pic:pic>
                      <wps:wsp>
                        <wps:cNvPr id="198" name="Szövegdoboz 198"/>
                        <wps:cNvSpPr txBox="1"/>
                        <wps:spPr>
                          <a:xfrm>
                            <a:off x="0" y="2113350"/>
                            <a:ext cx="5396865" cy="249840"/>
                          </a:xfrm>
                          <a:prstGeom prst="rect">
                            <a:avLst/>
                          </a:prstGeom>
                          <a:solidFill>
                            <a:prstClr val="white"/>
                          </a:solidFill>
                          <a:ln>
                            <a:noFill/>
                          </a:ln>
                        </wps:spPr>
                        <wps:txbx>
                          <w:txbxContent>
                            <w:p w14:paraId="474AF6EA" w14:textId="1E0EA17C" w:rsidR="003013AC" w:rsidRPr="001F3874" w:rsidRDefault="003013AC" w:rsidP="003013AC">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r w:rsidR="00902AEB">
                                <w:t xml:space="preserve"> </w:t>
                              </w:r>
                              <w:sdt>
                                <w:sdtPr>
                                  <w:id w:val="-1615598663"/>
                                  <w:citation/>
                                </w:sdtPr>
                                <w:sdtContent>
                                  <w:r w:rsidR="00902AEB">
                                    <w:fldChar w:fldCharType="begin"/>
                                  </w:r>
                                  <w:r w:rsidR="00902AEB">
                                    <w:instrText xml:space="preserve"> CITATION webHistory \l 1038 </w:instrText>
                                  </w:r>
                                  <w:r w:rsidR="00902AEB">
                                    <w:fldChar w:fldCharType="separate"/>
                                  </w:r>
                                  <w:r w:rsidR="00902AEB">
                                    <w:rPr>
                                      <w:noProof/>
                                    </w:rPr>
                                    <w:t>[8]</w:t>
                                  </w:r>
                                  <w:r w:rsidR="00902AE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B3050FC" id="Csoportba foglalás 199" o:spid="_x0000_s1026" style="position:absolute;left:0;text-align:left;margin-left:-.15pt;margin-top:27.65pt;width:424.95pt;height:186.05pt;z-index:251735040;mso-height-relative:margin" coordsize="53968,23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&#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97" o:spid="_x0000_s1027" type="#_x0000_t75" style="position:absolute;width:53968;height:2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">
                  <v:imagedata r:id="rId15" o:title="" croptop="5721f" cropbottom="28987f"/>
                </v:shape>
                <v:shapetype id="_x0000_t202" coordsize="21600,21600" o:spt="202" path="m,l,21600r21600,l21600,xe">
                  <v:stroke joinstyle="miter"/>
                  <v:path gradientshapeok="t" o:connecttype="rect"/>
                </v:shapetype>
                <v:shape id="Szövegdoboz 198" o:spid="_x0000_s1028" type="#_x0000_t202" style="position:absolute;top:21133;width:53968;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474AF6EA" w14:textId="1E0EA17C" w:rsidR="003013AC" w:rsidRPr="001F3874" w:rsidRDefault="003013AC" w:rsidP="003013AC">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r w:rsidR="00902AEB">
                          <w:t xml:space="preserve"> </w:t>
                        </w:r>
                        <w:sdt>
                          <w:sdtPr>
                            <w:id w:val="-1615598663"/>
                            <w:citation/>
                          </w:sdtPr>
                          <w:sdtContent>
                            <w:r w:rsidR="00902AEB">
                              <w:fldChar w:fldCharType="begin"/>
                            </w:r>
                            <w:r w:rsidR="00902AEB">
                              <w:instrText xml:space="preserve"> CITATION webHistory \l 1038 </w:instrText>
                            </w:r>
                            <w:r w:rsidR="00902AEB">
                              <w:fldChar w:fldCharType="separate"/>
                            </w:r>
                            <w:r w:rsidR="00902AEB">
                              <w:rPr>
                                <w:noProof/>
                              </w:rPr>
                              <w:t>[8]</w:t>
                            </w:r>
                            <w:r w:rsidR="00902AEB">
                              <w:fldChar w:fldCharType="end"/>
                            </w:r>
                          </w:sdtContent>
                        </w:sdt>
                      </w:p>
                    </w:txbxContent>
                  </v:textbox>
                </v:shape>
                <w10:wrap type="square"/>
              </v:group>
            </w:pict>
          </mc:Fallback>
        </mc:AlternateContent>
      </w:r>
      <w:r w:rsidR="005949C1">
        <w:t>Történelem</w:t>
      </w:r>
      <w:bookmarkEnd w:id="18"/>
    </w:p>
    <w:p w14:paraId="46BB2CF1" w14:textId="4F5D44B7" w:rsidR="003B5CE6" w:rsidRDefault="003B5CE6" w:rsidP="003013AC">
      <w:pPr>
        <w:spacing w:before="240"/>
      </w:pPr>
      <w:r>
        <w:t>A webfejlesztés hőskorában egy weboldal nem volt más, mint egy statikus dokumentum. Ezen dokumentumok HTML (</w:t>
      </w:r>
      <w:proofErr w:type="spellStart"/>
      <w:r w:rsidRPr="003B5CE6">
        <w:t>HyperText</w:t>
      </w:r>
      <w:proofErr w:type="spellEnd"/>
      <w:r w:rsidRPr="003B5CE6">
        <w:t xml:space="preserve"> </w:t>
      </w:r>
      <w:proofErr w:type="spellStart"/>
      <w:r w:rsidRPr="003B5CE6">
        <w:t>Markup</w:t>
      </w:r>
      <w:proofErr w:type="spellEnd"/>
      <w:r w:rsidRPr="003B5CE6">
        <w:t xml:space="preserve"> </w:t>
      </w:r>
      <w:proofErr w:type="spellStart"/>
      <w:r w:rsidRPr="003B5CE6">
        <w:t>Language</w:t>
      </w:r>
      <w:proofErr w:type="spellEnd"/>
      <w:r>
        <w:t xml:space="preserve">) nyelven </w:t>
      </w:r>
      <w:r w:rsidR="00AF64E4">
        <w:t xml:space="preserve">íródtak, amely a fájl strukturálását hivatott segíteni. Akkoriban a különböző böngészők egyedi módon vizualizálták a szövegesen megadott </w:t>
      </w:r>
      <w:proofErr w:type="spellStart"/>
      <w:r w:rsidR="00AF64E4">
        <w:t>strukturáltságot</w:t>
      </w:r>
      <w:proofErr w:type="spellEnd"/>
      <w:r w:rsidR="00AF64E4">
        <w:t>.</w:t>
      </w:r>
    </w:p>
    <w:p w14:paraId="3C94E9E3" w14:textId="4268FD1B" w:rsidR="00AF64E4" w:rsidRDefault="00AF64E4" w:rsidP="003B5CE6">
      <w:r>
        <w:t>Ahogy egyre több ember és egyre szélesebb körök kezdték el használni az internetet, úgy már nem volt elég a tartalomra koncentrálni puritán megjelenéssel. Nőtt az igény színvonalas webdizájnra és ezt a változást a nyelvnek is le kellett követnie.</w:t>
      </w:r>
    </w:p>
    <w:p w14:paraId="3496DC48" w14:textId="0D986611" w:rsidR="006260E2" w:rsidRDefault="00AF64E4" w:rsidP="003B5CE6">
      <w:r>
        <w:t>A HTML 1.0</w:t>
      </w:r>
      <w:r w:rsidRPr="00AF64E4">
        <w:t xml:space="preserve"> -</w:t>
      </w:r>
      <w:proofErr w:type="spellStart"/>
      <w:r w:rsidRPr="00AF64E4">
        <w:t>nál</w:t>
      </w:r>
      <w:proofErr w:type="spellEnd"/>
      <w:r w:rsidRPr="00AF64E4">
        <w:t xml:space="preserve"> csak az alapvető szerkezet kialakítása volt megvalósítható, olyan elemeké, mint a bekezdések, hivatkozások, fejlécek és felsorolások. </w:t>
      </w:r>
    </w:p>
    <w:p w14:paraId="416FF71D" w14:textId="36E49C02" w:rsidR="006260E2" w:rsidRDefault="00AF64E4" w:rsidP="003B5CE6">
      <w:r w:rsidRPr="00AF64E4">
        <w:t xml:space="preserve">A 2-es verzió sem hozott sok újítást, de lehetőség volt például félkövér vagy dőlt betűk használatára, illetve képek beillesztésére. Ezen verzió kiegészítésében már megjelentek az űrlapok, illetve az ezen belüli többsoros szövegbeviteli és a kiválasztható opciók lehetőségei. </w:t>
      </w:r>
    </w:p>
    <w:p w14:paraId="5185E7FC" w14:textId="639AFEC8" w:rsidR="006260E2" w:rsidRDefault="00AF64E4" w:rsidP="003B5CE6">
      <w:r w:rsidRPr="00AF64E4">
        <w:t xml:space="preserve">A nagyobb újítást az 1996-ban elfogadott HTML 3.0 és 3.2 jelentette, ahol már lehetőség volt java </w:t>
      </w:r>
      <w:proofErr w:type="spellStart"/>
      <w:r w:rsidRPr="00AF64E4">
        <w:t>appletek</w:t>
      </w:r>
      <w:proofErr w:type="spellEnd"/>
      <w:r w:rsidRPr="00AF64E4">
        <w:t xml:space="preserve">, valamint scriptek beágyazására, melyek dinamikussá tudták tenni az addig statikus HTML kódot. Ezekben az új verziókban jelent meg először a </w:t>
      </w:r>
      <w:r w:rsidRPr="00AF64E4">
        <w:lastRenderedPageBreak/>
        <w:t>„</w:t>
      </w:r>
      <w:proofErr w:type="spellStart"/>
      <w:r w:rsidRPr="00AF64E4">
        <w:t>style</w:t>
      </w:r>
      <w:proofErr w:type="spellEnd"/>
      <w:r w:rsidRPr="00AF64E4">
        <w:t>” elem is, továbbá olyan tartalom- és struktúraformázási megoldások, mint a táblázatok vagy a betűtípusok változtatása.</w:t>
      </w:r>
      <w:r w:rsidR="005949C1">
        <w:t xml:space="preserve"> </w:t>
      </w:r>
    </w:p>
    <w:p w14:paraId="3C90BA3C" w14:textId="1E2C227D" w:rsidR="00AF64E4" w:rsidRPr="003B5CE6" w:rsidRDefault="005949C1" w:rsidP="003B5CE6">
      <w:r w:rsidRPr="005949C1">
        <w:t>1998-ban aztán megérkezett a HTML 4.0</w:t>
      </w:r>
      <w:r>
        <w:t>, melyben</w:t>
      </w:r>
      <w:r w:rsidRPr="005949C1">
        <w:t xml:space="preserve"> már megjelentek a nemzetközi karakterkészletek, támogatták a jobbról balra olvasást, továbbfejlesztették az űrlapok és táblázatok használhatóságát, valamint itt vált hivatalossá a </w:t>
      </w:r>
      <w:proofErr w:type="spellStart"/>
      <w:r w:rsidRPr="005949C1">
        <w:t>frame</w:t>
      </w:r>
      <w:proofErr w:type="spellEnd"/>
      <w:r w:rsidRPr="005949C1">
        <w:t>-ek (keretek) használata is.</w:t>
      </w:r>
      <w:r w:rsidR="00AF64E4">
        <w:t xml:space="preserve"> </w:t>
      </w:r>
      <w:sdt>
        <w:sdtPr>
          <w:id w:val="-1635943531"/>
          <w:citation/>
        </w:sdtPr>
        <w:sdtContent>
          <w:r w:rsidR="00AF64E4">
            <w:fldChar w:fldCharType="begin"/>
          </w:r>
          <w:r w:rsidR="00AF64E4">
            <w:instrText xml:space="preserve"> CITATION HTML \l 1038 </w:instrText>
          </w:r>
          <w:r w:rsidR="00AF64E4">
            <w:fldChar w:fldCharType="separate"/>
          </w:r>
          <w:r w:rsidR="00902AEB">
            <w:rPr>
              <w:noProof/>
            </w:rPr>
            <w:t>[3]</w:t>
          </w:r>
          <w:r w:rsidR="00AF64E4">
            <w:fldChar w:fldCharType="end"/>
          </w:r>
        </w:sdtContent>
      </w:sdt>
    </w:p>
    <w:p w14:paraId="0AE4E4CB" w14:textId="13019A06" w:rsidR="003B5CE6" w:rsidRDefault="005949C1" w:rsidP="003B5CE6">
      <w:pPr>
        <w:pStyle w:val="Cmsor3"/>
      </w:pPr>
      <w:bookmarkStart w:id="19" w:name="_Toc58991014"/>
      <w:r>
        <w:t>Modern w</w:t>
      </w:r>
      <w:r w:rsidR="003B5CE6">
        <w:t>ebalkalmazások</w:t>
      </w:r>
      <w:bookmarkEnd w:id="19"/>
    </w:p>
    <w:p w14:paraId="24F4F763" w14:textId="0426CAF5" w:rsidR="0020557E" w:rsidRDefault="0020557E" w:rsidP="006260E2">
      <w:r>
        <w:t xml:space="preserve">2008-ban mutatták be a HTML5-öt, amely aztán 2014-ben szerzett hivatalos ajánlást. Az újítás elsődleges célja a beépülő modulok (Pl. Adobe Flash, Microsoft </w:t>
      </w:r>
      <w:proofErr w:type="spellStart"/>
      <w:r>
        <w:t>Silverlight</w:t>
      </w:r>
      <w:proofErr w:type="spellEnd"/>
      <w:r>
        <w:t xml:space="preserve">) használatának megszüntetése volt. Ennek érdekében széles körben támogatja a natív multimédiás és grafikus elemeket. Ezen felül az új szabvány lehetőséget ad arra, hogy </w:t>
      </w:r>
      <w:proofErr w:type="spellStart"/>
      <w:r>
        <w:t>szemantikailag</w:t>
      </w:r>
      <w:proofErr w:type="spellEnd"/>
      <w:r>
        <w:t xml:space="preserve"> kifejezőbb strukturális elemeket használjunk. Ezzel a keresőmotorok könnyebben tudják értelmezni az oldalunk felépítését és tartalmát, amiért előrébb sorolják azt a találatok között.</w:t>
      </w:r>
    </w:p>
    <w:p w14:paraId="3F7E9579" w14:textId="32F4CE06" w:rsidR="006260E2" w:rsidRDefault="006260E2" w:rsidP="006260E2">
      <w:r>
        <w:t xml:space="preserve">Manapság a weboldalak túlnyomó többsége a HTML5 szabványt követi, azonban a webfejlesztők egyre kevesebb nyers HTML kódot írnak. Előtérbe kerültek ugyanis </w:t>
      </w:r>
      <w:r w:rsidR="0020557E">
        <w:t xml:space="preserve">a reszponzív megjelenést és könnyebb fejlesztést biztosító keretrendszerek (pl. </w:t>
      </w:r>
      <w:proofErr w:type="spellStart"/>
      <w:r w:rsidR="0020557E">
        <w:t>Angular</w:t>
      </w:r>
      <w:proofErr w:type="spellEnd"/>
      <w:r w:rsidR="0020557E">
        <w:t xml:space="preserve">), és osztálykönyvtárak (pl. </w:t>
      </w:r>
      <w:proofErr w:type="spellStart"/>
      <w:r w:rsidR="0020557E">
        <w:t>React</w:t>
      </w:r>
      <w:proofErr w:type="spellEnd"/>
      <w:r w:rsidR="0020557E">
        <w:t>).</w:t>
      </w:r>
    </w:p>
    <w:p w14:paraId="3E202C1B" w14:textId="0A5E0306" w:rsidR="00897967" w:rsidRDefault="00897967" w:rsidP="006260E2">
      <w:r>
        <w:t>Ezen eszközökkel könnyedén készíthetünk egy oldalas alkalmazásokat, amelyek felhasználói oldalon tapasztalt teljesítmény szempontjából felülmúlják a hagyományos megoldásokat.</w:t>
      </w:r>
    </w:p>
    <w:p w14:paraId="19CA5885" w14:textId="005DB305" w:rsidR="003013AC" w:rsidRPr="006260E2" w:rsidRDefault="003013AC" w:rsidP="006260E2"/>
    <w:p w14:paraId="67B8AB75" w14:textId="33F61556" w:rsidR="00877820" w:rsidRDefault="009C3A2B" w:rsidP="005334AD">
      <w:pPr>
        <w:pStyle w:val="Cmsor1"/>
      </w:pPr>
      <w:bookmarkStart w:id="20" w:name="_Toc58991015"/>
      <w:bookmarkEnd w:id="11"/>
      <w:r>
        <w:lastRenderedPageBreak/>
        <w:t>Felhasznált technológiák</w:t>
      </w:r>
      <w:bookmarkEnd w:id="20"/>
    </w:p>
    <w:p w14:paraId="029D45F5" w14:textId="190BFC75" w:rsidR="0031613A" w:rsidRDefault="0031613A" w:rsidP="0031613A">
      <w:pPr>
        <w:pStyle w:val="Cmsor2"/>
      </w:pPr>
      <w:bookmarkStart w:id="21" w:name="_Toc58991016"/>
      <w:r>
        <w:t>Algoritmus</w:t>
      </w:r>
      <w:bookmarkEnd w:id="21"/>
    </w:p>
    <w:p w14:paraId="7BE0D264" w14:textId="0A3B7B48" w:rsidR="00EB50ED" w:rsidRPr="00EB50ED" w:rsidRDefault="00053CC1" w:rsidP="00EB50ED">
      <w:r>
        <w:t xml:space="preserve">Az alkalmazás alapja </w:t>
      </w:r>
      <w:r w:rsidR="00972BFA">
        <w:t xml:space="preserve">egy </w:t>
      </w:r>
      <w:proofErr w:type="spellStart"/>
      <w:r w:rsidR="00972BFA">
        <w:t>forex</w:t>
      </w:r>
      <w:proofErr w:type="spellEnd"/>
      <w:r w:rsidR="00972BFA">
        <w:t xml:space="preserve"> kereskedő algoritmus, amely előre meghatározott mintákat figyelve reagál a piaci mozgásokra. Ennek a fejlesztésére a </w:t>
      </w:r>
      <w:proofErr w:type="spellStart"/>
      <w:r w:rsidR="00972BFA">
        <w:t>MetaTrader</w:t>
      </w:r>
      <w:proofErr w:type="spellEnd"/>
      <w:r w:rsidR="00972BFA">
        <w:t xml:space="preserve"> 4 kereskedő platform az MQL4 nyelvet szolgáltatja.</w:t>
      </w:r>
    </w:p>
    <w:p w14:paraId="0B1DA108" w14:textId="2EFF9144" w:rsidR="0031613A" w:rsidRDefault="00972BFA" w:rsidP="0031613A">
      <w:pPr>
        <w:pStyle w:val="Cmsor3"/>
      </w:pPr>
      <w:bookmarkStart w:id="22" w:name="_Toc58991017"/>
      <w:proofErr w:type="spellStart"/>
      <w:r w:rsidRPr="00972BFA">
        <w:t>MetaQuotes</w:t>
      </w:r>
      <w:proofErr w:type="spellEnd"/>
      <w:r w:rsidRPr="00972BFA">
        <w:t xml:space="preserve"> </w:t>
      </w:r>
      <w:proofErr w:type="spellStart"/>
      <w:r w:rsidRPr="00972BFA">
        <w:t>Language</w:t>
      </w:r>
      <w:proofErr w:type="spellEnd"/>
      <w:r w:rsidRPr="00972BFA">
        <w:t xml:space="preserve"> 4</w:t>
      </w:r>
      <w:r>
        <w:t xml:space="preserve"> (</w:t>
      </w:r>
      <w:r w:rsidR="0031613A">
        <w:t>MQL4</w:t>
      </w:r>
      <w:r>
        <w:t>)</w:t>
      </w:r>
      <w:bookmarkEnd w:id="22"/>
    </w:p>
    <w:p w14:paraId="59677FEE" w14:textId="77777777" w:rsidR="009A7BD3" w:rsidRDefault="00972BFA" w:rsidP="00972BFA">
      <w:r>
        <w:t xml:space="preserve">Az MQL4 alapvetően egy integrált programozási nyelv, amely segítségével kereskedő robotokat, indikátorokat, </w:t>
      </w:r>
      <w:proofErr w:type="spellStart"/>
      <w:r>
        <w:t>szkripteket</w:t>
      </w:r>
      <w:proofErr w:type="spellEnd"/>
      <w:r>
        <w:t xml:space="preserve"> és függvénykönyvtárakat lehet készíteni.</w:t>
      </w:r>
      <w:r w:rsidR="00ED518E">
        <w:t xml:space="preserve"> </w:t>
      </w:r>
    </w:p>
    <w:p w14:paraId="3386D4ED" w14:textId="1F6DFBF4" w:rsidR="00972BFA" w:rsidRDefault="009A7BD3" w:rsidP="00972BFA">
      <w:r>
        <w:t>A</w:t>
      </w:r>
      <w:r w:rsidR="00972BFA">
        <w:t>z MQL4</w:t>
      </w:r>
      <w:r w:rsidR="00ED518E">
        <w:t xml:space="preserve"> egy</w:t>
      </w:r>
      <w:r w:rsidR="00972BFA">
        <w:t xml:space="preserve"> C++ koncepciókat követve született, magas szintű, objektumorientált </w:t>
      </w:r>
      <w:r w:rsidR="00ED518E">
        <w:t>nyelv, amely rengeteg, az adatok elemzéséhez szükséges beépített függvényt tartalmaz. Tartalmaz továbbá beépített indikátorokat, így a leggyakrabban használt eszközök rendelkezésre állnak.</w:t>
      </w:r>
    </w:p>
    <w:p w14:paraId="5103ED55" w14:textId="7B3DF477" w:rsidR="00ED518E" w:rsidRPr="00972BFA" w:rsidRDefault="00ED518E" w:rsidP="00972BFA">
      <w:r>
        <w:t>A nyelv felhasználásának két iránya van. Az egyik az adatok elemzése és ezzel a manuális kereskedés professzionálisabb szintre emelése, a másik a kereskedés teljes automatizálása. Én az utóbbi irányba indultam el, ami ugyan leveszi az emberről a manuális kereskedés terhét, azonban a robotokat karban kell tartani, mivel az idő múlásával és a piac változásával azok elavulhatnak.</w:t>
      </w:r>
    </w:p>
    <w:p w14:paraId="4990E621" w14:textId="111207F7" w:rsidR="008A3762" w:rsidRDefault="009C3A2B" w:rsidP="00CF4987">
      <w:pPr>
        <w:pStyle w:val="Cmsor2"/>
      </w:pPr>
      <w:bookmarkStart w:id="23" w:name="_Toc58991018"/>
      <w:r>
        <w:t>Backend</w:t>
      </w:r>
      <w:bookmarkEnd w:id="23"/>
    </w:p>
    <w:p w14:paraId="7BC85A08" w14:textId="1BFEF407" w:rsidR="00ED518E" w:rsidRPr="00ED518E" w:rsidRDefault="00ED518E" w:rsidP="00ED518E">
      <w:r>
        <w:t xml:space="preserve">Az alkalmazás lelke a kiszolgáló szerver, amely kezeli az adatbázist, </w:t>
      </w:r>
      <w:r w:rsidR="009A7BD3">
        <w:t xml:space="preserve">a több-felhasználós működést, </w:t>
      </w:r>
      <w:r>
        <w:t xml:space="preserve">figyeli a piaci mozgásokat, végrehajtja a szükséges piaci tevékenységeket, </w:t>
      </w:r>
      <w:r w:rsidR="009A7BD3">
        <w:t xml:space="preserve">futtatja a historikus </w:t>
      </w:r>
      <w:proofErr w:type="spellStart"/>
      <w:r w:rsidR="009A7BD3">
        <w:t>tesztert</w:t>
      </w:r>
      <w:proofErr w:type="spellEnd"/>
      <w:r w:rsidR="009A7BD3">
        <w:t>, valamint adatokat szolgáltat a grafikus felületnek. Ezen feladatok ellátása érdekében az alábbi technológiákat használtam fel.</w:t>
      </w:r>
    </w:p>
    <w:p w14:paraId="2312D4E2" w14:textId="5A6143F4" w:rsidR="008A3762" w:rsidRDefault="009C3A2B" w:rsidP="00CF4987">
      <w:pPr>
        <w:pStyle w:val="Cmsor3"/>
      </w:pPr>
      <w:bookmarkStart w:id="24" w:name="_Toc58991019"/>
      <w:proofErr w:type="spellStart"/>
      <w:r w:rsidRPr="00CF4987">
        <w:t>MongoDB</w:t>
      </w:r>
      <w:proofErr w:type="spellEnd"/>
      <w:r w:rsidR="003629C3">
        <w:t xml:space="preserve"> / </w:t>
      </w:r>
      <w:proofErr w:type="spellStart"/>
      <w:r w:rsidR="003629C3">
        <w:t>Mongoose</w:t>
      </w:r>
      <w:bookmarkEnd w:id="24"/>
      <w:proofErr w:type="spellEnd"/>
    </w:p>
    <w:p w14:paraId="3B3141BD" w14:textId="3E606AF5" w:rsidR="009A7BD3" w:rsidRDefault="009A7BD3" w:rsidP="009A7BD3">
      <w:r>
        <w:t xml:space="preserve">A </w:t>
      </w:r>
      <w:proofErr w:type="spellStart"/>
      <w:r>
        <w:t>MongoDB</w:t>
      </w:r>
      <w:proofErr w:type="spellEnd"/>
      <w:r>
        <w:t xml:space="preserve"> egy jól skálázódó, flexibilis dokumentum</w:t>
      </w:r>
      <w:r w:rsidR="0013038D">
        <w:t xml:space="preserve"> </w:t>
      </w:r>
      <w:r>
        <w:t>adatbázis</w:t>
      </w:r>
      <w:r w:rsidR="0013038D">
        <w:t xml:space="preserve"> (NOSQL - </w:t>
      </w:r>
      <w:proofErr w:type="spellStart"/>
      <w:r w:rsidR="0013038D">
        <w:t>Not</w:t>
      </w:r>
      <w:proofErr w:type="spellEnd"/>
      <w:r w:rsidR="0013038D">
        <w:t xml:space="preserve"> </w:t>
      </w:r>
      <w:proofErr w:type="spellStart"/>
      <w:r w:rsidR="0013038D">
        <w:t>Only</w:t>
      </w:r>
      <w:proofErr w:type="spellEnd"/>
      <w:r w:rsidR="0013038D">
        <w:t xml:space="preserve"> SQL)</w:t>
      </w:r>
      <w:r>
        <w:t>, amely felépítéséből adódóan natívan támogatja a JavaScript fejlesztést.</w:t>
      </w:r>
    </w:p>
    <w:p w14:paraId="238D6191" w14:textId="58597321" w:rsidR="0013038D" w:rsidRDefault="0013038D" w:rsidP="009A7BD3">
      <w:r>
        <w:t xml:space="preserve">A technológiát 2007-ben kezdték el fejleszteni, így meglehetősen kiforrottnak számít a dokumentum adatbázisok között és ez is a legnépszerűbb választás. Az adatbázis </w:t>
      </w:r>
      <w:r>
        <w:lastRenderedPageBreak/>
        <w:t xml:space="preserve">kezelése a </w:t>
      </w:r>
      <w:proofErr w:type="spellStart"/>
      <w:r>
        <w:t>mongo</w:t>
      </w:r>
      <w:proofErr w:type="spellEnd"/>
      <w:r>
        <w:t xml:space="preserve"> </w:t>
      </w:r>
      <w:proofErr w:type="spellStart"/>
      <w:r>
        <w:t>shellen</w:t>
      </w:r>
      <w:proofErr w:type="spellEnd"/>
      <w:r>
        <w:t xml:space="preserve"> keresztül történik, ami a JavaScript V8-</w:t>
      </w:r>
      <w:r w:rsidR="00206A2E">
        <w:t>a</w:t>
      </w:r>
      <w:r>
        <w:t>s motorját használja.</w:t>
      </w:r>
      <w:r w:rsidR="0045346B">
        <w:t xml:space="preserve"> </w:t>
      </w:r>
      <w:sdt>
        <w:sdtPr>
          <w:id w:val="1704820373"/>
          <w:citation/>
        </w:sdtPr>
        <w:sdtContent>
          <w:r w:rsidR="0045346B">
            <w:fldChar w:fldCharType="begin"/>
          </w:r>
          <w:r w:rsidR="0045346B">
            <w:instrText xml:space="preserve"> CITATION Par \l 1038 </w:instrText>
          </w:r>
          <w:r w:rsidR="0045346B">
            <w:fldChar w:fldCharType="separate"/>
          </w:r>
          <w:r w:rsidR="00902AEB">
            <w:rPr>
              <w:noProof/>
            </w:rPr>
            <w:t>[4]</w:t>
          </w:r>
          <w:r w:rsidR="0045346B">
            <w:fldChar w:fldCharType="end"/>
          </w:r>
        </w:sdtContent>
      </w:sdt>
    </w:p>
    <w:p w14:paraId="6ABD423A" w14:textId="41CDD642" w:rsidR="00206A2E" w:rsidRDefault="009A7BD3" w:rsidP="0013038D">
      <w:proofErr w:type="spellStart"/>
      <w:r>
        <w:t>MongoDB</w:t>
      </w:r>
      <w:proofErr w:type="spellEnd"/>
      <w:r>
        <w:t xml:space="preserve">-ben az adatokat JSON-szerű dokumentumokban tároljuk, így dokumentumról dokumentumra változhat azok struktúrája. Ez a felépítés lehetővé teszi struktúrák egymásba ágyazását is, amely a hagyományos adatbázisok sokszor költséges </w:t>
      </w:r>
      <w:proofErr w:type="spellStart"/>
      <w:r>
        <w:rPr>
          <w:i/>
          <w:iCs/>
        </w:rPr>
        <w:t>join</w:t>
      </w:r>
      <w:proofErr w:type="spellEnd"/>
      <w:r>
        <w:t xml:space="preserve"> műveletét eliminálja. Ez ugyanakkor hibázásra is lehetőséget ad, hiszen innentől a programozó felelőssége, hogy </w:t>
      </w:r>
      <w:r w:rsidR="0013038D">
        <w:t>az adatmentések és a lekérdezések helyesek legyenek</w:t>
      </w:r>
      <w:r>
        <w:t>, de következetesen írt programkóddal</w:t>
      </w:r>
      <w:r w:rsidR="0013038D">
        <w:t xml:space="preserve"> könnyen ki lehet aknázni a technológia előnyeit.</w:t>
      </w:r>
      <w:r w:rsidR="00206A2E">
        <w:t xml:space="preserve"> Az adatbázis minden dokumentumot egyedi _</w:t>
      </w:r>
      <w:proofErr w:type="spellStart"/>
      <w:r w:rsidR="00206A2E">
        <w:t>id</w:t>
      </w:r>
      <w:proofErr w:type="spellEnd"/>
      <w:r w:rsidR="00206A2E">
        <w:t xml:space="preserve"> azonosítóval lát el, ezeken keresztül lehet azokat hivatkozni. A dokumentumokat kollekciókba szervezhetjük, ezzel az azonos jelentésű dokumentumokat egy helyről érhetjük el.</w:t>
      </w:r>
    </w:p>
    <w:p w14:paraId="498D4BE2" w14:textId="6078E0CC" w:rsidR="0013038D" w:rsidRDefault="0013038D" w:rsidP="0013038D">
      <w:r>
        <w:t xml:space="preserve">Mindezeken felül a </w:t>
      </w:r>
      <w:proofErr w:type="spellStart"/>
      <w:r>
        <w:t>MongoDB</w:t>
      </w:r>
      <w:proofErr w:type="spellEnd"/>
      <w:r>
        <w:t xml:space="preserve"> teljesen ingyenesen használható, ami a neves adatbáziskezelő szoftverekhez képest egy újabb előny.</w:t>
      </w:r>
    </w:p>
    <w:p w14:paraId="1854E74D" w14:textId="63838A7A" w:rsidR="003629C3" w:rsidRPr="009A7BD3" w:rsidRDefault="003629C3" w:rsidP="0013038D">
      <w:r>
        <w:t xml:space="preserve">A </w:t>
      </w:r>
      <w:proofErr w:type="spellStart"/>
      <w:r>
        <w:t>Mongoose</w:t>
      </w:r>
      <w:proofErr w:type="spellEnd"/>
      <w:r>
        <w:t xml:space="preserve"> egy </w:t>
      </w:r>
      <w:proofErr w:type="spellStart"/>
      <w:r>
        <w:t>MongoDB-hez</w:t>
      </w:r>
      <w:proofErr w:type="spellEnd"/>
      <w:r>
        <w:t xml:space="preserve"> fejlesztett NPM csomag, amelynek segítségével nem kell nyers adatbázishívásokat végrehajtanunk. Ez az eszköz elvégzi helyettünk a validációt, a típusegyeztetést, </w:t>
      </w:r>
      <w:r w:rsidR="00645A81">
        <w:t>leegyszerűsíti</w:t>
      </w:r>
      <w:r w:rsidR="00645A81" w:rsidRPr="00645A81">
        <w:t xml:space="preserve"> </w:t>
      </w:r>
      <w:r>
        <w:t>a lekérdezéseket és a mentéseket is</w:t>
      </w:r>
      <w:r w:rsidR="00645A81">
        <w:t>,</w:t>
      </w:r>
      <w:r>
        <w:t xml:space="preserve"> </w:t>
      </w:r>
      <w:r w:rsidR="00645A81">
        <w:t>valamint végrehajtja az objektummodellezést</w:t>
      </w:r>
      <w:r>
        <w:t xml:space="preserve">. </w:t>
      </w:r>
    </w:p>
    <w:p w14:paraId="6206544D" w14:textId="1D711A1A" w:rsidR="00463BC0" w:rsidRDefault="009C3A2B" w:rsidP="00463BC0">
      <w:pPr>
        <w:pStyle w:val="Cmsor3"/>
      </w:pPr>
      <w:bookmarkStart w:id="25" w:name="_Toc58991020"/>
      <w:r>
        <w:t>Node.js</w:t>
      </w:r>
      <w:bookmarkEnd w:id="25"/>
    </w:p>
    <w:p w14:paraId="17031351" w14:textId="388F199C" w:rsidR="00206A2E" w:rsidRDefault="00206A2E" w:rsidP="00206A2E">
      <w:r>
        <w:t xml:space="preserve">A Node.js egy szoftverrendszer, </w:t>
      </w:r>
      <w:r w:rsidRPr="00206A2E">
        <w:t xml:space="preserve">melyben JavaScriptben írhatunk szerver oldali alkalmazásokat. Maga a rendszer C/C++-ban íródott, és egy esemény alapú I/O rendszert takar a JavaScript </w:t>
      </w:r>
      <w:r>
        <w:t xml:space="preserve">V8 </w:t>
      </w:r>
      <w:r w:rsidRPr="00206A2E">
        <w:t>motorja felett.</w:t>
      </w:r>
    </w:p>
    <w:p w14:paraId="64D63E6D" w14:textId="7F21AD63" w:rsidR="00206A2E" w:rsidRDefault="00206A2E" w:rsidP="00206A2E">
      <w:r>
        <w:t>A</w:t>
      </w:r>
      <w:r w:rsidRPr="00206A2E">
        <w:t xml:space="preserve"> JavaScript a világon a jelenleg legnépszerűbb programozási nyelv, többek között ezért esett erre a nyelvre a választás.</w:t>
      </w:r>
      <w:r>
        <w:t xml:space="preserve"> </w:t>
      </w:r>
      <w:r w:rsidRPr="00206A2E">
        <w:t>A Node.js-t úgy írták meg, hogy (szinte) minden esemény asz</w:t>
      </w:r>
      <w:r>
        <w:t>i</w:t>
      </w:r>
      <w:r w:rsidRPr="00206A2E">
        <w:t xml:space="preserve">nkron legyen, ezért az program sosem </w:t>
      </w:r>
      <w:proofErr w:type="spellStart"/>
      <w:r w:rsidRPr="00206A2E">
        <w:t>blokkolódik</w:t>
      </w:r>
      <w:proofErr w:type="spellEnd"/>
      <w:r w:rsidRPr="00206A2E">
        <w:t xml:space="preserve">, azaz nem kell várni, hogy egy művelet </w:t>
      </w:r>
      <w:proofErr w:type="spellStart"/>
      <w:r w:rsidRPr="00206A2E">
        <w:t>befejeződjön</w:t>
      </w:r>
      <w:proofErr w:type="spellEnd"/>
      <w:r w:rsidRPr="00206A2E">
        <w:t xml:space="preserve">, vele </w:t>
      </w:r>
      <w:r>
        <w:t>„</w:t>
      </w:r>
      <w:r w:rsidRPr="00206A2E">
        <w:t>párhuzamosan</w:t>
      </w:r>
      <w:r>
        <w:t>”</w:t>
      </w:r>
      <w:r w:rsidRPr="00206A2E">
        <w:t xml:space="preserve"> futtathatunk további műveleteket. Ez pontosan ugyan úgy működik, mint a böngészőben levő </w:t>
      </w:r>
      <w:proofErr w:type="gramStart"/>
      <w:r w:rsidRPr="00206A2E">
        <w:t>kérések,</w:t>
      </w:r>
      <w:proofErr w:type="gramEnd"/>
      <w:r w:rsidRPr="00206A2E">
        <w:t xml:space="preserve"> vagy más események, mint például a </w:t>
      </w:r>
      <w:proofErr w:type="spellStart"/>
      <w:r w:rsidRPr="00206A2E">
        <w:rPr>
          <w:i/>
          <w:iCs/>
        </w:rPr>
        <w:t>click</w:t>
      </w:r>
      <w:proofErr w:type="spellEnd"/>
      <w:r w:rsidRPr="00206A2E">
        <w:t>. Ez az alkalmazás folyamatosabb futását,</w:t>
      </w:r>
      <w:r>
        <w:t xml:space="preserve"> </w:t>
      </w:r>
      <w:r w:rsidRPr="00206A2E">
        <w:t>valamint az egész rendszer optimálisabb működését teszi lehetővé.</w:t>
      </w:r>
      <w:r>
        <w:t xml:space="preserve"> </w:t>
      </w:r>
      <w:sdt>
        <w:sdtPr>
          <w:id w:val="-398514951"/>
          <w:citation/>
        </w:sdtPr>
        <w:sdtContent>
          <w:r w:rsidR="00B83DA0">
            <w:fldChar w:fldCharType="begin"/>
          </w:r>
          <w:r w:rsidR="00B83DA0">
            <w:instrText xml:space="preserve"> CITATION web \l 1038 </w:instrText>
          </w:r>
          <w:r w:rsidR="00B83DA0">
            <w:fldChar w:fldCharType="separate"/>
          </w:r>
          <w:r w:rsidR="00902AEB">
            <w:rPr>
              <w:noProof/>
            </w:rPr>
            <w:t>[5]</w:t>
          </w:r>
          <w:r w:rsidR="00B83DA0">
            <w:fldChar w:fldCharType="end"/>
          </w:r>
        </w:sdtContent>
      </w:sdt>
    </w:p>
    <w:p w14:paraId="5AF1A119" w14:textId="24F1D5AD" w:rsidR="00B83DA0" w:rsidRPr="00B83DA0" w:rsidRDefault="00B83DA0" w:rsidP="00206A2E">
      <w:r>
        <w:t xml:space="preserve">Mindezek mellett a Node.js legnagyobb előnye a </w:t>
      </w:r>
      <w:proofErr w:type="spellStart"/>
      <w:r>
        <w:t>Node</w:t>
      </w:r>
      <w:proofErr w:type="spellEnd"/>
      <w:r>
        <w:t xml:space="preserve"> </w:t>
      </w:r>
      <w:proofErr w:type="spellStart"/>
      <w:r>
        <w:t>Package</w:t>
      </w:r>
      <w:proofErr w:type="spellEnd"/>
      <w:r>
        <w:t xml:space="preserve"> Manager (NPM), amely egy online tárhely nyílt forráskódú Node.js projekteknek, valamint egyben egy parancssoros csomag-, verzió- és függőségkezelő is. Az egyszerű használat és az elérhető </w:t>
      </w:r>
      <w:r>
        <w:lastRenderedPageBreak/>
        <w:t xml:space="preserve">könyvtárak mennyisége mellett a fejlesztés alatt álló projektek hordozhatóságát is elősegíti, ugyanis a szükséges függőségeket a </w:t>
      </w:r>
      <w:proofErr w:type="spellStart"/>
      <w:proofErr w:type="gramStart"/>
      <w:r>
        <w:rPr>
          <w:i/>
          <w:iCs/>
        </w:rPr>
        <w:t>package.json</w:t>
      </w:r>
      <w:proofErr w:type="spellEnd"/>
      <w:proofErr w:type="gramEnd"/>
      <w:r>
        <w:t xml:space="preserve"> fájlban tárolja, aminek segítségével egy parancsra bárhol telepíthetőek a szükséges könyvtárak.</w:t>
      </w:r>
    </w:p>
    <w:p w14:paraId="68E3A7E0" w14:textId="6C9F20CA" w:rsidR="00463BC0" w:rsidRDefault="009C3A2B" w:rsidP="00463BC0">
      <w:pPr>
        <w:pStyle w:val="Cmsor3"/>
      </w:pPr>
      <w:bookmarkStart w:id="26" w:name="_Toc58991021"/>
      <w:r>
        <w:t>Express.js</w:t>
      </w:r>
      <w:bookmarkEnd w:id="26"/>
    </w:p>
    <w:p w14:paraId="2FB9E882" w14:textId="101C79AF" w:rsidR="0045346B" w:rsidRDefault="0045346B" w:rsidP="0045346B">
      <w:r>
        <w:t>Az Express.js egy minimalista, könnyűsúlyú keretrendszer Node.js felett, ami általános megoldást kínál web alkalmazások készítéséhez.</w:t>
      </w:r>
    </w:p>
    <w:p w14:paraId="2F74FB27" w14:textId="34334EA2" w:rsidR="0045346B" w:rsidRDefault="0045346B" w:rsidP="0045346B">
      <w:r>
        <w:t xml:space="preserve">A keretrendszer könnyen kezelhetővé teszi az útvonalválasztást és az adott útvonalon végrehajtandó feladatok strukturálását is. Az útvonalakra </w:t>
      </w:r>
      <w:proofErr w:type="spellStart"/>
      <w:r>
        <w:t>middleware</w:t>
      </w:r>
      <w:r w:rsidR="004A5944">
        <w:t>-e</w:t>
      </w:r>
      <w:r>
        <w:t>ket</w:t>
      </w:r>
      <w:proofErr w:type="spellEnd"/>
      <w:r>
        <w:t xml:space="preserve"> lehet feliratkoztatni, amelyek három paraméterrel rendelkező függvények. A három paraméter a </w:t>
      </w:r>
      <w:proofErr w:type="spellStart"/>
      <w:r w:rsidRPr="0045346B">
        <w:rPr>
          <w:i/>
          <w:iCs/>
        </w:rPr>
        <w:t>request</w:t>
      </w:r>
      <w:proofErr w:type="spellEnd"/>
      <w:r>
        <w:t xml:space="preserve">, a </w:t>
      </w:r>
      <w:proofErr w:type="spellStart"/>
      <w:r>
        <w:rPr>
          <w:i/>
          <w:iCs/>
        </w:rPr>
        <w:t>response</w:t>
      </w:r>
      <w:proofErr w:type="spellEnd"/>
      <w:r>
        <w:t xml:space="preserve"> és a </w:t>
      </w:r>
      <w:proofErr w:type="spellStart"/>
      <w:r>
        <w:rPr>
          <w:i/>
          <w:iCs/>
        </w:rPr>
        <w:t>next</w:t>
      </w:r>
      <w:proofErr w:type="spellEnd"/>
      <w:r w:rsidRPr="0045346B">
        <w:t>.</w:t>
      </w:r>
      <w:r>
        <w:rPr>
          <w:i/>
          <w:iCs/>
        </w:rPr>
        <w:t xml:space="preserve"> </w:t>
      </w:r>
      <w:r>
        <w:t>A</w:t>
      </w:r>
      <w:r w:rsidR="00C9247D">
        <w:t xml:space="preserve">z első a beérkező http kérést, a második az arra adott választ takarja. Az egy útvonalra feliratkoztatott </w:t>
      </w:r>
      <w:proofErr w:type="spellStart"/>
      <w:r w:rsidR="00C9247D">
        <w:t>middleware</w:t>
      </w:r>
      <w:proofErr w:type="spellEnd"/>
      <w:r w:rsidR="004A5944">
        <w:t>-e</w:t>
      </w:r>
      <w:r w:rsidR="00C9247D">
        <w:t xml:space="preserve">k egy láncot alkotnak, amelyek közül az Express.js az elsőt hívja meg. A harmadik paraméter (ami egy függvény) szolgál arra, hogy egy </w:t>
      </w:r>
      <w:proofErr w:type="spellStart"/>
      <w:r w:rsidR="00C9247D">
        <w:t>middleware</w:t>
      </w:r>
      <w:r w:rsidR="004A5944">
        <w:t>-</w:t>
      </w:r>
      <w:r w:rsidR="00C9247D">
        <w:t>ből</w:t>
      </w:r>
      <w:proofErr w:type="spellEnd"/>
      <w:r w:rsidR="00C9247D">
        <w:t xml:space="preserve"> </w:t>
      </w:r>
      <w:proofErr w:type="spellStart"/>
      <w:r w:rsidR="00C9247D">
        <w:t>továbblépjünk</w:t>
      </w:r>
      <w:proofErr w:type="spellEnd"/>
      <w:r w:rsidR="00C9247D">
        <w:t xml:space="preserve"> a láncban utána következőre. A </w:t>
      </w:r>
      <w:proofErr w:type="spellStart"/>
      <w:r w:rsidR="00C9247D">
        <w:t>next</w:t>
      </w:r>
      <w:proofErr w:type="spellEnd"/>
      <w:r w:rsidR="00C9247D">
        <w:t xml:space="preserve"> meghívása nélkül a futási lánc megszakad és a keretrendszer elküldi a http választ. Amennyiben előrelátóan fejlesztünk, a </w:t>
      </w:r>
      <w:proofErr w:type="spellStart"/>
      <w:r w:rsidR="00C9247D">
        <w:t>middleware</w:t>
      </w:r>
      <w:proofErr w:type="spellEnd"/>
      <w:r w:rsidR="004A5944">
        <w:t>-e</w:t>
      </w:r>
      <w:r w:rsidR="00C9247D">
        <w:t xml:space="preserve">k adott esetben többször is felhasználhatóak, amely csökkenti a </w:t>
      </w:r>
      <w:proofErr w:type="spellStart"/>
      <w:r w:rsidR="00C9247D">
        <w:t>kódduplikációt</w:t>
      </w:r>
      <w:proofErr w:type="spellEnd"/>
      <w:r w:rsidR="00C9247D">
        <w:t>.</w:t>
      </w:r>
    </w:p>
    <w:p w14:paraId="640AD00C" w14:textId="58BD80F9" w:rsidR="00C9247D" w:rsidRPr="0045346B" w:rsidRDefault="00C9247D" w:rsidP="0045346B">
      <w:r>
        <w:t xml:space="preserve">Az egyszerűsége és </w:t>
      </w:r>
      <w:proofErr w:type="spellStart"/>
      <w:r>
        <w:t>robosztussága</w:t>
      </w:r>
      <w:proofErr w:type="spellEnd"/>
      <w:r>
        <w:t xml:space="preserve"> miatt széles körben kedvelt alap </w:t>
      </w:r>
      <w:r w:rsidR="00DC7A41">
        <w:t>API-k készítéséhez.</w:t>
      </w:r>
    </w:p>
    <w:p w14:paraId="5F595EFA" w14:textId="7909C617" w:rsidR="00502632" w:rsidRDefault="009C3A2B" w:rsidP="009C3A2B">
      <w:pPr>
        <w:pStyle w:val="Cmsor3"/>
      </w:pPr>
      <w:bookmarkStart w:id="27" w:name="_Toc58991022"/>
      <w:r>
        <w:t>Passport.js</w:t>
      </w:r>
      <w:bookmarkEnd w:id="27"/>
    </w:p>
    <w:p w14:paraId="0701674E" w14:textId="339C211F" w:rsidR="00DC7A41" w:rsidRDefault="00DC7A41" w:rsidP="00DC7A41">
      <w:r>
        <w:t xml:space="preserve">A Passport.js egy </w:t>
      </w:r>
      <w:proofErr w:type="spellStart"/>
      <w:r>
        <w:t>authentikációs</w:t>
      </w:r>
      <w:proofErr w:type="spellEnd"/>
      <w:r>
        <w:t xml:space="preserve"> </w:t>
      </w:r>
      <w:proofErr w:type="spellStart"/>
      <w:r>
        <w:t>middleware</w:t>
      </w:r>
      <w:proofErr w:type="spellEnd"/>
      <w:r>
        <w:t xml:space="preserve"> Express.js-</w:t>
      </w:r>
      <w:proofErr w:type="spellStart"/>
      <w:r>
        <w:t>hez</w:t>
      </w:r>
      <w:proofErr w:type="spellEnd"/>
      <w:r>
        <w:t>.</w:t>
      </w:r>
    </w:p>
    <w:p w14:paraId="07AF6494" w14:textId="27F353C6" w:rsidR="00DC7A41" w:rsidRDefault="00DC7A41" w:rsidP="00DC7A41">
      <w:r>
        <w:t xml:space="preserve">Egy cél kiszolgálására tervezték, az pedig http kérések </w:t>
      </w:r>
      <w:proofErr w:type="spellStart"/>
      <w:r>
        <w:t>authentikációja</w:t>
      </w:r>
      <w:proofErr w:type="spellEnd"/>
      <w:r>
        <w:t xml:space="preserve">. Használatával követjük a </w:t>
      </w:r>
      <w:r w:rsidR="00EC0E32">
        <w:t>funkciók</w:t>
      </w:r>
      <w:r>
        <w:t xml:space="preserve"> szétválasztása elvet, hiszen </w:t>
      </w:r>
      <w:r w:rsidR="00EC0E32">
        <w:t xml:space="preserve">egymagában old meg egy feladatot, és így később nekünk ezzel máshol már nem kell foglalkoznunk. </w:t>
      </w:r>
    </w:p>
    <w:p w14:paraId="3CE18FEC" w14:textId="3805D9C6" w:rsidR="00EC0E32" w:rsidRPr="00DC7A41" w:rsidRDefault="00EC0E32" w:rsidP="00DC7A41">
      <w:r>
        <w:t xml:space="preserve">Támogat a legegyszerűbb jelszó alapú lokálistól kezdve a </w:t>
      </w:r>
      <w:proofErr w:type="spellStart"/>
      <w:r>
        <w:t>token</w:t>
      </w:r>
      <w:proofErr w:type="spellEnd"/>
      <w:r>
        <w:t xml:space="preserve"> alapú és az </w:t>
      </w:r>
      <w:proofErr w:type="spellStart"/>
      <w:r>
        <w:t>OAuth</w:t>
      </w:r>
      <w:proofErr w:type="spellEnd"/>
      <w:r>
        <w:t xml:space="preserve"> </w:t>
      </w:r>
      <w:proofErr w:type="spellStart"/>
      <w:r>
        <w:t>authentikáción</w:t>
      </w:r>
      <w:proofErr w:type="spellEnd"/>
      <w:r>
        <w:t xml:space="preserve"> keresztül egészen a közösségi fiókokkal való belépésig mindent, amire egy webalkalmazás programozójának szüksége lehet.</w:t>
      </w:r>
    </w:p>
    <w:p w14:paraId="43428014" w14:textId="59CC2067" w:rsidR="00972BFA" w:rsidRDefault="00972BFA" w:rsidP="00972BFA">
      <w:pPr>
        <w:pStyle w:val="Cmsor3"/>
      </w:pPr>
      <w:bookmarkStart w:id="28" w:name="_Toc58991023"/>
      <w:proofErr w:type="spellStart"/>
      <w:r>
        <w:t>Oanda</w:t>
      </w:r>
      <w:proofErr w:type="spellEnd"/>
      <w:r>
        <w:t xml:space="preserve"> API</w:t>
      </w:r>
      <w:r w:rsidR="00304E6A">
        <w:t xml:space="preserve"> / </w:t>
      </w:r>
      <w:proofErr w:type="spellStart"/>
      <w:r w:rsidR="00304E6A">
        <w:t>simple</w:t>
      </w:r>
      <w:r w:rsidR="00D224CF">
        <w:t>-fxtrade</w:t>
      </w:r>
      <w:bookmarkEnd w:id="28"/>
      <w:proofErr w:type="spellEnd"/>
    </w:p>
    <w:p w14:paraId="7C91BB78" w14:textId="2274CEDE" w:rsidR="00EC0E32" w:rsidRDefault="00EC0E32" w:rsidP="00EC0E32">
      <w:r>
        <w:t xml:space="preserve">Az </w:t>
      </w:r>
      <w:proofErr w:type="spellStart"/>
      <w:r>
        <w:t>Oanda</w:t>
      </w:r>
      <w:proofErr w:type="spellEnd"/>
      <w:r>
        <w:t xml:space="preserve"> egy online brókercég, akiken keresztül bárki bekapcsolódhat a tőzsdepiac működésébe. </w:t>
      </w:r>
    </w:p>
    <w:p w14:paraId="7630F04A" w14:textId="02B72454" w:rsidR="00EC0E32" w:rsidRDefault="00EC0E32" w:rsidP="00EC0E32">
      <w:r>
        <w:lastRenderedPageBreak/>
        <w:t>A kereskedéshez kínálnak saját webes platformot, más asztali rendszereket kiszolgáló szervereket, valamint API-t is szolgáltatnak. Én az utóbbi lehetőséggel éltem és ennek segítségével írtam meg a kereskedő alkalmazásomat.</w:t>
      </w:r>
    </w:p>
    <w:p w14:paraId="46F95AFE" w14:textId="0703F5B3" w:rsidR="00EC0E32" w:rsidRDefault="00304E6A" w:rsidP="00EC0E32">
      <w:r>
        <w:t>Az API-n keresztül elérhető az összes devizapárhoz tartozó grafikon összes adata, amelyeket felhasználva egyedi elemzéseket, vagy akár kereskedő algoritmusokat lehet készíteni. Ugyanitt teljes funkcionalitást kapunk pozíciók kötése terén is.</w:t>
      </w:r>
    </w:p>
    <w:p w14:paraId="3DF5852E" w14:textId="2C3F1ADC" w:rsidR="00D224CF" w:rsidRPr="00EC0E32" w:rsidRDefault="00D224CF" w:rsidP="00EC0E32">
      <w:r>
        <w:t xml:space="preserve">Az API-hoz a </w:t>
      </w:r>
      <w:proofErr w:type="spellStart"/>
      <w:r>
        <w:t>Simple</w:t>
      </w:r>
      <w:proofErr w:type="spellEnd"/>
      <w:r>
        <w:t xml:space="preserve"> </w:t>
      </w:r>
      <w:proofErr w:type="spellStart"/>
      <w:r>
        <w:t>FxTrade</w:t>
      </w:r>
      <w:proofErr w:type="spellEnd"/>
      <w:r>
        <w:t xml:space="preserve"> NPM csomag kínál </w:t>
      </w:r>
      <w:proofErr w:type="spellStart"/>
      <w:r>
        <w:t>wrapper</w:t>
      </w:r>
      <w:proofErr w:type="spellEnd"/>
      <w:r>
        <w:t xml:space="preserve"> szolgáltatást, ami leegyszerűsíti az API-hívások kezdeményezését.</w:t>
      </w:r>
    </w:p>
    <w:p w14:paraId="4D31A62D" w14:textId="109D4354" w:rsidR="00502632" w:rsidRDefault="009C3A2B" w:rsidP="009C3A2B">
      <w:pPr>
        <w:pStyle w:val="Cmsor2"/>
      </w:pPr>
      <w:bookmarkStart w:id="29" w:name="_Toc58991024"/>
      <w:r>
        <w:t>Frontend</w:t>
      </w:r>
      <w:bookmarkEnd w:id="29"/>
    </w:p>
    <w:p w14:paraId="0D0C1ACB" w14:textId="77777777" w:rsidR="00D224CF" w:rsidRPr="003B5CE6" w:rsidRDefault="00D224CF" w:rsidP="00D224CF">
      <w:pPr>
        <w:pStyle w:val="Cmsor3"/>
      </w:pPr>
      <w:bookmarkStart w:id="30" w:name="_Toc58991025"/>
      <w:proofErr w:type="spellStart"/>
      <w:r>
        <w:t>React</w:t>
      </w:r>
      <w:bookmarkEnd w:id="30"/>
      <w:proofErr w:type="spellEnd"/>
    </w:p>
    <w:p w14:paraId="246C9D4A" w14:textId="015580D2" w:rsidR="00D224CF" w:rsidRDefault="00D224CF" w:rsidP="00D224CF">
      <w:r w:rsidRPr="0020557E">
        <w:t xml:space="preserve">A </w:t>
      </w:r>
      <w:proofErr w:type="spellStart"/>
      <w:r w:rsidRPr="0020557E">
        <w:t>React</w:t>
      </w:r>
      <w:proofErr w:type="spellEnd"/>
      <w:r w:rsidRPr="0020557E">
        <w:t xml:space="preserve"> egy deklaratív, effektív, és rugalmas JavaScript könyvtár, felhasználói felületek készítéséhez. Lehetővé teszi komplex felhasználói felületek összeállítását izolált kódrészletekből, amiket komponenseknek hívunk.</w:t>
      </w:r>
      <w:r>
        <w:t xml:space="preserve"> </w:t>
      </w:r>
      <w:r w:rsidRPr="00260D67">
        <w:t>Mivel a komponens logikáját sémák helyett JavaScriptben ír</w:t>
      </w:r>
      <w:r>
        <w:t>juk</w:t>
      </w:r>
      <w:r w:rsidRPr="00260D67">
        <w:t xml:space="preserve">, könnyedén </w:t>
      </w:r>
      <w:r>
        <w:t>lehet</w:t>
      </w:r>
      <w:r w:rsidRPr="00260D67">
        <w:t xml:space="preserve"> adatot mozgatni az alkalmazásban, és így az állapotok a DOM-</w:t>
      </w:r>
      <w:proofErr w:type="spellStart"/>
      <w:r w:rsidRPr="00260D67">
        <w:t>on</w:t>
      </w:r>
      <w:proofErr w:type="spellEnd"/>
      <w:r w:rsidRPr="00260D67">
        <w:t xml:space="preserve"> kívül maradnak.</w:t>
      </w:r>
      <w:r>
        <w:t xml:space="preserve"> </w:t>
      </w:r>
      <w:sdt>
        <w:sdtPr>
          <w:id w:val="278450651"/>
          <w:citation/>
        </w:sdtPr>
        <w:sdtContent>
          <w:r>
            <w:fldChar w:fldCharType="begin"/>
          </w:r>
          <w:r>
            <w:instrText xml:space="preserve"> CITATION react \l 1038 </w:instrText>
          </w:r>
          <w:r>
            <w:fldChar w:fldCharType="separate"/>
          </w:r>
          <w:r w:rsidR="00902AEB">
            <w:rPr>
              <w:noProof/>
            </w:rPr>
            <w:t>[6]</w:t>
          </w:r>
          <w:r>
            <w:fldChar w:fldCharType="end"/>
          </w:r>
        </w:sdtContent>
      </w:sdt>
    </w:p>
    <w:p w14:paraId="4C66EA71" w14:textId="0E507B8D" w:rsidR="00E41F7E" w:rsidRDefault="00E41F7E" w:rsidP="00D224CF">
      <w:r>
        <w:t xml:space="preserve">A komponenseket a </w:t>
      </w:r>
      <w:proofErr w:type="spellStart"/>
      <w:r>
        <w:t>React</w:t>
      </w:r>
      <w:proofErr w:type="spellEnd"/>
      <w:r>
        <w:t xml:space="preserve"> saját </w:t>
      </w:r>
      <w:proofErr w:type="spellStart"/>
      <w:r>
        <w:t>template</w:t>
      </w:r>
      <w:proofErr w:type="spellEnd"/>
      <w:r>
        <w:t xml:space="preserve"> nyelvében, JSX-ben írhatjuk. Egy komponenst egy JavaScript </w:t>
      </w:r>
      <w:proofErr w:type="gramStart"/>
      <w:r>
        <w:t>osztály,</w:t>
      </w:r>
      <w:proofErr w:type="gramEnd"/>
      <w:r>
        <w:t xml:space="preserve"> vagy függvény valósít meg. A </w:t>
      </w:r>
      <w:proofErr w:type="spellStart"/>
      <w:r>
        <w:t>render</w:t>
      </w:r>
      <w:proofErr w:type="spellEnd"/>
      <w:r>
        <w:t xml:space="preserve"> metódusban HTML-szerű kódot írhatunk, amelyet JavaScript kifejezéseket használva egészíthetünk ki, vagy módosíthatunk.</w:t>
      </w:r>
    </w:p>
    <w:p w14:paraId="34C1B923" w14:textId="4C2B82A9" w:rsidR="003013AC" w:rsidRDefault="00B92594" w:rsidP="00B92594">
      <w:r>
        <w:t>A komponensek egymásba ágyazhatók, így a fájlrendszerünk átlátható, szépen strukturált maradhat, valamint egy adott komponenst többször is felhasználhatunk. Éppen ezért érdemes minél kisebb logikai egységeket létrehozni.</w:t>
      </w:r>
    </w:p>
    <w:p w14:paraId="17068010" w14:textId="16447928" w:rsidR="00B92594" w:rsidRDefault="00D224CF" w:rsidP="00D224CF">
      <w:r>
        <w:t xml:space="preserve">A </w:t>
      </w:r>
      <w:proofErr w:type="spellStart"/>
      <w:r>
        <w:t>React</w:t>
      </w:r>
      <w:proofErr w:type="spellEnd"/>
      <w:r>
        <w:t xml:space="preserve"> egy úgynevezett </w:t>
      </w:r>
      <w:proofErr w:type="spellStart"/>
      <w:r>
        <w:t>virtual</w:t>
      </w:r>
      <w:proofErr w:type="spellEnd"/>
      <w:r>
        <w:t xml:space="preserve">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koncepciót </w:t>
      </w:r>
      <w:r w:rsidR="003013AC">
        <w:t>(</w:t>
      </w:r>
      <w:r w:rsidR="003013AC">
        <w:fldChar w:fldCharType="begin"/>
      </w:r>
      <w:r w:rsidR="003013AC">
        <w:instrText xml:space="preserve"> REF _Ref58990122 \h </w:instrText>
      </w:r>
      <w:r w:rsidR="003013AC">
        <w:fldChar w:fldCharType="separate"/>
      </w:r>
      <w:r w:rsidR="00902AEB">
        <w:rPr>
          <w:noProof/>
        </w:rPr>
        <w:t>2</w:t>
      </w:r>
      <w:r w:rsidR="00902AEB">
        <w:t>. ábra</w:t>
      </w:r>
      <w:r w:rsidR="003013AC">
        <w:fldChar w:fldCharType="end"/>
      </w:r>
      <w:r w:rsidR="003013AC">
        <w:t xml:space="preserve">) </w:t>
      </w:r>
      <w:r>
        <w:t>alkalmaz, amelynek segítségével a tartalom változása esetén újra tudja tölteni kizárólag a módosult részt, nem szükséges az egész oldalt lekérni újra a szerverről. Ezzel teljesítményben képes felülmúlni a vetélytársait, amennyiben ez a funkció kihasználásra kerül.</w:t>
      </w:r>
      <w:r w:rsidR="00B92594">
        <w:t xml:space="preserve"> </w:t>
      </w:r>
    </w:p>
    <w:p w14:paraId="4E18A4D1" w14:textId="5FA56F02" w:rsidR="00B92594" w:rsidRDefault="00B92594" w:rsidP="00D224CF">
      <w:r>
        <w:t xml:space="preserve">A </w:t>
      </w:r>
      <w:proofErr w:type="spellStart"/>
      <w:r>
        <w:t>virtual</w:t>
      </w:r>
      <w:proofErr w:type="spellEnd"/>
      <w:r>
        <w:t xml:space="preserve"> DOM-</w:t>
      </w:r>
      <w:proofErr w:type="spellStart"/>
      <w:r>
        <w:t>on</w:t>
      </w:r>
      <w:proofErr w:type="spellEnd"/>
      <w:r>
        <w:t xml:space="preserve"> belüli navigáció a </w:t>
      </w:r>
      <w:proofErr w:type="spellStart"/>
      <w:r>
        <w:t>React</w:t>
      </w:r>
      <w:proofErr w:type="spellEnd"/>
      <w:r>
        <w:t xml:space="preserve"> saját Router komponensével történik. Ezt általában a kiinduló komponensben helyezzük el.</w:t>
      </w:r>
    </w:p>
    <w:p w14:paraId="4EBA0A82" w14:textId="284F2C9E" w:rsidR="00D224CF" w:rsidRDefault="003013AC" w:rsidP="00D224CF">
      <w:r>
        <w:rPr>
          <w:noProof/>
        </w:rPr>
        <w:lastRenderedPageBreak/>
        <mc:AlternateContent>
          <mc:Choice Requires="wpg">
            <w:drawing>
              <wp:anchor distT="0" distB="0" distL="114300" distR="114300" simplePos="0" relativeHeight="251739136" behindDoc="0" locked="0" layoutInCell="1" allowOverlap="1" wp14:anchorId="006F7BAD" wp14:editId="0482B53D">
                <wp:simplePos x="0" y="0"/>
                <wp:positionH relativeFrom="column">
                  <wp:posOffset>-1691</wp:posOffset>
                </wp:positionH>
                <wp:positionV relativeFrom="paragraph">
                  <wp:posOffset>2095</wp:posOffset>
                </wp:positionV>
                <wp:extent cx="5400040" cy="4643252"/>
                <wp:effectExtent l="0" t="0" r="0" b="5080"/>
                <wp:wrapSquare wrapText="bothSides"/>
                <wp:docPr id="202" name="Csoportba foglalás 202"/>
                <wp:cNvGraphicFramePr/>
                <a:graphic xmlns:a="http://schemas.openxmlformats.org/drawingml/2006/main">
                  <a:graphicData uri="http://schemas.microsoft.com/office/word/2010/wordprocessingGroup">
                    <wpg:wgp>
                      <wpg:cNvGrpSpPr/>
                      <wpg:grpSpPr>
                        <a:xfrm>
                          <a:off x="0" y="0"/>
                          <a:ext cx="5400040" cy="4643252"/>
                          <a:chOff x="0" y="0"/>
                          <a:chExt cx="5400040" cy="4643252"/>
                        </a:xfrm>
                      </wpg:grpSpPr>
                      <pic:pic xmlns:pic="http://schemas.openxmlformats.org/drawingml/2006/picture">
                        <pic:nvPicPr>
                          <pic:cNvPr id="200" name="Kép 200" descr="Virtual DOM in imag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34510"/>
                          </a:xfrm>
                          <a:prstGeom prst="rect">
                            <a:avLst/>
                          </a:prstGeom>
                          <a:noFill/>
                          <a:ln>
                            <a:noFill/>
                          </a:ln>
                        </pic:spPr>
                      </pic:pic>
                      <wps:wsp>
                        <wps:cNvPr id="201" name="Szövegdoboz 201"/>
                        <wps:cNvSpPr txBox="1"/>
                        <wps:spPr>
                          <a:xfrm>
                            <a:off x="0" y="4334493"/>
                            <a:ext cx="5400040" cy="308759"/>
                          </a:xfrm>
                          <a:prstGeom prst="rect">
                            <a:avLst/>
                          </a:prstGeom>
                          <a:solidFill>
                            <a:prstClr val="white"/>
                          </a:solidFill>
                          <a:ln>
                            <a:noFill/>
                          </a:ln>
                        </wps:spPr>
                        <wps:txbx>
                          <w:txbxContent>
                            <w:bookmarkStart w:id="31" w:name="_Ref58990122"/>
                            <w:p w14:paraId="672D5A80" w14:textId="34B72BA1" w:rsidR="003013AC" w:rsidRPr="002E1DD0" w:rsidRDefault="003013AC" w:rsidP="003013AC">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bookmarkEnd w:id="31"/>
                              <w:r w:rsidR="00902AEB">
                                <w:t xml:space="preserve"> </w:t>
                              </w:r>
                              <w:sdt>
                                <w:sdtPr>
                                  <w:id w:val="-1731914081"/>
                                  <w:citation/>
                                </w:sdtPr>
                                <w:sdtContent>
                                  <w:r w:rsidR="00902AEB">
                                    <w:fldChar w:fldCharType="begin"/>
                                  </w:r>
                                  <w:r w:rsidR="00902AEB">
                                    <w:instrText xml:space="preserve"> CITATION virtualDOM \l 1038 </w:instrText>
                                  </w:r>
                                  <w:r w:rsidR="00902AEB">
                                    <w:fldChar w:fldCharType="separate"/>
                                  </w:r>
                                  <w:r w:rsidR="00902AEB">
                                    <w:rPr>
                                      <w:noProof/>
                                    </w:rPr>
                                    <w:t>[9]</w:t>
                                  </w:r>
                                  <w:r w:rsidR="00902AE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6F7BAD" id="Csoportba foglalás 202" o:spid="_x0000_s1029" style="position:absolute;left:0;text-align:left;margin-left:-.15pt;margin-top:.15pt;width:425.2pt;height:365.6pt;z-index:251739136" coordsize="54000,4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">
                <v:shape id="Kép 200" o:spid="_x0000_s1030" type="#_x0000_t75" alt="Virtual DOM in image" style="position:absolute;width:54000;height:4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">
                  <v:imagedata r:id="rId17" o:title="Virtual DOM in image"/>
                </v:shape>
                <v:shape id="Szövegdoboz 201" o:spid="_x0000_s1031" type="#_x0000_t202" style="position:absolute;top:43344;width:54000;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bookmarkStart w:id="32" w:name="_Ref58990122"/>
                      <w:p w14:paraId="672D5A80" w14:textId="34B72BA1" w:rsidR="003013AC" w:rsidRPr="002E1DD0" w:rsidRDefault="003013AC" w:rsidP="003013AC">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bookmarkEnd w:id="32"/>
                        <w:r w:rsidR="00902AEB">
                          <w:t xml:space="preserve"> </w:t>
                        </w:r>
                        <w:sdt>
                          <w:sdtPr>
                            <w:id w:val="-1731914081"/>
                            <w:citation/>
                          </w:sdtPr>
                          <w:sdtContent>
                            <w:r w:rsidR="00902AEB">
                              <w:fldChar w:fldCharType="begin"/>
                            </w:r>
                            <w:r w:rsidR="00902AEB">
                              <w:instrText xml:space="preserve"> CITATION virtualDOM \l 1038 </w:instrText>
                            </w:r>
                            <w:r w:rsidR="00902AEB">
                              <w:fldChar w:fldCharType="separate"/>
                            </w:r>
                            <w:r w:rsidR="00902AEB">
                              <w:rPr>
                                <w:noProof/>
                              </w:rPr>
                              <w:t>[9]</w:t>
                            </w:r>
                            <w:r w:rsidR="00902AEB">
                              <w:fldChar w:fldCharType="end"/>
                            </w:r>
                          </w:sdtContent>
                        </w:sdt>
                      </w:p>
                    </w:txbxContent>
                  </v:textbox>
                </v:shape>
                <w10:wrap type="square"/>
              </v:group>
            </w:pict>
          </mc:Fallback>
        </mc:AlternateContent>
      </w:r>
      <w:r w:rsidR="00D224CF">
        <w:t>A hátránya egy teljes keretrendszerrel szemben az, hogy itt a kiegészítő szolgáltatásokat nekünk kell összegyűjteni és integrálni az alkalmazásba, ugyanakkor ez egy nagyfokú szabadságot is biztosít a fejlesztőnek.</w:t>
      </w:r>
    </w:p>
    <w:p w14:paraId="4C4C725F" w14:textId="2829A3FB" w:rsidR="009C3A2B" w:rsidRDefault="009C3A2B" w:rsidP="009C3A2B">
      <w:pPr>
        <w:pStyle w:val="Cmsor3"/>
      </w:pPr>
      <w:bookmarkStart w:id="33" w:name="_Toc58991026"/>
      <w:proofErr w:type="spellStart"/>
      <w:r>
        <w:t>React</w:t>
      </w:r>
      <w:proofErr w:type="spellEnd"/>
      <w:r>
        <w:t xml:space="preserve"> </w:t>
      </w:r>
      <w:proofErr w:type="spellStart"/>
      <w:r>
        <w:t>Bootstrap</w:t>
      </w:r>
      <w:bookmarkEnd w:id="33"/>
      <w:proofErr w:type="spellEnd"/>
    </w:p>
    <w:p w14:paraId="6084A541" w14:textId="4D714A4A" w:rsidR="00E41F7E" w:rsidRDefault="00E41F7E" w:rsidP="00E41F7E">
      <w:r>
        <w:t xml:space="preserve">A </w:t>
      </w:r>
      <w:proofErr w:type="spellStart"/>
      <w:r>
        <w:t>React</w:t>
      </w:r>
      <w:proofErr w:type="spellEnd"/>
      <w:r>
        <w:t xml:space="preserve"> </w:t>
      </w:r>
      <w:proofErr w:type="spellStart"/>
      <w:r>
        <w:t>Bootstrap</w:t>
      </w:r>
      <w:proofErr w:type="spellEnd"/>
      <w:r>
        <w:t xml:space="preserve"> az egyik leggyakrabban alkalmazott dizájn keretrendszer, a </w:t>
      </w:r>
      <w:proofErr w:type="spellStart"/>
      <w:r>
        <w:t>Bootstrap</w:t>
      </w:r>
      <w:proofErr w:type="spellEnd"/>
      <w:r>
        <w:t xml:space="preserve"> átültetése </w:t>
      </w:r>
      <w:proofErr w:type="spellStart"/>
      <w:r>
        <w:t>React</w:t>
      </w:r>
      <w:proofErr w:type="spellEnd"/>
      <w:r>
        <w:t xml:space="preserve"> webalkalmazásokhoz.</w:t>
      </w:r>
    </w:p>
    <w:p w14:paraId="0E3BD3ED" w14:textId="4D645D57" w:rsidR="00E41F7E" w:rsidRDefault="00E41F7E" w:rsidP="00E41F7E">
      <w:r>
        <w:t xml:space="preserve">A keretrendszer egy egységes dizájnt biztosít az alkalmazáson belül. Mindezt úgy teszi, hogy a fejlesztőnek egy egyszerűbb alkalmazásnál nincs is szüksége arra, hogy CSS kódot írjon. </w:t>
      </w:r>
    </w:p>
    <w:p w14:paraId="1E5D9F56" w14:textId="72AD7159" w:rsidR="00E41F7E" w:rsidRDefault="00E41F7E" w:rsidP="00E41F7E">
      <w:r>
        <w:t xml:space="preserve">A </w:t>
      </w:r>
      <w:proofErr w:type="spellStart"/>
      <w:r>
        <w:t>React</w:t>
      </w:r>
      <w:proofErr w:type="spellEnd"/>
      <w:r>
        <w:t xml:space="preserve"> </w:t>
      </w:r>
      <w:proofErr w:type="spellStart"/>
      <w:r>
        <w:t>Bootstrap</w:t>
      </w:r>
      <w:proofErr w:type="spellEnd"/>
      <w:r>
        <w:t xml:space="preserve"> </w:t>
      </w:r>
      <w:proofErr w:type="spellStart"/>
      <w:r>
        <w:t>React</w:t>
      </w:r>
      <w:proofErr w:type="spellEnd"/>
      <w:r>
        <w:t xml:space="preserve"> komponenseket biztosít, amelyet úgy paraméterezhetünk fel, mint azok eredeti HTML megfelelőit. Eze</w:t>
      </w:r>
      <w:r w:rsidR="00B92594">
        <w:t xml:space="preserve">k </w:t>
      </w:r>
      <w:r>
        <w:t xml:space="preserve">mellett kiegészítésként </w:t>
      </w:r>
      <w:r w:rsidR="00B92594">
        <w:t>egyéb paramétereket is tudnak fogadni a komponensek, például az elrendezéshez, vagy a reszponzív megjelenéshez kapcsolódóan.</w:t>
      </w:r>
    </w:p>
    <w:p w14:paraId="79EA5611" w14:textId="77777777" w:rsidR="00BD16CA" w:rsidRDefault="00BD16CA" w:rsidP="00BD16CA">
      <w:pPr>
        <w:pStyle w:val="Cmsor2"/>
      </w:pPr>
      <w:bookmarkStart w:id="34" w:name="_Toc58991027"/>
      <w:r>
        <w:lastRenderedPageBreak/>
        <w:t>Docker</w:t>
      </w:r>
      <w:bookmarkEnd w:id="34"/>
    </w:p>
    <w:p w14:paraId="2DF4D060" w14:textId="77777777" w:rsidR="00BD16CA" w:rsidRDefault="00BD16CA" w:rsidP="00BD16CA">
      <w:r w:rsidRPr="007B506A">
        <w:t xml:space="preserve">A Docker jelenleg az egyik legelterjedtebb </w:t>
      </w:r>
      <w:r>
        <w:t>konténer</w:t>
      </w:r>
      <w:r w:rsidRPr="007B506A">
        <w:t xml:space="preserve"> </w:t>
      </w:r>
      <w:proofErr w:type="spellStart"/>
      <w:r w:rsidRPr="007B506A">
        <w:t>framework</w:t>
      </w:r>
      <w:proofErr w:type="spellEnd"/>
      <w:r>
        <w:t>. A</w:t>
      </w:r>
      <w:r w:rsidRPr="007B506A">
        <w:t xml:space="preserve"> </w:t>
      </w:r>
      <w:r>
        <w:t>konténer</w:t>
      </w:r>
      <w:r w:rsidRPr="007B506A">
        <w:t xml:space="preserve"> egy teljesen elkülönített, </w:t>
      </w:r>
      <w:proofErr w:type="spellStart"/>
      <w:r w:rsidRPr="007B506A">
        <w:t>virtualizált</w:t>
      </w:r>
      <w:proofErr w:type="spellEnd"/>
      <w:r w:rsidRPr="007B506A">
        <w:t xml:space="preserve"> környezett biztosít</w:t>
      </w:r>
      <w:r>
        <w:t xml:space="preserve"> az alkalmazásainknak</w:t>
      </w:r>
      <w:r w:rsidRPr="007B506A">
        <w:t>, amelynek a gazdaszámítógép szolgáltat erőforrásokat.</w:t>
      </w:r>
      <w:r>
        <w:t xml:space="preserve"> A konténerek nagyon hasonlítanak a virtuális gépekhez, azonban itt csak a felhasználói tér </w:t>
      </w:r>
      <w:proofErr w:type="spellStart"/>
      <w:r>
        <w:t>virtualizációjáról</w:t>
      </w:r>
      <w:proofErr w:type="spellEnd"/>
      <w:r>
        <w:t xml:space="preserve"> van szó, a többi erőforrás közös.</w:t>
      </w:r>
    </w:p>
    <w:p w14:paraId="23EAB2A4" w14:textId="77777777" w:rsidR="00BD16CA" w:rsidRDefault="00BD16CA" w:rsidP="00BD16CA">
      <w:r>
        <w:t xml:space="preserve">A Docker alapvetően három részből áll: a démon, a kliens, és egy REST API. A démon a </w:t>
      </w:r>
      <w:proofErr w:type="spellStart"/>
      <w:r>
        <w:t>host</w:t>
      </w:r>
      <w:proofErr w:type="spellEnd"/>
      <w:r>
        <w:t xml:space="preserve"> gépen fut és parancsokat fogad a klienstől, az API segítségével pedig közvetlenül kommunikálhatunk a démonnal. Mi felhasználóként persze elsősorban a klienst fogjuk használni, ennek adunk ki különböző parancsokat.</w:t>
      </w:r>
    </w:p>
    <w:p w14:paraId="7DD40727" w14:textId="77777777" w:rsidR="00BD16CA" w:rsidRDefault="00BD16CA" w:rsidP="00BD16CA">
      <w:r>
        <w:t xml:space="preserve">A konténerek definiálására az ún. </w:t>
      </w:r>
      <w:proofErr w:type="spellStart"/>
      <w:r>
        <w:t>dockerfile</w:t>
      </w:r>
      <w:proofErr w:type="spellEnd"/>
      <w:r>
        <w:t xml:space="preserve"> szolgál, ez instrukciókat tartalmaz arra vonatkozóan, hogyan épüljön fel a konténer. Ezekkel a parancsokkal például előírhatjuk az operációs rendszer verzióját, bizonyos Linux csomagok installációját, portok megnyitását, és még rengeteg egyéb dolgot.</w:t>
      </w:r>
    </w:p>
    <w:p w14:paraId="02E2590C" w14:textId="165FA670" w:rsidR="008E0CAA" w:rsidRDefault="00BD16CA" w:rsidP="00BD16CA">
      <w:r w:rsidRPr="007B506A">
        <w:t xml:space="preserve">A </w:t>
      </w:r>
      <w:proofErr w:type="spellStart"/>
      <w:r w:rsidRPr="007B506A">
        <w:t>dockerfile</w:t>
      </w:r>
      <w:proofErr w:type="spellEnd"/>
      <w:r w:rsidRPr="007B506A">
        <w:t xml:space="preserve"> elkészülte után jöhet a </w:t>
      </w:r>
      <w:proofErr w:type="spellStart"/>
      <w:r w:rsidRPr="007B506A">
        <w:t>build</w:t>
      </w:r>
      <w:proofErr w:type="spellEnd"/>
      <w:r w:rsidRPr="007B506A">
        <w:t xml:space="preserve"> lépés, ami egy Docker image-t fog létrehozni. A Docker image-re úgy kell gondolnunk, mint egy kizárólag olvasható </w:t>
      </w:r>
      <w:proofErr w:type="spellStart"/>
      <w:r w:rsidRPr="007B506A">
        <w:t>template</w:t>
      </w:r>
      <w:proofErr w:type="spellEnd"/>
      <w:r w:rsidRPr="007B506A">
        <w:t xml:space="preserve">-re, ami a fájlban meghatározottak alapján létrejövő környezetet tartalmazza. Ha ehhez hozzácsatoljuk az alkalmazásunkat és egy írható/olvasható fájlrendszert, létrejön a Docker </w:t>
      </w:r>
      <w:r>
        <w:t>konténer</w:t>
      </w:r>
      <w:r w:rsidRPr="007B506A">
        <w:t>. Amint ez kész, az alkalmazásunk bármely környezetben változtatás nélkül futtathatóvá válik</w:t>
      </w:r>
      <w:r>
        <w:t xml:space="preserve">. </w:t>
      </w:r>
      <w:sdt>
        <w:sdtPr>
          <w:id w:val="592978780"/>
          <w:citation/>
        </w:sdtPr>
        <w:sdtContent>
          <w:r>
            <w:fldChar w:fldCharType="begin"/>
          </w:r>
          <w:r>
            <w:instrText xml:space="preserve"> CITATION docker \l 1038 </w:instrText>
          </w:r>
          <w:r>
            <w:fldChar w:fldCharType="separate"/>
          </w:r>
          <w:r w:rsidR="00902AEB">
            <w:rPr>
              <w:noProof/>
            </w:rPr>
            <w:t>[7]</w:t>
          </w:r>
          <w:r>
            <w:fldChar w:fldCharType="end"/>
          </w:r>
        </w:sdtContent>
      </w:sdt>
    </w:p>
    <w:p w14:paraId="288A7EBD" w14:textId="5DB75DEC" w:rsidR="002841F9" w:rsidRDefault="00CF4987" w:rsidP="005334AD">
      <w:pPr>
        <w:pStyle w:val="Cmsor1"/>
      </w:pPr>
      <w:bookmarkStart w:id="35" w:name="_Toc58991028"/>
      <w:bookmarkEnd w:id="12"/>
      <w:r>
        <w:lastRenderedPageBreak/>
        <w:t>Tervezés</w:t>
      </w:r>
      <w:bookmarkEnd w:id="35"/>
    </w:p>
    <w:p w14:paraId="5E9B1DB8" w14:textId="2FDF2138" w:rsidR="00957EE9" w:rsidRPr="00957EE9" w:rsidRDefault="004F0064" w:rsidP="00957EE9">
      <w:pPr>
        <w:pStyle w:val="Cmsor2"/>
      </w:pPr>
      <w:bookmarkStart w:id="36" w:name="_Toc58991029"/>
      <w:r>
        <w:rPr>
          <w:noProof/>
        </w:rPr>
        <mc:AlternateContent>
          <mc:Choice Requires="wps">
            <w:drawing>
              <wp:anchor distT="0" distB="0" distL="114300" distR="114300" simplePos="0" relativeHeight="251642880" behindDoc="0" locked="0" layoutInCell="1" allowOverlap="1" wp14:anchorId="4BFF1098" wp14:editId="046871AB">
                <wp:simplePos x="0" y="0"/>
                <wp:positionH relativeFrom="margin">
                  <wp:align>right</wp:align>
                </wp:positionH>
                <wp:positionV relativeFrom="paragraph">
                  <wp:posOffset>2139315</wp:posOffset>
                </wp:positionV>
                <wp:extent cx="5400040" cy="381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400040" cy="382137"/>
                        </a:xfrm>
                        <a:prstGeom prst="rect">
                          <a:avLst/>
                        </a:prstGeom>
                        <a:solidFill>
                          <a:prstClr val="white"/>
                        </a:solidFill>
                        <a:ln>
                          <a:noFill/>
                        </a:ln>
                      </wps:spPr>
                      <wps:txbx>
                        <w:txbxContent>
                          <w:bookmarkStart w:id="37" w:name="_Ref58785531"/>
                          <w:bookmarkStart w:id="38" w:name="_Ref58982759"/>
                          <w:p w14:paraId="116C94E7" w14:textId="03A00008" w:rsidR="00897967" w:rsidRPr="0065387F" w:rsidRDefault="00897967" w:rsidP="008E0CAA">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sidR="003013AC">
                              <w:rPr>
                                <w:noProof/>
                              </w:rPr>
                              <w:t>3</w:t>
                            </w:r>
                            <w:r>
                              <w:rPr>
                                <w:noProof/>
                              </w:rPr>
                              <w:fldChar w:fldCharType="end"/>
                            </w:r>
                            <w:r>
                              <w:t>. ábra</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F1098" id="_x0000_s1032" type="#_x0000_t202" style="position:absolute;left:0;text-align:left;margin-left:374pt;margin-top:168.45pt;width:425.2pt;height:30.0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" stroked="f">
                <v:textbox inset="0,0,0,0">
                  <w:txbxContent>
                    <w:bookmarkStart w:id="39" w:name="_Ref58785531"/>
                    <w:bookmarkStart w:id="40" w:name="_Ref58982759"/>
                    <w:p w14:paraId="116C94E7" w14:textId="03A00008" w:rsidR="00897967" w:rsidRPr="0065387F" w:rsidRDefault="00897967" w:rsidP="008E0CAA">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sidR="003013AC">
                        <w:rPr>
                          <w:noProof/>
                        </w:rPr>
                        <w:t>3</w:t>
                      </w:r>
                      <w:r>
                        <w:rPr>
                          <w:noProof/>
                        </w:rPr>
                        <w:fldChar w:fldCharType="end"/>
                      </w:r>
                      <w:r>
                        <w:t>. ábra</w:t>
                      </w:r>
                      <w:bookmarkEnd w:id="39"/>
                      <w:bookmarkEnd w:id="40"/>
                    </w:p>
                  </w:txbxContent>
                </v:textbox>
                <w10:wrap type="square" anchorx="margin"/>
              </v:shape>
            </w:pict>
          </mc:Fallback>
        </mc:AlternateContent>
      </w:r>
      <w:r>
        <w:rPr>
          <w:noProof/>
        </w:rPr>
        <w:drawing>
          <wp:anchor distT="0" distB="0" distL="114300" distR="114300" simplePos="0" relativeHeight="251640832" behindDoc="0" locked="0" layoutInCell="1" allowOverlap="1" wp14:anchorId="6328E479" wp14:editId="35DD53C9">
            <wp:simplePos x="0" y="0"/>
            <wp:positionH relativeFrom="margin">
              <wp:align>right</wp:align>
            </wp:positionH>
            <wp:positionV relativeFrom="paragraph">
              <wp:posOffset>454660</wp:posOffset>
            </wp:positionV>
            <wp:extent cx="5400040" cy="164528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645285"/>
                    </a:xfrm>
                    <a:prstGeom prst="rect">
                      <a:avLst/>
                    </a:prstGeom>
                  </pic:spPr>
                </pic:pic>
              </a:graphicData>
            </a:graphic>
            <wp14:sizeRelH relativeFrom="page">
              <wp14:pctWidth>0</wp14:pctWidth>
            </wp14:sizeRelH>
            <wp14:sizeRelV relativeFrom="page">
              <wp14:pctHeight>0</wp14:pctHeight>
            </wp14:sizeRelV>
          </wp:anchor>
        </w:drawing>
      </w:r>
      <w:r w:rsidR="00957EE9">
        <w:t>Az adatbázis elérésének útjai a grafikus felületről</w:t>
      </w:r>
      <w:bookmarkEnd w:id="36"/>
    </w:p>
    <w:p w14:paraId="0FD64F63" w14:textId="584E70FE" w:rsidR="0031613A" w:rsidRDefault="0031613A" w:rsidP="004F0064">
      <w:pPr>
        <w:pStyle w:val="Cmsor2"/>
      </w:pPr>
      <w:bookmarkStart w:id="41" w:name="_Toc58991030"/>
      <w:r>
        <w:t>Algoritmus</w:t>
      </w:r>
      <w:bookmarkEnd w:id="41"/>
    </w:p>
    <w:p w14:paraId="32B26ACF" w14:textId="1CFD79D8" w:rsidR="00013CAC" w:rsidRDefault="00013CAC" w:rsidP="00013CAC">
      <w:r>
        <w:t xml:space="preserve">Az algoritmusom alapötlete onnan jött, hogy a múltbéli adatokat visszanézve azt vettem észre, hogy két jelentősen eltérő intervallumú mozgó átlag metszéspontja sok esetben trendfordulót jelez a hosszabb távú (legalább 1 órás) grafikonokon. </w:t>
      </w:r>
    </w:p>
    <w:p w14:paraId="0AB5F329" w14:textId="563F38C8" w:rsidR="00457565" w:rsidRDefault="00457565" w:rsidP="00013CAC">
      <w:r>
        <w:t>A kötésekhez zárási feltételt nem adok meg, ugyanis az algoritmusom a hosszú egyirányú trendeket próbálja kihasználni, amihez tökéletesen illik a csúszó stop eszköz, ami leköveti a piac mozgását és helyes beállítás esetén csak a fordulópontnál zárja a kötést.</w:t>
      </w:r>
    </w:p>
    <w:p w14:paraId="37E0B85D" w14:textId="464877BF" w:rsidR="00013CAC" w:rsidRDefault="00013CAC" w:rsidP="00013CAC">
      <w:pPr>
        <w:pStyle w:val="Cmsor3"/>
      </w:pPr>
      <w:bookmarkStart w:id="42" w:name="_Toc58991031"/>
      <w:r>
        <w:t>Szükséges fogalmak</w:t>
      </w:r>
      <w:bookmarkEnd w:id="42"/>
    </w:p>
    <w:p w14:paraId="55357036" w14:textId="3509031B" w:rsidR="00013CAC" w:rsidRDefault="00013CAC" w:rsidP="00013CAC">
      <w:r>
        <w:t xml:space="preserve">A </w:t>
      </w:r>
      <w:proofErr w:type="spellStart"/>
      <w:r>
        <w:t>forex</w:t>
      </w:r>
      <w:proofErr w:type="spellEnd"/>
      <w:r>
        <w:t xml:space="preserve"> kereskedésben a grafikonokon gyertyákkal ábrázolják a piac mozgását. Egy gyertya jelzi a grafikon alap időegysége (pl. 1 óra) alatti változást. A változás mértéke, azaz a kezdő és a befejező időpont árszintje közötti különbség a gyertya nagysága, emellett a kiugró szélsőértékeket kanócokkal illusztrálják.</w:t>
      </w:r>
    </w:p>
    <w:p w14:paraId="1B3CF87F" w14:textId="02CF72F4" w:rsidR="00DC197E" w:rsidRDefault="00013CAC" w:rsidP="00DC197E">
      <w:r>
        <w:t>A mozgó átlag a legutolsó X darab gyertya (általában) záró árszintjének az átlaga</w:t>
      </w:r>
      <w:r w:rsidR="00DC197E">
        <w:t>, ahol X a mozgó átlag intervalluma</w:t>
      </w:r>
      <w:r>
        <w:t>. Az idő előrehaladtával ez egy vonalgrafikont rajzol ki, így lehet kettőnek a metszéspontjáról beszélni.</w:t>
      </w:r>
      <w:r w:rsidR="00DC197E">
        <w:t xml:space="preserve"> Minél rövidebb az intervallum, annál gyorsabban követi az aktuális árszintet a mozgó átlag, így mondhatjuk azt, hogy a rövidebb metszi át a hosszabbat.</w:t>
      </w:r>
    </w:p>
    <w:p w14:paraId="154D17F1" w14:textId="3F876120" w:rsidR="00457565" w:rsidRPr="00013CAC" w:rsidRDefault="00457565" w:rsidP="00DC197E">
      <w:r>
        <w:lastRenderedPageBreak/>
        <w:t xml:space="preserve">A stop egy kötéskor megjelölt árszint, ami garantál egy bizonyos maximális veszteséget az adott kötésből. Amennyiben a piac nekünk kedvezőtlen irányba mozdul és eléri a stop szintet, a kötés lezárul. Ennek egy variánsa a csúszó stop, </w:t>
      </w:r>
      <w:proofErr w:type="gramStart"/>
      <w:r>
        <w:t>amely</w:t>
      </w:r>
      <w:proofErr w:type="gramEnd"/>
      <w:r>
        <w:t xml:space="preserve"> ha a piac nekünk kedvező irányba mozdul, akkor ezt a mozgást egy megadott távolságból leköveti, így ha elég ideig halad egy irányba az árszint, akkor már a stop szintjén történő zárás is profitábilis lesz.</w:t>
      </w:r>
    </w:p>
    <w:p w14:paraId="7ED8AFFA" w14:textId="49DA4B61" w:rsidR="000F3EA7" w:rsidRDefault="00CF4987" w:rsidP="009C3A2B">
      <w:pPr>
        <w:pStyle w:val="Cmsor2"/>
      </w:pPr>
      <w:bookmarkStart w:id="43" w:name="_Toc58991032"/>
      <w:r>
        <w:t>Backend</w:t>
      </w:r>
      <w:bookmarkEnd w:id="43"/>
    </w:p>
    <w:p w14:paraId="568A9543" w14:textId="77777777" w:rsidR="003629C3" w:rsidRDefault="003629C3" w:rsidP="003629C3">
      <w:r>
        <w:t xml:space="preserve">A webszerverem egy tisztán JavaScript nyelven íródott Node.js alkalmazás, ami az Express.js </w:t>
      </w:r>
      <w:proofErr w:type="spellStart"/>
      <w:r>
        <w:t>middleware</w:t>
      </w:r>
      <w:proofErr w:type="spellEnd"/>
      <w:r>
        <w:t xml:space="preserve">-rendszerét használja. Az adatokat </w:t>
      </w:r>
      <w:proofErr w:type="spellStart"/>
      <w:r>
        <w:t>MongoDB</w:t>
      </w:r>
      <w:proofErr w:type="spellEnd"/>
      <w:r>
        <w:t xml:space="preserve"> adatbázisban tárolom.</w:t>
      </w:r>
    </w:p>
    <w:p w14:paraId="4AA8D71E" w14:textId="24DA0975" w:rsidR="003629C3" w:rsidRDefault="003629C3" w:rsidP="003629C3">
      <w:pPr>
        <w:pStyle w:val="Cmsor3"/>
      </w:pPr>
      <w:bookmarkStart w:id="44" w:name="_Toc58991033"/>
      <w:r>
        <w:t>Felépítés</w:t>
      </w:r>
      <w:bookmarkEnd w:id="44"/>
    </w:p>
    <w:p w14:paraId="5FA4161B" w14:textId="37084B51" w:rsidR="003F35C7" w:rsidRPr="003F35C7" w:rsidRDefault="003F35C7" w:rsidP="004F0064">
      <w:pPr>
        <w:pStyle w:val="Cmsor4"/>
      </w:pPr>
      <w:bookmarkStart w:id="45" w:name="_Ref58795927"/>
      <w:r>
        <w:t>Adatbázis</w:t>
      </w:r>
      <w:bookmarkEnd w:id="45"/>
    </w:p>
    <w:p w14:paraId="4B109FBD" w14:textId="77777777" w:rsidR="00645A81" w:rsidRDefault="003629C3" w:rsidP="003629C3">
      <w:r>
        <w:t xml:space="preserve">Az adatbázis </w:t>
      </w:r>
      <w:r w:rsidR="00645A81">
        <w:t xml:space="preserve">működéséhez modellekre van szükség, melyeket </w:t>
      </w:r>
      <w:proofErr w:type="spellStart"/>
      <w:r w:rsidR="00645A81">
        <w:t>Mongoose</w:t>
      </w:r>
      <w:proofErr w:type="spellEnd"/>
      <w:r w:rsidR="00645A81">
        <w:t xml:space="preserve"> sémákkal írhatunk le. </w:t>
      </w:r>
    </w:p>
    <w:p w14:paraId="6FFD174F" w14:textId="417AD45A" w:rsidR="003629C3" w:rsidRDefault="00645A81" w:rsidP="003629C3">
      <w:r>
        <w:t xml:space="preserve">A felhasználó sémája a </w:t>
      </w:r>
      <w:proofErr w:type="spellStart"/>
      <w:r w:rsidRPr="00645A81">
        <w:rPr>
          <w:b/>
          <w:bCs/>
        </w:rPr>
        <w:t>User</w:t>
      </w:r>
      <w:proofErr w:type="spellEnd"/>
      <w:r>
        <w:t>, amely tartalmazza a nevét, az email-címét, a telefonszámát, a kereskedéshez szükséges API-kulcsát, valamint a számlájának az azonosító számát, amivel kereskedni szeretne. Kapcsolódik a sémához még egy algoritmus objektum, ami a felhasználó által alkalmazott beállításokat reprezentálja. Ez a model</w:t>
      </w:r>
      <w:r w:rsidR="000F6342">
        <w:t xml:space="preserve">l, és ezen belül is az email-cím szolgál az azonosítás alapjául. Éppen ezért a jelszó titkosított megfelelőjét is itt tárolom egy </w:t>
      </w:r>
      <w:proofErr w:type="spellStart"/>
      <w:r w:rsidR="000F6342">
        <w:t>hash</w:t>
      </w:r>
      <w:proofErr w:type="spellEnd"/>
      <w:r w:rsidR="000F6342">
        <w:t xml:space="preserve"> és egy </w:t>
      </w:r>
      <w:proofErr w:type="spellStart"/>
      <w:r w:rsidR="000F6342">
        <w:t>salt</w:t>
      </w:r>
      <w:proofErr w:type="spellEnd"/>
      <w:r w:rsidR="000F6342">
        <w:t xml:space="preserve"> értékpár segítségével. </w:t>
      </w:r>
    </w:p>
    <w:p w14:paraId="246F7466" w14:textId="543E44A8" w:rsidR="003F35C7" w:rsidRDefault="000F6342" w:rsidP="003F35C7">
      <w:r>
        <w:t xml:space="preserve">Az algoritmusok sémája az </w:t>
      </w:r>
      <w:proofErr w:type="spellStart"/>
      <w:r w:rsidRPr="000F6342">
        <w:rPr>
          <w:b/>
          <w:bCs/>
        </w:rPr>
        <w:t>Algo</w:t>
      </w:r>
      <w:proofErr w:type="spellEnd"/>
      <w:r w:rsidRPr="000F6342">
        <w:t>, amel</w:t>
      </w:r>
      <w:r>
        <w:t>y</w:t>
      </w:r>
      <w:r w:rsidR="00457565">
        <w:t xml:space="preserve">ben tárolom </w:t>
      </w:r>
      <w:r w:rsidR="003F35C7">
        <w:t xml:space="preserve">például </w:t>
      </w:r>
      <w:r w:rsidR="00457565">
        <w:t>a kereskedni kívánt devizapárt, a grafikon időegységét, a stop szint távolságát, a mozgó átlagok</w:t>
      </w:r>
      <w:r w:rsidR="003F35C7">
        <w:t xml:space="preserve"> intervallumát és egyéb szükséges paramétereket. Az összes paraméter rendelkezik alapértelmezett értékkel, így a regisztráció pillanatától kezdve mindenféle beállítás nélkül használhatóvá válik az alkalmazás.</w:t>
      </w:r>
    </w:p>
    <w:p w14:paraId="73DCBFE3" w14:textId="174A3FD6" w:rsidR="003F35C7" w:rsidRDefault="003F35C7" w:rsidP="003F35C7">
      <w:r>
        <w:t>Az adatbázist össze kell kötni a programmal, ezt a feladatot egy konfigurációs fájl látja el</w:t>
      </w:r>
      <w:r w:rsidR="00957EE9">
        <w:t xml:space="preserve">, ami a felkonfigurált </w:t>
      </w:r>
      <w:proofErr w:type="spellStart"/>
      <w:r w:rsidR="00957EE9">
        <w:t>mongoose</w:t>
      </w:r>
      <w:proofErr w:type="spellEnd"/>
      <w:r w:rsidR="00957EE9">
        <w:t xml:space="preserve"> objektumot adja vissza</w:t>
      </w:r>
      <w:r>
        <w:t>.</w:t>
      </w:r>
      <w:r w:rsidR="00957EE9">
        <w:t xml:space="preserve"> Ezt importálva lehet hozzáférni az adatbázisműveletekhez.</w:t>
      </w:r>
    </w:p>
    <w:p w14:paraId="69FD325D" w14:textId="32D5DE04" w:rsidR="003F35C7" w:rsidRDefault="003F35C7" w:rsidP="003F35C7">
      <w:pPr>
        <w:pStyle w:val="Cmsor4"/>
      </w:pPr>
      <w:r>
        <w:lastRenderedPageBreak/>
        <w:t>Express szerver</w:t>
      </w:r>
    </w:p>
    <w:p w14:paraId="51B30237" w14:textId="29315CCB" w:rsidR="003F35C7" w:rsidRDefault="003F35C7" w:rsidP="003F35C7">
      <w:r>
        <w:t xml:space="preserve">Az index.js fájl tartalmazza a szerver konfigurációját. Itt van az alkalmazás belépési pontja, itt hivatkozom be az útvonalakat tartalmazó, valamint az </w:t>
      </w:r>
      <w:proofErr w:type="spellStart"/>
      <w:r>
        <w:t>authentikációs</w:t>
      </w:r>
      <w:proofErr w:type="spellEnd"/>
      <w:r>
        <w:t xml:space="preserve"> stratégia is itt kerül leírásra.</w:t>
      </w:r>
    </w:p>
    <w:p w14:paraId="65C1A8BE" w14:textId="580242AC" w:rsidR="003F35C7" w:rsidRDefault="003F35C7" w:rsidP="003F35C7">
      <w:pPr>
        <w:pStyle w:val="Cmsor4"/>
      </w:pPr>
      <w:r>
        <w:t>El</w:t>
      </w:r>
      <w:r w:rsidR="000864F3">
        <w:t>érési útvonalak</w:t>
      </w:r>
    </w:p>
    <w:p w14:paraId="69C4A569" w14:textId="09F18E16" w:rsidR="000864F3" w:rsidRDefault="000864F3" w:rsidP="000864F3">
      <w:r>
        <w:t xml:space="preserve">A routes.js fájl tartalmazza, hogy milyen útvonalakon fogad kérést az alkalmazás, valamint itt iratkoztattam fel ezekre az útvonalakra a szükséges </w:t>
      </w:r>
      <w:proofErr w:type="spellStart"/>
      <w:r>
        <w:t>middleware</w:t>
      </w:r>
      <w:r w:rsidR="004A5944">
        <w:t>-e</w:t>
      </w:r>
      <w:r>
        <w:t>ket</w:t>
      </w:r>
      <w:proofErr w:type="spellEnd"/>
      <w:r>
        <w:t xml:space="preserve"> is.</w:t>
      </w:r>
    </w:p>
    <w:p w14:paraId="19E03E67" w14:textId="68C7F16C" w:rsidR="000864F3" w:rsidRDefault="000864F3" w:rsidP="000864F3">
      <w:pPr>
        <w:pStyle w:val="Cmsor4"/>
      </w:pPr>
      <w:proofErr w:type="spellStart"/>
      <w:r>
        <w:t>Middleware</w:t>
      </w:r>
      <w:proofErr w:type="spellEnd"/>
      <w:r w:rsidR="004A5944">
        <w:t>-e</w:t>
      </w:r>
      <w:r>
        <w:t>k</w:t>
      </w:r>
    </w:p>
    <w:p w14:paraId="14F3C29B" w14:textId="58522C36" w:rsidR="000864F3" w:rsidRDefault="000864F3" w:rsidP="000864F3">
      <w:r>
        <w:t>A kérések kiszolgálása ezeken a fájlokon keresztül történik meg. A feladatok több részre bontásával több ilyen egységet is többször fel tudtam használni.</w:t>
      </w:r>
    </w:p>
    <w:p w14:paraId="53CC663C" w14:textId="0EBEF27C" w:rsidR="000864F3" w:rsidRDefault="000864F3" w:rsidP="000864F3">
      <w:pPr>
        <w:pStyle w:val="Cmsor4"/>
      </w:pPr>
      <w:r>
        <w:t>Algoritmus</w:t>
      </w:r>
    </w:p>
    <w:p w14:paraId="4E694135" w14:textId="74634981" w:rsidR="000864F3" w:rsidRPr="000864F3" w:rsidRDefault="000864F3" w:rsidP="000864F3">
      <w:r>
        <w:t xml:space="preserve">Maga az algoritmus az oanda.js fájlban található. Az itt található kód figyeli a piac mozgását és reagál az adatbázisban található algoritmus-paraméterek függvényében. </w:t>
      </w:r>
    </w:p>
    <w:p w14:paraId="307ABEDA" w14:textId="2007CDA1" w:rsidR="000864F3" w:rsidRDefault="000864F3" w:rsidP="000864F3">
      <w:pPr>
        <w:pStyle w:val="Cmsor4"/>
      </w:pPr>
      <w:r>
        <w:t xml:space="preserve">Historikus </w:t>
      </w:r>
      <w:proofErr w:type="spellStart"/>
      <w:r>
        <w:t>teszter</w:t>
      </w:r>
      <w:proofErr w:type="spellEnd"/>
    </w:p>
    <w:p w14:paraId="66686563" w14:textId="145E9880" w:rsidR="000864F3" w:rsidRPr="000864F3" w:rsidRDefault="000864F3" w:rsidP="000864F3">
      <w:r>
        <w:t>Annak ellenére, hogy az algoritmus megegyezik az élesben használttal, megvalósításban jelentősen eltér, hogy a régi adatokon tesztelés funkcióját is ellássa, ezért ez külön fájlba kerül. Az eltérés abból adódik, hogy a régi adatokon futó algoritmus nem tudja használni a bróker cég szolgáltatásait.</w:t>
      </w:r>
    </w:p>
    <w:p w14:paraId="778BD893" w14:textId="5AD674A7" w:rsidR="0031613A" w:rsidRDefault="0031613A" w:rsidP="0031613A">
      <w:pPr>
        <w:pStyle w:val="Cmsor3"/>
      </w:pPr>
      <w:bookmarkStart w:id="46" w:name="_Toc58991034"/>
      <w:r>
        <w:t>API végpontok</w:t>
      </w:r>
      <w:bookmarkEnd w:id="46"/>
    </w:p>
    <w:p w14:paraId="70460807" w14:textId="5B7859F4" w:rsidR="00DC197E" w:rsidRDefault="00DC197E" w:rsidP="00DC197E">
      <w:r>
        <w:t xml:space="preserve">A webszerverem 9 végponton várja a beérkező kéréseket. </w:t>
      </w:r>
    </w:p>
    <w:p w14:paraId="4EC181CA" w14:textId="3C73A09A" w:rsidR="00DC197E" w:rsidRDefault="00DC197E" w:rsidP="00DC197E">
      <w:r>
        <w:t xml:space="preserve">A felhasználói </w:t>
      </w:r>
      <w:proofErr w:type="spellStart"/>
      <w:r>
        <w:t>authentikációval</w:t>
      </w:r>
      <w:proofErr w:type="spellEnd"/>
      <w:r>
        <w:t xml:space="preserve"> kapcsolatos végpontok a </w:t>
      </w:r>
      <w:r w:rsidRPr="00DC197E">
        <w:rPr>
          <w:b/>
          <w:bCs/>
        </w:rPr>
        <w:t>/login</w:t>
      </w:r>
      <w:r w:rsidRPr="00DC197E">
        <w:t xml:space="preserve">, amely a </w:t>
      </w:r>
      <w:r>
        <w:t xml:space="preserve">bejelentkezés folyamatát vezérli, valamint a </w:t>
      </w:r>
      <w:r w:rsidRPr="00DC197E">
        <w:rPr>
          <w:b/>
          <w:bCs/>
        </w:rPr>
        <w:t>/</w:t>
      </w:r>
      <w:proofErr w:type="spellStart"/>
      <w:r w:rsidRPr="00DC197E">
        <w:rPr>
          <w:b/>
          <w:bCs/>
        </w:rPr>
        <w:t>register</w:t>
      </w:r>
      <w:proofErr w:type="spellEnd"/>
      <w:r w:rsidRPr="00DC197E">
        <w:t>, ame</w:t>
      </w:r>
      <w:r>
        <w:t xml:space="preserve">ly a felhasználói </w:t>
      </w:r>
      <w:proofErr w:type="spellStart"/>
      <w:r>
        <w:t>regisztáció</w:t>
      </w:r>
      <w:proofErr w:type="spellEnd"/>
      <w:r>
        <w:t xml:space="preserve"> feladatait látja el. Az </w:t>
      </w:r>
      <w:proofErr w:type="spellStart"/>
      <w:r>
        <w:t>authentikáció</w:t>
      </w:r>
      <w:proofErr w:type="spellEnd"/>
      <w:r>
        <w:t xml:space="preserve"> JWT </w:t>
      </w:r>
      <w:proofErr w:type="spellStart"/>
      <w:r>
        <w:t>token</w:t>
      </w:r>
      <w:proofErr w:type="spellEnd"/>
      <w:r>
        <w:t xml:space="preserve"> alapú, így kijelentkezésre nincs szükség, ehelyett egy viszonylag szűk, </w:t>
      </w:r>
      <w:r w:rsidR="00457565">
        <w:t>kétórás</w:t>
      </w:r>
      <w:r>
        <w:t xml:space="preserve"> lejárati időt adtam meg az </w:t>
      </w:r>
      <w:proofErr w:type="spellStart"/>
      <w:r>
        <w:t>authentikációs</w:t>
      </w:r>
      <w:proofErr w:type="spellEnd"/>
      <w:r>
        <w:t xml:space="preserve"> </w:t>
      </w:r>
      <w:proofErr w:type="spellStart"/>
      <w:r>
        <w:t>tokennek</w:t>
      </w:r>
      <w:proofErr w:type="spellEnd"/>
      <w:r>
        <w:t>.</w:t>
      </w:r>
    </w:p>
    <w:p w14:paraId="3AE50CD0" w14:textId="69FDD276" w:rsidR="000864F3" w:rsidRDefault="001A6F1F" w:rsidP="00DC197E">
      <w:r>
        <w:t xml:space="preserve">A lekérdezésekhez a </w:t>
      </w:r>
      <w:r>
        <w:rPr>
          <w:b/>
          <w:bCs/>
        </w:rPr>
        <w:t>/account</w:t>
      </w:r>
      <w:r>
        <w:t xml:space="preserve">, a </w:t>
      </w:r>
      <w:r>
        <w:rPr>
          <w:b/>
          <w:bCs/>
        </w:rPr>
        <w:t>/</w:t>
      </w:r>
      <w:proofErr w:type="spellStart"/>
      <w:r>
        <w:rPr>
          <w:b/>
          <w:bCs/>
        </w:rPr>
        <w:t>algo</w:t>
      </w:r>
      <w:proofErr w:type="spellEnd"/>
      <w:r>
        <w:t xml:space="preserve">, a </w:t>
      </w:r>
      <w:r>
        <w:rPr>
          <w:b/>
          <w:bCs/>
        </w:rPr>
        <w:t>/</w:t>
      </w:r>
      <w:proofErr w:type="spellStart"/>
      <w:r>
        <w:rPr>
          <w:b/>
          <w:bCs/>
        </w:rPr>
        <w:t>user</w:t>
      </w:r>
      <w:proofErr w:type="spellEnd"/>
      <w:r>
        <w:rPr>
          <w:b/>
          <w:bCs/>
        </w:rPr>
        <w:t xml:space="preserve"> </w:t>
      </w:r>
      <w:r>
        <w:t xml:space="preserve">és a </w:t>
      </w:r>
      <w:r>
        <w:rPr>
          <w:b/>
          <w:bCs/>
        </w:rPr>
        <w:t>/</w:t>
      </w:r>
      <w:proofErr w:type="spellStart"/>
      <w:r>
        <w:rPr>
          <w:b/>
          <w:bCs/>
        </w:rPr>
        <w:t>transactions</w:t>
      </w:r>
      <w:proofErr w:type="spellEnd"/>
      <w:proofErr w:type="gramStart"/>
      <w:r>
        <w:rPr>
          <w:b/>
          <w:bCs/>
        </w:rPr>
        <w:t>/:</w:t>
      </w:r>
      <w:proofErr w:type="spellStart"/>
      <w:r>
        <w:rPr>
          <w:b/>
          <w:bCs/>
        </w:rPr>
        <w:t>count</w:t>
      </w:r>
      <w:proofErr w:type="spellEnd"/>
      <w:proofErr w:type="gramEnd"/>
      <w:r>
        <w:t xml:space="preserve"> végpontok használhatók. Ezek sorrendben a felhasználó számlaadatait, algoritmus-paramétereit, profil adatait, valamint a legutóbbi megadott számú végrehajtott tranzakciót szolgáltatják.</w:t>
      </w:r>
    </w:p>
    <w:p w14:paraId="497FD853" w14:textId="5129A46F" w:rsidR="001A6F1F" w:rsidRDefault="001A6F1F" w:rsidP="00DC197E">
      <w:r>
        <w:lastRenderedPageBreak/>
        <w:t xml:space="preserve">Adatok mentéséhez és módosításához a </w:t>
      </w:r>
      <w:r>
        <w:rPr>
          <w:b/>
          <w:bCs/>
        </w:rPr>
        <w:t>/</w:t>
      </w:r>
      <w:proofErr w:type="spellStart"/>
      <w:r>
        <w:rPr>
          <w:b/>
          <w:bCs/>
        </w:rPr>
        <w:t>algo</w:t>
      </w:r>
      <w:proofErr w:type="spellEnd"/>
      <w:r>
        <w:rPr>
          <w:b/>
          <w:bCs/>
        </w:rPr>
        <w:t>/</w:t>
      </w:r>
      <w:proofErr w:type="spellStart"/>
      <w:r>
        <w:rPr>
          <w:b/>
          <w:bCs/>
        </w:rPr>
        <w:t>save</w:t>
      </w:r>
      <w:proofErr w:type="spellEnd"/>
      <w:r>
        <w:t xml:space="preserve"> és a </w:t>
      </w:r>
      <w:r>
        <w:rPr>
          <w:b/>
          <w:bCs/>
        </w:rPr>
        <w:t>/</w:t>
      </w:r>
      <w:proofErr w:type="spellStart"/>
      <w:r>
        <w:rPr>
          <w:b/>
          <w:bCs/>
        </w:rPr>
        <w:t>user</w:t>
      </w:r>
      <w:proofErr w:type="spellEnd"/>
      <w:r>
        <w:rPr>
          <w:b/>
          <w:bCs/>
        </w:rPr>
        <w:t>/</w:t>
      </w:r>
      <w:proofErr w:type="spellStart"/>
      <w:r>
        <w:rPr>
          <w:b/>
          <w:bCs/>
        </w:rPr>
        <w:t>save</w:t>
      </w:r>
      <w:proofErr w:type="spellEnd"/>
      <w:r>
        <w:t xml:space="preserve"> végpontok állnak rendelkezésre.</w:t>
      </w:r>
    </w:p>
    <w:p w14:paraId="459620F2" w14:textId="2883D306" w:rsidR="001A6F1F" w:rsidRDefault="001A6F1F" w:rsidP="00DC197E">
      <w:r>
        <w:t xml:space="preserve">A historikus </w:t>
      </w:r>
      <w:proofErr w:type="spellStart"/>
      <w:r>
        <w:t>teszter</w:t>
      </w:r>
      <w:proofErr w:type="spellEnd"/>
      <w:r>
        <w:t xml:space="preserve"> futtatásához a </w:t>
      </w:r>
      <w:r>
        <w:rPr>
          <w:b/>
          <w:bCs/>
        </w:rPr>
        <w:t xml:space="preserve">/backtest </w:t>
      </w:r>
      <w:r>
        <w:t xml:space="preserve">útvonalra kell elküldeni a paramétereket, amelyeket felhasználva a bekötött </w:t>
      </w:r>
      <w:proofErr w:type="spellStart"/>
      <w:r>
        <w:t>middleware</w:t>
      </w:r>
      <w:proofErr w:type="spellEnd"/>
      <w:r>
        <w:t xml:space="preserve"> lefuttatja a tesztet és visszaküldi a végeredményt.</w:t>
      </w:r>
    </w:p>
    <w:p w14:paraId="5E2DE117" w14:textId="6A4ED313" w:rsidR="00225F65" w:rsidRDefault="00CF4987" w:rsidP="0031613A">
      <w:pPr>
        <w:pStyle w:val="Cmsor2"/>
      </w:pPr>
      <w:bookmarkStart w:id="47" w:name="_Toc58991035"/>
      <w:r>
        <w:t>Frontend</w:t>
      </w:r>
      <w:bookmarkEnd w:id="47"/>
    </w:p>
    <w:p w14:paraId="6D046BB9" w14:textId="18BF8817" w:rsidR="00957EE9" w:rsidRDefault="004F0064" w:rsidP="00957EE9">
      <w:r>
        <w:t xml:space="preserve">A webes grafikus felületem egy egyszerű </w:t>
      </w:r>
      <w:proofErr w:type="spellStart"/>
      <w:r>
        <w:t>React</w:t>
      </w:r>
      <w:proofErr w:type="spellEnd"/>
      <w:r>
        <w:t xml:space="preserve"> alkalmazás, amely a backendem által nyújtott API szolgáltatásainak a kiaknázásához szükséges.</w:t>
      </w:r>
    </w:p>
    <w:p w14:paraId="06D48F2F" w14:textId="1360E68D" w:rsidR="004F0064" w:rsidRDefault="004F0064" w:rsidP="00957EE9">
      <w:r>
        <w:t xml:space="preserve">A fő komponens az </w:t>
      </w:r>
      <w:proofErr w:type="spellStart"/>
      <w:r>
        <w:t>index.jsx</w:t>
      </w:r>
      <w:proofErr w:type="spellEnd"/>
      <w:r>
        <w:t xml:space="preserve"> fájlban található, ez az alkalmazás belépési pontja. Ez a komponens többek között felelős az </w:t>
      </w:r>
      <w:proofErr w:type="spellStart"/>
      <w:r>
        <w:t>authentikáció</w:t>
      </w:r>
      <w:proofErr w:type="spellEnd"/>
      <w:r>
        <w:t xml:space="preserve"> helyes működéséért, a kliensoldali útvonalválasztásért</w:t>
      </w:r>
      <w:r w:rsidR="002340BA">
        <w:t>, itt valósítom meg a komponensek közötti kommunikációt</w:t>
      </w:r>
      <w:r>
        <w:t xml:space="preserve"> is.</w:t>
      </w:r>
    </w:p>
    <w:p w14:paraId="1483E2AE" w14:textId="42298E03" w:rsidR="002340BA" w:rsidRDefault="004F0064" w:rsidP="002340BA">
      <w:r>
        <w:t>Az útvonalválasztó köti össze az API szolgáltatásait a megfelelő komponense</w:t>
      </w:r>
      <w:r w:rsidR="002340BA">
        <w:t>kke</w:t>
      </w:r>
      <w:r>
        <w:t>l. Ennek a mikéntje a fejezet elején látható. (</w:t>
      </w:r>
      <w:r>
        <w:fldChar w:fldCharType="begin"/>
      </w:r>
      <w:r>
        <w:instrText xml:space="preserve"> REF _Ref58785531 \h </w:instrText>
      </w:r>
      <w:r>
        <w:fldChar w:fldCharType="separate"/>
      </w:r>
      <w:r w:rsidR="00902AEB">
        <w:rPr>
          <w:noProof/>
        </w:rPr>
        <w:t>3</w:t>
      </w:r>
      <w:r w:rsidR="00902AEB">
        <w:t>. ábra</w:t>
      </w:r>
      <w:r>
        <w:fldChar w:fldCharType="end"/>
      </w:r>
      <w:r>
        <w:t>)</w:t>
      </w:r>
    </w:p>
    <w:p w14:paraId="3C32D588" w14:textId="76F1DA8B" w:rsidR="0031613A" w:rsidRDefault="0031613A" w:rsidP="0031613A">
      <w:pPr>
        <w:pStyle w:val="Cmsor1"/>
      </w:pPr>
      <w:bookmarkStart w:id="48" w:name="_Toc58991036"/>
      <w:r>
        <w:lastRenderedPageBreak/>
        <w:t>Implementáció</w:t>
      </w:r>
      <w:bookmarkEnd w:id="48"/>
    </w:p>
    <w:p w14:paraId="29CAD924" w14:textId="24CD0613" w:rsidR="0031613A" w:rsidRDefault="0031613A" w:rsidP="0031613A">
      <w:pPr>
        <w:pStyle w:val="Cmsor2"/>
      </w:pPr>
      <w:bookmarkStart w:id="49" w:name="_Toc58991037"/>
      <w:r>
        <w:t>Algoritmus</w:t>
      </w:r>
      <w:bookmarkEnd w:id="49"/>
    </w:p>
    <w:p w14:paraId="21380404" w14:textId="662DDBC2" w:rsidR="009257E3" w:rsidRPr="009257E3" w:rsidRDefault="009257E3" w:rsidP="009257E3">
      <w:r>
        <w:t xml:space="preserve">Az algoritmusom alapvető fejlesztése a </w:t>
      </w:r>
      <w:proofErr w:type="spellStart"/>
      <w:r>
        <w:t>MetaTrader</w:t>
      </w:r>
      <w:proofErr w:type="spellEnd"/>
      <w:r>
        <w:t xml:space="preserve"> 4 platformon történt. A lefedett időintervallum, amire optimalizáltam a kódomat </w:t>
      </w:r>
      <w:r w:rsidRPr="009257E3">
        <w:t>2016.12.01-2019.12.01</w:t>
      </w:r>
      <w:r>
        <w:t>.</w:t>
      </w:r>
      <w:r w:rsidRPr="009257E3">
        <w:t xml:space="preserve"> </w:t>
      </w:r>
      <w:r>
        <w:t xml:space="preserve">Azért választottam ezt az intervallumot, mert ennél több ideig nem nagyon tud működni egy </w:t>
      </w:r>
      <w:r w:rsidR="00085CF9">
        <w:t>k</w:t>
      </w:r>
      <w:r>
        <w:t>ód, valamint az ezeken belüli intervallumokon is tökéletesen látszik, hogy mikor milyen sikerességgel működött a robotom.</w:t>
      </w:r>
    </w:p>
    <w:p w14:paraId="16F2D5B1" w14:textId="365D7CF6" w:rsidR="004F0064" w:rsidRDefault="009257E3" w:rsidP="009257E3">
      <w:pPr>
        <w:pStyle w:val="Cmsor3"/>
      </w:pPr>
      <w:bookmarkStart w:id="50" w:name="_Toc58991038"/>
      <w:r>
        <w:t>Kiindulási alap</w:t>
      </w:r>
      <w:bookmarkEnd w:id="50"/>
    </w:p>
    <w:p w14:paraId="6F4DED9B" w14:textId="5DBB598C" w:rsidR="009257E3" w:rsidRDefault="009257E3" w:rsidP="009257E3">
      <w:r w:rsidRPr="009257E3">
        <w:t xml:space="preserve">Az első futó kódom nem csinált mást, mint adott </w:t>
      </w:r>
      <w:r>
        <w:t>profit-</w:t>
      </w:r>
      <w:r w:rsidRPr="009257E3">
        <w:t xml:space="preserve"> és</w:t>
      </w:r>
      <w:r>
        <w:t xml:space="preserve"> stop </w:t>
      </w:r>
      <w:proofErr w:type="gramStart"/>
      <w:r>
        <w:t>szintekkel</w:t>
      </w:r>
      <w:proofErr w:type="gramEnd"/>
      <w:r w:rsidRPr="009257E3">
        <w:t xml:space="preserve"> </w:t>
      </w:r>
      <w:r>
        <w:t>valamint adott kötésegységgel</w:t>
      </w:r>
      <w:r w:rsidRPr="009257E3">
        <w:t xml:space="preserve"> pozíciót nyitott minden alkalommal, amikor a 15 gyertyás mozgó átlag keresztezte a 30 </w:t>
      </w:r>
      <w:proofErr w:type="spellStart"/>
      <w:r w:rsidRPr="009257E3">
        <w:t>gyertyásat</w:t>
      </w:r>
      <w:proofErr w:type="spellEnd"/>
      <w:r w:rsidRPr="009257E3">
        <w:t>. Amelyik irányba éppen tartott a kisebb intervallumú mozgó átlag a másikhoz képest, abba az irányba nyílt a pozíció.</w:t>
      </w:r>
    </w:p>
    <w:p w14:paraId="7767415F" w14:textId="21D92D1C" w:rsidR="00085CF9" w:rsidRDefault="00085CF9" w:rsidP="009257E3">
      <w:r>
        <w:t>Ennek egy optimalizált változata egy év alatt el tudott érni akár 200%-os profitot is, azonban más időintervallumon futtatva komoly veszteséget is képes volt generálni. Egy kezdetleges kódnál ez nem meglepő, ugyanis semmiféle biztonsági mechanizmus nincs beépítve, és mindössze egy eseményre reagál.</w:t>
      </w:r>
    </w:p>
    <w:p w14:paraId="0AA2DB50" w14:textId="3C547816" w:rsidR="00085CF9" w:rsidRDefault="001C5053" w:rsidP="001C5053">
      <w:pPr>
        <w:pStyle w:val="Cmsor3"/>
      </w:pPr>
      <w:bookmarkStart w:id="51" w:name="_Toc58991039"/>
      <w:r>
        <w:t>Fejlesztések</w:t>
      </w:r>
      <w:bookmarkEnd w:id="51"/>
    </w:p>
    <w:p w14:paraId="0F8FB691" w14:textId="616C3D95" w:rsidR="001C5053" w:rsidRDefault="001C5053" w:rsidP="001C5053">
      <w:pPr>
        <w:pStyle w:val="Cmsor4"/>
      </w:pPr>
      <w:proofErr w:type="spellStart"/>
      <w:r>
        <w:t>MakeOrderWaitLimit</w:t>
      </w:r>
      <w:proofErr w:type="spellEnd"/>
    </w:p>
    <w:p w14:paraId="3F0D0802" w14:textId="2E7576FE" w:rsidR="001C5053" w:rsidRDefault="00AE02C5" w:rsidP="001C5053">
      <w:r>
        <w:rPr>
          <w:noProof/>
        </w:rPr>
        <mc:AlternateContent>
          <mc:Choice Requires="wpg">
            <w:drawing>
              <wp:anchor distT="0" distB="0" distL="114300" distR="114300" simplePos="0" relativeHeight="251666432" behindDoc="0" locked="0" layoutInCell="1" allowOverlap="1" wp14:anchorId="6B62AF4F" wp14:editId="06E4155F">
                <wp:simplePos x="0" y="0"/>
                <wp:positionH relativeFrom="column">
                  <wp:posOffset>-1691</wp:posOffset>
                </wp:positionH>
                <wp:positionV relativeFrom="paragraph">
                  <wp:posOffset>519183</wp:posOffset>
                </wp:positionV>
                <wp:extent cx="5400040" cy="2383155"/>
                <wp:effectExtent l="0" t="0" r="0" b="0"/>
                <wp:wrapSquare wrapText="bothSides"/>
                <wp:docPr id="31" name="Csoportba foglalás 31"/>
                <wp:cNvGraphicFramePr/>
                <a:graphic xmlns:a="http://schemas.openxmlformats.org/drawingml/2006/main">
                  <a:graphicData uri="http://schemas.microsoft.com/office/word/2010/wordprocessingGroup">
                    <wpg:wgp>
                      <wpg:cNvGrpSpPr/>
                      <wpg:grpSpPr>
                        <a:xfrm>
                          <a:off x="0" y="0"/>
                          <a:ext cx="5400040" cy="2383155"/>
                          <a:chOff x="0" y="0"/>
                          <a:chExt cx="5400040" cy="2383156"/>
                        </a:xfrm>
                      </wpg:grpSpPr>
                      <wps:wsp>
                        <wps:cNvPr id="5" name="Szövegdoboz 5"/>
                        <wps:cNvSpPr txBox="1"/>
                        <wps:spPr>
                          <a:xfrm>
                            <a:off x="0" y="1935481"/>
                            <a:ext cx="5400040" cy="447675"/>
                          </a:xfrm>
                          <a:prstGeom prst="rect">
                            <a:avLst/>
                          </a:prstGeom>
                          <a:solidFill>
                            <a:prstClr val="white"/>
                          </a:solidFill>
                          <a:ln>
                            <a:noFill/>
                          </a:ln>
                        </wps:spPr>
                        <wps:txbx>
                          <w:txbxContent>
                            <w:bookmarkStart w:id="52" w:name="_Ref58982763"/>
                            <w:p w14:paraId="7CCA69F2" w14:textId="19B2A4B3" w:rsidR="00897967" w:rsidRPr="00B913AC" w:rsidRDefault="00897967" w:rsidP="00730027">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4</w:t>
                              </w:r>
                              <w:r>
                                <w:rPr>
                                  <w:noProof/>
                                </w:rPr>
                                <w:fldChar w:fldCharType="end"/>
                              </w:r>
                              <w:r>
                                <w:t>. ábra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0" name="Csoportba foglalás 30"/>
                        <wpg:cNvGrpSpPr/>
                        <wpg:grpSpPr>
                          <a:xfrm>
                            <a:off x="0" y="0"/>
                            <a:ext cx="5400040" cy="1921510"/>
                            <a:chOff x="0" y="0"/>
                            <a:chExt cx="5400040" cy="1921510"/>
                          </a:xfrm>
                        </wpg:grpSpPr>
                        <pic:pic xmlns:pic="http://schemas.openxmlformats.org/drawingml/2006/picture">
                          <pic:nvPicPr>
                            <pic:cNvPr id="3" name="Kép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21510"/>
                            </a:xfrm>
                            <a:prstGeom prst="rect">
                              <a:avLst/>
                            </a:prstGeom>
                          </pic:spPr>
                        </pic:pic>
                        <wps:wsp>
                          <wps:cNvPr id="23" name="Egyenes összekötő nyíllal 23"/>
                          <wps:cNvCnPr/>
                          <wps:spPr>
                            <a:xfrm>
                              <a:off x="1435925" y="932212"/>
                              <a:ext cx="0" cy="4704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6B62AF4F" id="Csoportba foglalás 31" o:spid="_x0000_s1033" style="position:absolute;left:0;text-align:left;margin-left:-.15pt;margin-top:40.9pt;width:425.2pt;height:187.65pt;z-index:251666432;mso-height-relative:margin" coordsize="54000,2383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Jvcm9zIEJlbmNlAAAFkAMA&#10;AgAAABQAABCkkAQAAgAAABQAABC4kpEAAgAAAAM1NgAAkpIAAgAAAAM1NgAA6hwABwAACAwAAAiY&#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MDoxMjoxMyAyMjoxNTo0NwAyMDIwOjEyOjEzIDIyOjE1OjQ3AAAAQgBv&#10;AHIAbwBzACAAQgBlAG4AYwBlAAAA/+ELHm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AtMTItMTNUMjI6MTU6NDcuNTYw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Jvcm9zIEJlbmNl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lMG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">
                <v:shape id="Szövegdoboz 5" o:spid="_x0000_s1034" type="#_x0000_t202" style="position:absolute;top:19354;width:5400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bookmarkStart w:id="53" w:name="_Ref58982763"/>
                      <w:p w14:paraId="7CCA69F2" w14:textId="19B2A4B3" w:rsidR="00897967" w:rsidRPr="00B913AC" w:rsidRDefault="00897967" w:rsidP="00730027">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4</w:t>
                        </w:r>
                        <w:r>
                          <w:rPr>
                            <w:noProof/>
                          </w:rPr>
                          <w:fldChar w:fldCharType="end"/>
                        </w:r>
                        <w:r>
                          <w:t>. ábra</w:t>
                        </w:r>
                        <w:bookmarkEnd w:id="53"/>
                      </w:p>
                    </w:txbxContent>
                  </v:textbox>
                </v:shape>
                <v:group id="Csoportba foglalás 30" o:spid="_x0000_s1035" style="position:absolute;width:54000;height:19215" coordsize="54000,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Kép 3" o:spid="_x0000_s1036" type="#_x0000_t75" style="position:absolute;width:54000;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">
                    <v:imagedata r:id="rId20" o:title=""/>
                  </v:shape>
                  <v:shapetype id="_x0000_t32" coordsize="21600,21600" o:spt="32" o:oned="t" path="m,l21600,21600e" filled="f">
                    <v:path arrowok="t" fillok="f" o:connecttype="none"/>
                    <o:lock v:ext="edit" shapetype="t"/>
                  </v:shapetype>
                  <v:shape id="Egyenes összekötő nyíllal 23" o:spid="_x0000_s1037" type="#_x0000_t32" style="position:absolute;left:14359;top:9322;width:0;height:4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" strokecolor="red" strokeweight=".5pt">
                    <v:stroke endarrow="block" joinstyle="miter"/>
                  </v:shape>
                </v:group>
                <w10:wrap type="square"/>
              </v:group>
            </w:pict>
          </mc:Fallback>
        </mc:AlternateContent>
      </w:r>
      <w:r w:rsidR="001C5053">
        <w:t xml:space="preserve">Ahogy néztem a vizualizált eredményeket, egyből szemet szúrt, hogy amikor egymáshoz közel mozog a két mozgó átlag, akkor teljesen </w:t>
      </w:r>
      <w:proofErr w:type="spellStart"/>
      <w:r w:rsidR="001C5053">
        <w:t>irrelevánsak</w:t>
      </w:r>
      <w:proofErr w:type="spellEnd"/>
      <w:r w:rsidR="001C5053">
        <w:t xml:space="preserve"> a metszéspontok. </w:t>
      </w:r>
    </w:p>
    <w:p w14:paraId="627EF5B2" w14:textId="407EC2B1" w:rsidR="007A0B53" w:rsidRDefault="007A0B53" w:rsidP="001C5053">
      <w:r>
        <w:lastRenderedPageBreak/>
        <w:t xml:space="preserve">Ez a fenti grafikonon is jól látszik, ahol a zöld vonal a </w:t>
      </w:r>
      <w:proofErr w:type="spellStart"/>
      <w:r>
        <w:t>nagyobbik</w:t>
      </w:r>
      <w:proofErr w:type="spellEnd"/>
      <w:r>
        <w:t xml:space="preserve"> és a piros a kisebbik mozgó átlag. Itt egyedül a </w:t>
      </w:r>
      <w:r w:rsidR="00B45497">
        <w:t>nyíllal jelölt</w:t>
      </w:r>
      <w:r>
        <w:t xml:space="preserve"> metszéspont hordozza azt az információt, amire nekem szükségem van. Az azt követő metszéspontnál történő eladás (lefelé nyitás) könnyen veszteséggel zárhatna, hiszen rögtön utána újra következik egy metszéspont, ami szerint már venni kéne. Látható, hogy ez nehézségekhez vezethet.</w:t>
      </w:r>
    </w:p>
    <w:p w14:paraId="1EDC3E05" w14:textId="34BDB482" w:rsidR="001C5053" w:rsidRDefault="001C5053" w:rsidP="001C5053">
      <w:r>
        <w:t xml:space="preserve">Erre egy olyan megoldást </w:t>
      </w:r>
      <w:r w:rsidR="007A0B53">
        <w:t>találtam ki</w:t>
      </w:r>
      <w:r>
        <w:t xml:space="preserve">, hogy egy globális </w:t>
      </w:r>
      <w:proofErr w:type="spellStart"/>
      <w:r>
        <w:t>flagtől</w:t>
      </w:r>
      <w:proofErr w:type="spellEnd"/>
      <w:r>
        <w:t xml:space="preserve"> függően tudjon az </w:t>
      </w:r>
      <w:r w:rsidR="007A0B53">
        <w:t>algoritmus</w:t>
      </w:r>
      <w:r>
        <w:t xml:space="preserve"> csak pozíciót nyitni. Ezt a </w:t>
      </w:r>
      <w:proofErr w:type="spellStart"/>
      <w:r>
        <w:t>flag-et</w:t>
      </w:r>
      <w:proofErr w:type="spellEnd"/>
      <w:r>
        <w:t xml:space="preserve"> minden sikeres nyitás után hamisra állítom. Akkor </w:t>
      </w:r>
      <w:r w:rsidR="007A0B53">
        <w:t>billen</w:t>
      </w:r>
      <w:r>
        <w:t xml:space="preserve"> vissza igazba, hogyha a két mozgó átlag egy adott távolságnál jobban eltávolodott egymástól. </w:t>
      </w:r>
      <w:r w:rsidR="007A0B53">
        <w:t>N</w:t>
      </w:r>
      <w:r>
        <w:t>agyjából 50 és 150 pont közé érdemes ezt a limitet felvenni</w:t>
      </w:r>
      <w:r w:rsidR="007A0B53">
        <w:t xml:space="preserve">. </w:t>
      </w:r>
      <w:r>
        <w:t xml:space="preserve">Ezt az eltávolodást a </w:t>
      </w:r>
      <w:proofErr w:type="spellStart"/>
      <w:proofErr w:type="gramStart"/>
      <w:r>
        <w:t>checkMAs</w:t>
      </w:r>
      <w:proofErr w:type="spellEnd"/>
      <w:r>
        <w:t>(</w:t>
      </w:r>
      <w:proofErr w:type="gramEnd"/>
      <w:r>
        <w:t xml:space="preserve">) függvényben ellenőrzöm, és itt is állítom vissza a </w:t>
      </w:r>
      <w:proofErr w:type="spellStart"/>
      <w:r>
        <w:t>flag-et</w:t>
      </w:r>
      <w:proofErr w:type="spellEnd"/>
      <w:r>
        <w:t xml:space="preserve"> igazra, ha teljesült a feltétel.</w:t>
      </w:r>
    </w:p>
    <w:p w14:paraId="11AC8CC7" w14:textId="66BE4263" w:rsidR="007A0B53" w:rsidRDefault="00AE02C5" w:rsidP="007A0B53">
      <w:pPr>
        <w:pStyle w:val="Cmsor4"/>
      </w:pPr>
      <w:r>
        <w:rPr>
          <w:noProof/>
        </w:rPr>
        <mc:AlternateContent>
          <mc:Choice Requires="wpg">
            <w:drawing>
              <wp:anchor distT="0" distB="0" distL="114300" distR="114300" simplePos="0" relativeHeight="251671552" behindDoc="0" locked="0" layoutInCell="1" allowOverlap="1" wp14:anchorId="2C05CB39" wp14:editId="77149EB2">
                <wp:simplePos x="0" y="0"/>
                <wp:positionH relativeFrom="column">
                  <wp:posOffset>-5080</wp:posOffset>
                </wp:positionH>
                <wp:positionV relativeFrom="paragraph">
                  <wp:posOffset>436245</wp:posOffset>
                </wp:positionV>
                <wp:extent cx="5400040" cy="2237740"/>
                <wp:effectExtent l="0" t="0" r="0" b="0"/>
                <wp:wrapSquare wrapText="bothSides"/>
                <wp:docPr id="32" name="Csoportba foglalás 32"/>
                <wp:cNvGraphicFramePr/>
                <a:graphic xmlns:a="http://schemas.openxmlformats.org/drawingml/2006/main">
                  <a:graphicData uri="http://schemas.microsoft.com/office/word/2010/wordprocessingGroup">
                    <wpg:wgp>
                      <wpg:cNvGrpSpPr/>
                      <wpg:grpSpPr>
                        <a:xfrm>
                          <a:off x="0" y="0"/>
                          <a:ext cx="5400040" cy="2237740"/>
                          <a:chOff x="0" y="0"/>
                          <a:chExt cx="5400040" cy="2240616"/>
                        </a:xfrm>
                      </wpg:grpSpPr>
                      <wps:wsp>
                        <wps:cNvPr id="7" name="Szövegdoboz 7"/>
                        <wps:cNvSpPr txBox="1"/>
                        <wps:spPr>
                          <a:xfrm>
                            <a:off x="0" y="1925972"/>
                            <a:ext cx="5400040" cy="314644"/>
                          </a:xfrm>
                          <a:prstGeom prst="rect">
                            <a:avLst/>
                          </a:prstGeom>
                          <a:solidFill>
                            <a:prstClr val="white"/>
                          </a:solidFill>
                          <a:ln>
                            <a:noFill/>
                          </a:ln>
                        </wps:spPr>
                        <wps:txbx>
                          <w:txbxContent>
                            <w:bookmarkStart w:id="54" w:name="_Ref58791716"/>
                            <w:bookmarkStart w:id="55" w:name="_Ref58982764"/>
                            <w:p w14:paraId="2E47A76B" w14:textId="155B114D" w:rsidR="00897967" w:rsidRPr="00F7556E"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5</w:t>
                              </w:r>
                              <w:r>
                                <w:rPr>
                                  <w:noProof/>
                                </w:rPr>
                                <w:fldChar w:fldCharType="end"/>
                              </w:r>
                              <w:r>
                                <w:t>. ábra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9" name="Csoportba foglalás 29"/>
                        <wpg:cNvGrpSpPr/>
                        <wpg:grpSpPr>
                          <a:xfrm>
                            <a:off x="0" y="0"/>
                            <a:ext cx="5400040" cy="1921510"/>
                            <a:chOff x="0" y="0"/>
                            <a:chExt cx="5400040" cy="1921510"/>
                          </a:xfrm>
                        </wpg:grpSpPr>
                        <pic:pic xmlns:pic="http://schemas.openxmlformats.org/drawingml/2006/picture">
                          <pic:nvPicPr>
                            <pic:cNvPr id="6" name="Kép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21510"/>
                            </a:xfrm>
                            <a:prstGeom prst="rect">
                              <a:avLst/>
                            </a:prstGeom>
                          </pic:spPr>
                        </pic:pic>
                        <wps:wsp>
                          <wps:cNvPr id="14" name="Egyenes összekötő 14"/>
                          <wps:cNvCnPr/>
                          <wps:spPr>
                            <a:xfrm>
                              <a:off x="1312752" y="1634150"/>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Egyenes összekötő 17"/>
                          <wps:cNvCnPr/>
                          <wps:spPr>
                            <a:xfrm>
                              <a:off x="1910281" y="1462134"/>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Egyenes összekötő 18"/>
                          <wps:cNvCnPr/>
                          <wps:spPr>
                            <a:xfrm>
                              <a:off x="2399168" y="1140736"/>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Egyenes összekötő 19"/>
                          <wps:cNvCnPr/>
                          <wps:spPr>
                            <a:xfrm>
                              <a:off x="3209453" y="814812"/>
                              <a:ext cx="2484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Egyenes összekötő 20"/>
                          <wps:cNvCnPr/>
                          <wps:spPr>
                            <a:xfrm>
                              <a:off x="4187227" y="814812"/>
                              <a:ext cx="2484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Egyenes összekötő nyíllal 22"/>
                          <wps:cNvCnPr/>
                          <wps:spPr>
                            <a:xfrm>
                              <a:off x="1429693" y="923453"/>
                              <a:ext cx="0" cy="4704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1045675" y="1094715"/>
                              <a:ext cx="361619"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Egyenes összekötő 27"/>
                          <wps:cNvCnPr/>
                          <wps:spPr>
                            <a:xfrm>
                              <a:off x="1430447" y="1095469"/>
                              <a:ext cx="3026223" cy="10571"/>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 name="Egyenes összekötő nyíllal 28"/>
                          <wps:cNvCnPr/>
                          <wps:spPr>
                            <a:xfrm>
                              <a:off x="4317748" y="825751"/>
                              <a:ext cx="0" cy="285420"/>
                            </a:xfrm>
                            <a:prstGeom prst="straightConnector1">
                              <a:avLst/>
                            </a:prstGeom>
                            <a:ln w="31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C05CB39" id="Csoportba foglalás 32" o:spid="_x0000_s1038" style="position:absolute;left:0;text-align:left;margin-left:-.4pt;margin-top:34.35pt;width:425.2pt;height:176.2pt;z-index:251671552;mso-height-relative:margin" coordsize="54000,2240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Cb3JvcyBCZW5jZQAABZADAAIAAAAUAAAQpJAEAAIAAAAUAAAQuJKRAAIAAAADNTYA&#10;AJKSAAIAAAADNTYAAOocAAcAAAgMAAAIm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jA6MTI6MTMgMjI6MTU6NDcA&#10;MjAyMDoxMjoxMyAyMjoxNTo0NwAAAEIAbwByAG8AcwAgAEIAZQBuAGMAZQAAAP/hCx5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JTBo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">
                <v:shape id="Szövegdoboz 7" o:spid="_x0000_s1039" type="#_x0000_t202" style="position:absolute;top:19259;width:54000;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bookmarkStart w:id="56" w:name="_Ref58791716"/>
                      <w:bookmarkStart w:id="57" w:name="_Ref58982764"/>
                      <w:p w14:paraId="2E47A76B" w14:textId="155B114D" w:rsidR="00897967" w:rsidRPr="00F7556E"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5</w:t>
                        </w:r>
                        <w:r>
                          <w:rPr>
                            <w:noProof/>
                          </w:rPr>
                          <w:fldChar w:fldCharType="end"/>
                        </w:r>
                        <w:r>
                          <w:t>. ábra</w:t>
                        </w:r>
                        <w:bookmarkEnd w:id="56"/>
                        <w:bookmarkEnd w:id="57"/>
                      </w:p>
                    </w:txbxContent>
                  </v:textbox>
                </v:shape>
                <v:group id="Csoportba foglalás 29" o:spid="_x0000_s1040" style="position:absolute;width:54000;height:19215" coordsize="54000,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Kép 6" o:spid="_x0000_s1041" type="#_x0000_t75" style="position:absolute;width:54000;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">
                    <v:imagedata r:id="rId20" o:title=""/>
                  </v:shape>
                  <v:line id="Egyenes összekötő 14" o:spid="_x0000_s1042" style="position:absolute;visibility:visible;mso-wrap-style:square" from="13127,16341" to="15610,1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" strokecolor="red" strokeweight="1.5pt">
                    <v:stroke joinstyle="miter"/>
                  </v:line>
                  <v:line id="Egyenes összekötő 17" o:spid="_x0000_s1043" style="position:absolute;visibility:visible;mso-wrap-style:square" from="19102,14621" to="21585,14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" strokecolor="red" strokeweight="1.5pt">
                    <v:stroke joinstyle="miter"/>
                  </v:line>
                  <v:line id="Egyenes összekötő 18" o:spid="_x0000_s1044" style="position:absolute;visibility:visible;mso-wrap-style:square" from="23991,11407" to="26474,1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" strokecolor="red" strokeweight="1.5pt">
                    <v:stroke joinstyle="miter"/>
                  </v:line>
                  <v:line id="Egyenes összekötő 19" o:spid="_x0000_s1045" style="position:absolute;visibility:visible;mso-wrap-style:square" from="32094,8148" to="34578,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" strokecolor="red" strokeweight="1.5pt">
                    <v:stroke joinstyle="miter"/>
                  </v:line>
                  <v:line id="Egyenes összekötő 20" o:spid="_x0000_s1046" style="position:absolute;visibility:visible;mso-wrap-style:square" from="41872,8148" to="44356,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" strokecolor="red" strokeweight="1.5pt">
                    <v:stroke joinstyle="miter"/>
                  </v:line>
                  <v:shape id="Egyenes összekötő nyíllal 22" o:spid="_x0000_s1047" type="#_x0000_t32" style="position:absolute;left:14296;top:9234;width:0;height:4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" strokecolor="red" strokeweight=".5pt">
                    <v:stroke endarrow="block" joinstyle="miter"/>
                  </v:shape>
                  <v:shape id="Egyenes összekötő nyíllal 24" o:spid="_x0000_s1048" type="#_x0000_t32" style="position:absolute;left:10456;top:10947;width:3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" strokecolor="#0070c0" strokeweight=".5pt">
                    <v:stroke endarrow="block" joinstyle="miter"/>
                  </v:shape>
                  <v:line id="Egyenes összekötő 27" o:spid="_x0000_s1049" style="position:absolute;visibility:visible;mso-wrap-style:square" from="14304,10954" to="44566,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" strokecolor="#4472c4 [3208]">
                    <v:stroke dashstyle="dash"/>
                  </v:line>
                  <v:shape id="Egyenes összekötő nyíllal 28" o:spid="_x0000_s1050" type="#_x0000_t32" style="position:absolute;left:43177;top:8257;width:0;height:2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" strokecolor="#00b050" strokeweight=".25pt">
                    <v:stroke startarrow="block" endarrow="block" joinstyle="miter"/>
                  </v:shape>
                </v:group>
                <w10:wrap type="square"/>
              </v:group>
            </w:pict>
          </mc:Fallback>
        </mc:AlternateContent>
      </w:r>
      <w:r w:rsidR="007A0B53">
        <w:t>Csúszó stop</w:t>
      </w:r>
    </w:p>
    <w:p w14:paraId="02440715" w14:textId="609CDF2B" w:rsidR="001C5053" w:rsidRDefault="00B45497" w:rsidP="001C5053">
      <w:r>
        <w:t>A nyíllal jelölt metszéspontnál történő vétel esetén beállít az algoritmus egy csúszó stopot a felhasználó által megadott távolságra. Ezzel a távolsággal is lehet például szabályozni, hogy mekkora kockázatot kíván valaki vállalni.</w:t>
      </w:r>
    </w:p>
    <w:p w14:paraId="10837997" w14:textId="5859F9BF" w:rsidR="001C5053" w:rsidRDefault="0080310C" w:rsidP="001C5053">
      <w:r>
        <w:t>Ez a csúszó stop a meghatározott távolságra követi az árszintet, amíg egyszer csak el nem éri a piac az aktuális stop szintet. Ekkor a kötés lezárul.</w:t>
      </w:r>
    </w:p>
    <w:p w14:paraId="12EFDBDC" w14:textId="4FA1C96F" w:rsidR="0080310C" w:rsidRDefault="0080310C" w:rsidP="001C5053">
      <w:r>
        <w:t>A fenti esetben (</w:t>
      </w:r>
      <w:r>
        <w:fldChar w:fldCharType="begin"/>
      </w:r>
      <w:r>
        <w:instrText xml:space="preserve"> REF _Ref58791716 \h </w:instrText>
      </w:r>
      <w:r>
        <w:fldChar w:fldCharType="separate"/>
      </w:r>
      <w:r w:rsidR="00902AEB">
        <w:rPr>
          <w:noProof/>
        </w:rPr>
        <w:t>5</w:t>
      </w:r>
      <w:r w:rsidR="00902AEB">
        <w:t>. ábra</w:t>
      </w:r>
      <w:r>
        <w:fldChar w:fldCharType="end"/>
      </w:r>
      <w:r>
        <w:t xml:space="preserve">) az algoritmus jól tudta kihasználni a viszonylag hosszú ideig tartó egy irányú mozgást, aminek az eredménye a zöld nyíllal jelölt profit. Ha előre meghatározott zárási szintet használna az algoritmus, akkor ezeket a trendeket nem használná ki. </w:t>
      </w:r>
    </w:p>
    <w:p w14:paraId="7599D417" w14:textId="6CD01E70" w:rsidR="0080310C" w:rsidRDefault="0080310C" w:rsidP="001C5053">
      <w:r>
        <w:t xml:space="preserve">Ennek a módszernek a hátránya az, hogy a rövidebb ideig tartó trendeknél, valamint oldalazó piac esetén kiszámíthatatlanná teszi a működést, viszont hosszú távon </w:t>
      </w:r>
      <w:r w:rsidR="000715C8">
        <w:lastRenderedPageBreak/>
        <w:t>ezeket az esetleges kisebb veszteségeket kompenzálják a nagyobb nyereségek, amit a csúszó stoppal lehet elérni.</w:t>
      </w:r>
    </w:p>
    <w:p w14:paraId="072CA261" w14:textId="6DB1783B" w:rsidR="000715C8" w:rsidRDefault="00AE02C5" w:rsidP="000715C8">
      <w:pPr>
        <w:pStyle w:val="Cmsor4"/>
      </w:pPr>
      <w:r>
        <w:t>Dinamikus kötésegység</w:t>
      </w:r>
    </w:p>
    <w:p w14:paraId="4C5E5376" w14:textId="3320C5C4" w:rsidR="00AE02C5" w:rsidRPr="00AE02C5" w:rsidRDefault="00AE02C5" w:rsidP="00AE02C5">
      <w:r>
        <w:t>Minden kötésnél a kötésegység határozza meg, hogy mekkora értékben adunk el, vagy veszünk a piacon. Minél nagyobb ez az érték, annál nagyobbat lehet nyerni és veszíteni is az üzleten.</w:t>
      </w:r>
    </w:p>
    <w:p w14:paraId="7A08969A" w14:textId="1A628CE4" w:rsidR="00AE02C5" w:rsidRDefault="00AE02C5" w:rsidP="00AE02C5">
      <w:r>
        <w:rPr>
          <w:noProof/>
        </w:rPr>
        <mc:AlternateContent>
          <mc:Choice Requires="wpg">
            <w:drawing>
              <wp:anchor distT="0" distB="0" distL="114300" distR="114300" simplePos="0" relativeHeight="251675648" behindDoc="0" locked="0" layoutInCell="1" allowOverlap="1" wp14:anchorId="51C3D820" wp14:editId="6D1913EA">
                <wp:simplePos x="0" y="0"/>
                <wp:positionH relativeFrom="column">
                  <wp:posOffset>-5080</wp:posOffset>
                </wp:positionH>
                <wp:positionV relativeFrom="paragraph">
                  <wp:posOffset>2168525</wp:posOffset>
                </wp:positionV>
                <wp:extent cx="5400040" cy="1389380"/>
                <wp:effectExtent l="0" t="0" r="0" b="1270"/>
                <wp:wrapSquare wrapText="bothSides"/>
                <wp:docPr id="34" name="Csoportba foglalás 34"/>
                <wp:cNvGraphicFramePr/>
                <a:graphic xmlns:a="http://schemas.openxmlformats.org/drawingml/2006/main">
                  <a:graphicData uri="http://schemas.microsoft.com/office/word/2010/wordprocessingGroup">
                    <wpg:wgp>
                      <wpg:cNvGrpSpPr/>
                      <wpg:grpSpPr>
                        <a:xfrm>
                          <a:off x="0" y="0"/>
                          <a:ext cx="5400040" cy="1389380"/>
                          <a:chOff x="0" y="0"/>
                          <a:chExt cx="5400040" cy="1392528"/>
                        </a:xfrm>
                      </wpg:grpSpPr>
                      <pic:pic xmlns:pic="http://schemas.openxmlformats.org/drawingml/2006/picture">
                        <pic:nvPicPr>
                          <pic:cNvPr id="9" name="Kép 9"/>
                          <pic:cNvPicPr>
                            <a:picLocks noChangeAspect="1"/>
                          </pic:cNvPicPr>
                        </pic:nvPicPr>
                        <pic:blipFill rotWithShape="1">
                          <a:blip r:embed="rId21" cstate="print">
                            <a:extLst>
                              <a:ext uri="{28A0092B-C50C-407E-A947-70E740481C1C}">
                                <a14:useLocalDpi xmlns:a14="http://schemas.microsoft.com/office/drawing/2010/main" val="0"/>
                              </a:ext>
                            </a:extLst>
                          </a:blip>
                          <a:srcRect b="7632"/>
                          <a:stretch/>
                        </pic:blipFill>
                        <pic:spPr bwMode="auto">
                          <a:xfrm>
                            <a:off x="0" y="0"/>
                            <a:ext cx="5397500" cy="1114425"/>
                          </a:xfrm>
                          <a:prstGeom prst="rect">
                            <a:avLst/>
                          </a:prstGeom>
                          <a:noFill/>
                          <a:ln>
                            <a:noFill/>
                          </a:ln>
                          <a:extLst>
                            <a:ext uri="{53640926-AAD7-44D8-BBD7-CCE9431645EC}">
                              <a14:shadowObscured xmlns:a14="http://schemas.microsoft.com/office/drawing/2010/main"/>
                            </a:ext>
                          </a:extLst>
                        </pic:spPr>
                      </pic:pic>
                      <wps:wsp>
                        <wps:cNvPr id="33" name="Szövegdoboz 33"/>
                        <wps:cNvSpPr txBox="1"/>
                        <wps:spPr>
                          <a:xfrm>
                            <a:off x="0" y="1103064"/>
                            <a:ext cx="5400040" cy="289464"/>
                          </a:xfrm>
                          <a:prstGeom prst="rect">
                            <a:avLst/>
                          </a:prstGeom>
                          <a:solidFill>
                            <a:prstClr val="white"/>
                          </a:solidFill>
                          <a:ln>
                            <a:noFill/>
                          </a:ln>
                        </wps:spPr>
                        <wps:txbx>
                          <w:txbxContent>
                            <w:bookmarkStart w:id="58" w:name="_Ref58982767"/>
                            <w:p w14:paraId="2C3CF742" w14:textId="334A216F" w:rsidR="00897967" w:rsidRPr="0033659C" w:rsidRDefault="00897967" w:rsidP="008E0CA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6</w:t>
                              </w:r>
                              <w:r>
                                <w:rPr>
                                  <w:noProof/>
                                </w:rPr>
                                <w:fldChar w:fldCharType="end"/>
                              </w:r>
                              <w:r>
                                <w:t>. ábra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C3D820" id="Csoportba foglalás 34" o:spid="_x0000_s1051" style="position:absolute;left:0;text-align:left;margin-left:-.4pt;margin-top:170.75pt;width:425.2pt;height:109.4pt;z-index:251675648;mso-width-relative:margin;mso-height-relative:margin" coordsize="54000,13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">
                <v:shape id="Kép 9" o:spid="_x0000_s1052" type="#_x0000_t75" style="position:absolute;width:53975;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">
                  <v:imagedata r:id="rId22" o:title="" cropbottom="5002f"/>
                </v:shape>
                <v:shape id="Szövegdoboz 33" o:spid="_x0000_s1053" type="#_x0000_t202" style="position:absolute;top:11030;width:5400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bookmarkStart w:id="59" w:name="_Ref58982767"/>
                      <w:p w14:paraId="2C3CF742" w14:textId="334A216F" w:rsidR="00897967" w:rsidRPr="0033659C" w:rsidRDefault="00897967" w:rsidP="008E0CA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6</w:t>
                        </w:r>
                        <w:r>
                          <w:rPr>
                            <w:noProof/>
                          </w:rPr>
                          <w:fldChar w:fldCharType="end"/>
                        </w:r>
                        <w:r>
                          <w:t>. ábra</w:t>
                        </w:r>
                        <w:bookmarkEnd w:id="59"/>
                      </w:p>
                    </w:txbxContent>
                  </v:textbox>
                </v:shape>
                <w10:wrap type="square"/>
              </v:group>
            </w:pict>
          </mc:Fallback>
        </mc:AlternateContent>
      </w:r>
      <w:r w:rsidRPr="00AE02C5">
        <w:t xml:space="preserve">A kötésegység előre definiált szinteket elérve változik. A szorzókat tekintve meglehetősen konzervatívan álltam a dologhoz, hiszen minden egyéb tekintetben ez egy magasabb kockázatú </w:t>
      </w:r>
      <w:r>
        <w:t>algoritmus</w:t>
      </w:r>
      <w:r w:rsidRPr="00AE02C5">
        <w:t>. Míg amikor a kezdeti tőke alatt van az aktuális egyenleg, akkor gyorsan csökken a kötésegység érték</w:t>
      </w:r>
      <w:r>
        <w:t>e</w:t>
      </w:r>
      <w:r w:rsidRPr="00AE02C5">
        <w:t>, addig a kezdeti tőke fölött rendre 50-30-20-20-20%-kal növelem a</w:t>
      </w:r>
      <w:r>
        <w:t>zt</w:t>
      </w:r>
      <w:r w:rsidRPr="00AE02C5">
        <w:t xml:space="preserve">. Ezzel sikerült elérnem, hogy az alábbi időintervallumban ne menjen el az összes pénz, mint </w:t>
      </w:r>
      <w:r>
        <w:t>egy</w:t>
      </w:r>
      <w:r w:rsidRPr="00AE02C5">
        <w:t xml:space="preserve"> korábbi változatban, hanem szépen lassan szedje össze magát és végeredményben ne termeljen veszteséget.</w:t>
      </w:r>
      <w:r>
        <w:t xml:space="preserve"> Az ábra alsó sorában lévő zöld vonalak magassága reprezentálja a kötésegység nagyságát</w:t>
      </w:r>
    </w:p>
    <w:p w14:paraId="410914FC" w14:textId="2DBD96A0" w:rsidR="009257E3" w:rsidRDefault="00AE02C5" w:rsidP="009257E3">
      <w:pPr>
        <w:pStyle w:val="Cmsor3"/>
      </w:pPr>
      <w:bookmarkStart w:id="60" w:name="_Toc58991040"/>
      <w:r>
        <w:t>Végeredmény</w:t>
      </w:r>
      <w:bookmarkEnd w:id="60"/>
    </w:p>
    <w:p w14:paraId="5D6F1B75" w14:textId="30AA3D28" w:rsidR="00AE02C5" w:rsidRDefault="008E0CAA" w:rsidP="00AE02C5">
      <w:r>
        <w:rPr>
          <w:noProof/>
        </w:rPr>
        <mc:AlternateContent>
          <mc:Choice Requires="wps">
            <w:drawing>
              <wp:anchor distT="0" distB="0" distL="114300" distR="114300" simplePos="0" relativeHeight="251710464" behindDoc="0" locked="0" layoutInCell="1" allowOverlap="1" wp14:anchorId="0DF8E846" wp14:editId="761DDE95">
                <wp:simplePos x="0" y="0"/>
                <wp:positionH relativeFrom="margin">
                  <wp:posOffset>0</wp:posOffset>
                </wp:positionH>
                <wp:positionV relativeFrom="paragraph">
                  <wp:posOffset>1891352</wp:posOffset>
                </wp:positionV>
                <wp:extent cx="5397500" cy="313690"/>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5397500" cy="313690"/>
                        </a:xfrm>
                        <a:prstGeom prst="rect">
                          <a:avLst/>
                        </a:prstGeom>
                        <a:solidFill>
                          <a:prstClr val="white"/>
                        </a:solidFill>
                        <a:ln>
                          <a:noFill/>
                        </a:ln>
                      </wps:spPr>
                      <wps:txbx>
                        <w:txbxContent>
                          <w:p w14:paraId="1087468D" w14:textId="63D6386F" w:rsidR="00897967" w:rsidRPr="00462AE0" w:rsidRDefault="00897967" w:rsidP="008E0CA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7</w:t>
                            </w:r>
                            <w:r>
                              <w:rPr>
                                <w:noProof/>
                              </w:rPr>
                              <w:fldChar w:fldCharType="end"/>
                            </w:r>
                            <w:r>
                              <w: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8E846" id="Szövegdoboz 49" o:spid="_x0000_s1054" type="#_x0000_t202" style="position:absolute;left:0;text-align:left;margin-left:0;margin-top:148.95pt;width:425pt;height:24.7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" stroked="f">
                <v:textbox inset="0,0,0,0">
                  <w:txbxContent>
                    <w:p w14:paraId="1087468D" w14:textId="63D6386F" w:rsidR="00897967" w:rsidRPr="00462AE0" w:rsidRDefault="00897967" w:rsidP="008E0CA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7</w:t>
                      </w:r>
                      <w:r>
                        <w:rPr>
                          <w:noProof/>
                        </w:rPr>
                        <w:fldChar w:fldCharType="end"/>
                      </w:r>
                      <w:r>
                        <w:t>. ábra</w:t>
                      </w:r>
                    </w:p>
                  </w:txbxContent>
                </v:textbox>
                <w10:wrap type="square" anchorx="margin"/>
              </v:shape>
            </w:pict>
          </mc:Fallback>
        </mc:AlternateContent>
      </w:r>
      <w:r w:rsidR="00AE02C5">
        <w:rPr>
          <w:noProof/>
        </w:rPr>
        <w:drawing>
          <wp:anchor distT="0" distB="0" distL="114300" distR="114300" simplePos="0" relativeHeight="251676672" behindDoc="0" locked="0" layoutInCell="1" allowOverlap="1" wp14:anchorId="5782A8E1" wp14:editId="72F0ED97">
            <wp:simplePos x="0" y="0"/>
            <wp:positionH relativeFrom="margin">
              <wp:align>left</wp:align>
            </wp:positionH>
            <wp:positionV relativeFrom="paragraph">
              <wp:posOffset>547717</wp:posOffset>
            </wp:positionV>
            <wp:extent cx="5397500" cy="134175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7695"/>
                    <a:stretch/>
                  </pic:blipFill>
                  <pic:spPr bwMode="auto">
                    <a:xfrm>
                      <a:off x="0" y="0"/>
                      <a:ext cx="5397500" cy="1341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2C5">
        <w:t>Az alábbi grafikonon tökéletesen látszik, hogy ez egy kifejezetten bátor algoritmus, ugyanakkor az is látszik, hogy ez hosszútávon megtérül.</w:t>
      </w:r>
    </w:p>
    <w:p w14:paraId="552E0D8F" w14:textId="127516EF" w:rsidR="00AE02C5" w:rsidRDefault="00504026" w:rsidP="00504026">
      <w:pPr>
        <w:pStyle w:val="Cmsor3"/>
      </w:pPr>
      <w:bookmarkStart w:id="61" w:name="_Toc58991041"/>
      <w:r>
        <w:t>Kiegészítés</w:t>
      </w:r>
      <w:bookmarkEnd w:id="61"/>
    </w:p>
    <w:p w14:paraId="30FD7B8F" w14:textId="057E2BD5" w:rsidR="00504026" w:rsidRDefault="00504026" w:rsidP="00504026">
      <w:bookmarkStart w:id="62" w:name="_Hlk58980485"/>
      <w:r>
        <w:t>Az előző bekezdést pontosítva ez az algoritmus a készítésének idejében volt ennyire sikeres, mára a már korábban említett avulás jeleit mutatja.</w:t>
      </w:r>
      <w:r w:rsidR="00770752">
        <w:t xml:space="preserve"> Jó eséllyel néhány </w:t>
      </w:r>
      <w:r w:rsidR="00770752">
        <w:lastRenderedPageBreak/>
        <w:t>kisebb változtatással is lehetne rajta javítani, de a projekt ezen szakaszában már nem ezen volt a fókusz.</w:t>
      </w:r>
    </w:p>
    <w:p w14:paraId="21023AD6" w14:textId="631A3991" w:rsidR="00504026" w:rsidRDefault="00504026" w:rsidP="00504026">
      <w:pPr>
        <w:pStyle w:val="Cmsor3"/>
      </w:pPr>
      <w:bookmarkStart w:id="63" w:name="_Toc58991042"/>
      <w:bookmarkEnd w:id="62"/>
      <w:r>
        <w:t>Az elkészült algoritmus MQL4 nyelven</w:t>
      </w:r>
      <w:bookmarkEnd w:id="63"/>
    </w:p>
    <w:p w14:paraId="2671BE04" w14:textId="7493704C" w:rsidR="00127E89" w:rsidRDefault="00504026" w:rsidP="00730027">
      <w:pPr>
        <w:spacing w:after="240"/>
        <w:ind w:firstLine="0"/>
      </w:pPr>
      <w:r>
        <w:t>Az algoritmusom néhány fontosabb szerepet játszó függvényének megvalósítása:</w:t>
      </w:r>
    </w:p>
    <w:p w14:paraId="57481370" w14:textId="555065B6" w:rsidR="00127E89" w:rsidRDefault="00127E89" w:rsidP="00504026">
      <w:pPr>
        <w:ind w:firstLine="0"/>
        <w:rPr>
          <w:noProof/>
        </w:rPr>
      </w:pPr>
      <w:r>
        <w:rPr>
          <w:noProof/>
        </w:rPr>
        <mc:AlternateContent>
          <mc:Choice Requires="wps">
            <w:drawing>
              <wp:inline distT="0" distB="0" distL="0" distR="0" wp14:anchorId="085ACBDD" wp14:editId="1FD7B69D">
                <wp:extent cx="5368925" cy="7219666"/>
                <wp:effectExtent l="0" t="0" r="22225" b="19685"/>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7219666"/>
                        </a:xfrm>
                        <a:prstGeom prst="rect">
                          <a:avLst/>
                        </a:prstGeom>
                        <a:solidFill>
                          <a:schemeClr val="accent1">
                            <a:lumMod val="20000"/>
                            <a:lumOff val="80000"/>
                          </a:schemeClr>
                        </a:solidFill>
                        <a:ln w="3175">
                          <a:solidFill>
                            <a:srgbClr val="000000"/>
                          </a:solidFill>
                          <a:miter lim="800000"/>
                          <a:headEnd/>
                          <a:tailEnd/>
                        </a:ln>
                      </wps:spPr>
                      <wps:txbx>
                        <w:txbxContent>
                          <w:p w14:paraId="310A3618" w14:textId="77777777" w:rsidR="00897967" w:rsidRPr="00DA72B4" w:rsidRDefault="00897967" w:rsidP="002340BA">
                            <w:pPr>
                              <w:pStyle w:val="Kd"/>
                            </w:pPr>
                            <w:proofErr w:type="spellStart"/>
                            <w:r w:rsidRPr="00DA72B4">
                              <w:t>void</w:t>
                            </w:r>
                            <w:proofErr w:type="spellEnd"/>
                            <w:r w:rsidRPr="00DA72B4">
                              <w:t xml:space="preserve"> </w:t>
                            </w:r>
                            <w:proofErr w:type="spellStart"/>
                            <w:proofErr w:type="gramStart"/>
                            <w:r w:rsidRPr="00DA72B4">
                              <w:t>OnTick</w:t>
                            </w:r>
                            <w:proofErr w:type="spellEnd"/>
                            <w:r w:rsidRPr="00DA72B4">
                              <w:t>(</w:t>
                            </w:r>
                            <w:proofErr w:type="gramEnd"/>
                            <w:r w:rsidRPr="00DA72B4">
                              <w:t>)</w:t>
                            </w:r>
                          </w:p>
                          <w:p w14:paraId="6FCA08D6" w14:textId="77777777" w:rsidR="00897967" w:rsidRPr="00DA72B4" w:rsidRDefault="00897967" w:rsidP="002340BA">
                            <w:pPr>
                              <w:pStyle w:val="Kd"/>
                            </w:pPr>
                            <w:r w:rsidRPr="00DA72B4">
                              <w:t>{</w:t>
                            </w:r>
                          </w:p>
                          <w:p w14:paraId="34C1FCF1" w14:textId="77777777" w:rsidR="00897967" w:rsidRPr="00DA72B4" w:rsidRDefault="00897967" w:rsidP="002340BA">
                            <w:pPr>
                              <w:pStyle w:val="Kd"/>
                            </w:pPr>
                            <w:r w:rsidRPr="00DA72B4">
                              <w:t xml:space="preserve">   </w:t>
                            </w:r>
                            <w:proofErr w:type="spellStart"/>
                            <w:r w:rsidRPr="00DA72B4">
                              <w:t>if</w:t>
                            </w:r>
                            <w:proofErr w:type="spellEnd"/>
                            <w:proofErr w:type="gramStart"/>
                            <w:r w:rsidRPr="00DA72B4">
                              <w:t>(!</w:t>
                            </w:r>
                            <w:proofErr w:type="spellStart"/>
                            <w:r w:rsidRPr="00DA72B4">
                              <w:t>isActiveTime</w:t>
                            </w:r>
                            <w:proofErr w:type="spellEnd"/>
                            <w:proofErr w:type="gramEnd"/>
                            <w:r w:rsidRPr="00DA72B4">
                              <w:t xml:space="preserve">()) </w:t>
                            </w:r>
                            <w:proofErr w:type="spellStart"/>
                            <w:r w:rsidRPr="00DA72B4">
                              <w:t>return</w:t>
                            </w:r>
                            <w:proofErr w:type="spellEnd"/>
                            <w:r w:rsidRPr="00DA72B4">
                              <w:t xml:space="preserve">;   </w:t>
                            </w:r>
                          </w:p>
                          <w:p w14:paraId="1111857E" w14:textId="77777777" w:rsidR="00897967" w:rsidRPr="00DA72B4" w:rsidRDefault="00897967" w:rsidP="002340BA">
                            <w:pPr>
                              <w:pStyle w:val="Kd"/>
                            </w:pPr>
                            <w:r w:rsidRPr="00DA72B4">
                              <w:t xml:space="preserve">   </w:t>
                            </w:r>
                            <w:proofErr w:type="spellStart"/>
                            <w:proofErr w:type="gramStart"/>
                            <w:r w:rsidRPr="00DA72B4">
                              <w:t>setLots</w:t>
                            </w:r>
                            <w:proofErr w:type="spellEnd"/>
                            <w:r w:rsidRPr="00DA72B4">
                              <w:t>(</w:t>
                            </w:r>
                            <w:proofErr w:type="gramEnd"/>
                            <w:r w:rsidRPr="00DA72B4">
                              <w:t xml:space="preserve">);         </w:t>
                            </w:r>
                          </w:p>
                          <w:p w14:paraId="683AE160" w14:textId="77777777" w:rsidR="00897967" w:rsidRPr="00DA72B4" w:rsidRDefault="00897967" w:rsidP="002340BA">
                            <w:pPr>
                              <w:pStyle w:val="Kd"/>
                            </w:pPr>
                            <w:r w:rsidRPr="00DA72B4">
                              <w:t xml:space="preserve">   int </w:t>
                            </w:r>
                            <w:proofErr w:type="spellStart"/>
                            <w:r w:rsidRPr="00DA72B4">
                              <w:t>ticket</w:t>
                            </w:r>
                            <w:proofErr w:type="spellEnd"/>
                            <w:r w:rsidRPr="00DA72B4">
                              <w:t xml:space="preserve"> = 0;   </w:t>
                            </w:r>
                          </w:p>
                          <w:p w14:paraId="35E51F54" w14:textId="77777777" w:rsidR="00897967" w:rsidRPr="00DA72B4" w:rsidRDefault="00897967" w:rsidP="002340BA">
                            <w:pPr>
                              <w:pStyle w:val="Kd"/>
                            </w:pPr>
                            <w:r w:rsidRPr="00DA72B4">
                              <w:t xml:space="preserve">   </w:t>
                            </w:r>
                            <w:proofErr w:type="spellStart"/>
                            <w:proofErr w:type="gramStart"/>
                            <w:r w:rsidRPr="00DA72B4">
                              <w:t>updateMAs</w:t>
                            </w:r>
                            <w:proofErr w:type="spellEnd"/>
                            <w:r w:rsidRPr="00DA72B4">
                              <w:t>(</w:t>
                            </w:r>
                            <w:proofErr w:type="gramEnd"/>
                            <w:r w:rsidRPr="00DA72B4">
                              <w:t>);</w:t>
                            </w:r>
                          </w:p>
                          <w:p w14:paraId="31EFB23B" w14:textId="77777777" w:rsidR="00897967" w:rsidRPr="00DA72B4" w:rsidRDefault="00897967" w:rsidP="002340BA">
                            <w:pPr>
                              <w:pStyle w:val="Kd"/>
                            </w:pPr>
                            <w:r w:rsidRPr="00DA72B4">
                              <w:t xml:space="preserve">   int </w:t>
                            </w:r>
                            <w:proofErr w:type="spellStart"/>
                            <w:r w:rsidRPr="00DA72B4">
                              <w:t>cross</w:t>
                            </w:r>
                            <w:proofErr w:type="spellEnd"/>
                            <w:r w:rsidRPr="00DA72B4">
                              <w:t xml:space="preserve"> = </w:t>
                            </w:r>
                            <w:proofErr w:type="spellStart"/>
                            <w:proofErr w:type="gramStart"/>
                            <w:r w:rsidRPr="00DA72B4">
                              <w:t>checkCross</w:t>
                            </w:r>
                            <w:proofErr w:type="spellEnd"/>
                            <w:r w:rsidRPr="00DA72B4">
                              <w:t>(</w:t>
                            </w:r>
                            <w:proofErr w:type="gramEnd"/>
                            <w:r w:rsidRPr="00DA72B4">
                              <w:t>);</w:t>
                            </w:r>
                          </w:p>
                          <w:p w14:paraId="53955DAB" w14:textId="77777777" w:rsidR="00897967" w:rsidRPr="00DA72B4" w:rsidRDefault="00897967" w:rsidP="002340BA">
                            <w:pPr>
                              <w:pStyle w:val="Kd"/>
                            </w:pPr>
                            <w:r w:rsidRPr="00DA72B4">
                              <w:t xml:space="preserve">   </w:t>
                            </w:r>
                            <w:proofErr w:type="spellStart"/>
                            <w:r w:rsidRPr="00DA72B4">
                              <w:t>double</w:t>
                            </w:r>
                            <w:proofErr w:type="spellEnd"/>
                            <w:r w:rsidRPr="00DA72B4">
                              <w:t xml:space="preserve"> </w:t>
                            </w:r>
                            <w:proofErr w:type="spellStart"/>
                            <w:r w:rsidRPr="00DA72B4">
                              <w:t>lastAwesome</w:t>
                            </w:r>
                            <w:proofErr w:type="spellEnd"/>
                            <w:r w:rsidRPr="00DA72B4">
                              <w:t xml:space="preserve"> = </w:t>
                            </w:r>
                            <w:proofErr w:type="spellStart"/>
                            <w:r w:rsidRPr="00DA72B4">
                              <w:t>awesome</w:t>
                            </w:r>
                            <w:proofErr w:type="spellEnd"/>
                            <w:r w:rsidRPr="00DA72B4">
                              <w:t>;</w:t>
                            </w:r>
                          </w:p>
                          <w:p w14:paraId="243759F7" w14:textId="77777777" w:rsidR="00897967" w:rsidRPr="00DA72B4" w:rsidRDefault="00897967" w:rsidP="002340BA">
                            <w:pPr>
                              <w:pStyle w:val="Kd"/>
                            </w:pPr>
                            <w:r w:rsidRPr="00DA72B4">
                              <w:t xml:space="preserve">   </w:t>
                            </w:r>
                            <w:proofErr w:type="spellStart"/>
                            <w:r w:rsidRPr="00DA72B4">
                              <w:t>awesome</w:t>
                            </w:r>
                            <w:proofErr w:type="spellEnd"/>
                            <w:r w:rsidRPr="00DA72B4">
                              <w:t xml:space="preserve"> = </w:t>
                            </w:r>
                            <w:proofErr w:type="spellStart"/>
                            <w:proofErr w:type="gramStart"/>
                            <w:r w:rsidRPr="00DA72B4">
                              <w:t>iAO</w:t>
                            </w:r>
                            <w:proofErr w:type="spellEnd"/>
                            <w:r w:rsidRPr="00DA72B4">
                              <w:t>(</w:t>
                            </w:r>
                            <w:proofErr w:type="spellStart"/>
                            <w:proofErr w:type="gramEnd"/>
                            <w:r w:rsidRPr="00DA72B4">
                              <w:t>Symbol</w:t>
                            </w:r>
                            <w:proofErr w:type="spellEnd"/>
                            <w:r w:rsidRPr="00DA72B4">
                              <w:t xml:space="preserve">(), </w:t>
                            </w:r>
                            <w:proofErr w:type="spellStart"/>
                            <w:r w:rsidRPr="00DA72B4">
                              <w:t>Period</w:t>
                            </w:r>
                            <w:proofErr w:type="spellEnd"/>
                            <w:r w:rsidRPr="00DA72B4">
                              <w:t xml:space="preserve">(), 0);   </w:t>
                            </w:r>
                          </w:p>
                          <w:p w14:paraId="7A832155" w14:textId="77777777" w:rsidR="00897967" w:rsidRPr="00DA72B4" w:rsidRDefault="00897967" w:rsidP="002340BA">
                            <w:pPr>
                              <w:pStyle w:val="Kd"/>
                            </w:pPr>
                            <w:r w:rsidRPr="00DA72B4">
                              <w:t xml:space="preserve">   </w:t>
                            </w:r>
                            <w:proofErr w:type="spellStart"/>
                            <w:r w:rsidRPr="00DA72B4">
                              <w:t>bool</w:t>
                            </w:r>
                            <w:proofErr w:type="spellEnd"/>
                            <w:r w:rsidRPr="00DA72B4">
                              <w:t xml:space="preserve"> b = </w:t>
                            </w:r>
                            <w:proofErr w:type="spellStart"/>
                            <w:r w:rsidRPr="00DA72B4">
                              <w:t>false</w:t>
                            </w:r>
                            <w:proofErr w:type="spellEnd"/>
                            <w:r w:rsidRPr="00DA72B4">
                              <w:t>;</w:t>
                            </w:r>
                          </w:p>
                          <w:p w14:paraId="13A2BA75" w14:textId="77777777" w:rsidR="00897967" w:rsidRPr="00DA72B4" w:rsidRDefault="00897967" w:rsidP="002340BA">
                            <w:pPr>
                              <w:pStyle w:val="Kd"/>
                            </w:pPr>
                            <w:r w:rsidRPr="00DA72B4">
                              <w:t xml:space="preserve">   </w:t>
                            </w:r>
                            <w:proofErr w:type="spellStart"/>
                            <w:proofErr w:type="gramStart"/>
                            <w:r w:rsidRPr="00DA72B4">
                              <w:t>if</w:t>
                            </w:r>
                            <w:proofErr w:type="spellEnd"/>
                            <w:r w:rsidRPr="00DA72B4">
                              <w:t>(</w:t>
                            </w:r>
                            <w:proofErr w:type="gramEnd"/>
                            <w:r w:rsidRPr="00DA72B4">
                              <w:t>!</w:t>
                            </w:r>
                            <w:proofErr w:type="spellStart"/>
                            <w:r w:rsidRPr="00DA72B4">
                              <w:t>OrderSelect</w:t>
                            </w:r>
                            <w:proofErr w:type="spellEnd"/>
                            <w:r w:rsidRPr="00DA72B4">
                              <w:t>(</w:t>
                            </w:r>
                            <w:proofErr w:type="spellStart"/>
                            <w:r w:rsidRPr="00DA72B4">
                              <w:t>lastTicket</w:t>
                            </w:r>
                            <w:proofErr w:type="spellEnd"/>
                            <w:r w:rsidRPr="00DA72B4">
                              <w:t xml:space="preserve">, SELECT_BY_TICKET)) b = </w:t>
                            </w:r>
                            <w:proofErr w:type="spellStart"/>
                            <w:r w:rsidRPr="00DA72B4">
                              <w:t>true</w:t>
                            </w:r>
                            <w:proofErr w:type="spellEnd"/>
                            <w:r w:rsidRPr="00DA72B4">
                              <w:t>;</w:t>
                            </w:r>
                          </w:p>
                          <w:p w14:paraId="64D7E8A7"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TimeCurrent</w:t>
                            </w:r>
                            <w:proofErr w:type="spellEnd"/>
                            <w:r w:rsidRPr="00DA72B4">
                              <w:t>(</w:t>
                            </w:r>
                            <w:proofErr w:type="gramEnd"/>
                            <w:r w:rsidRPr="00DA72B4">
                              <w:t xml:space="preserve">) - </w:t>
                            </w:r>
                            <w:proofErr w:type="spellStart"/>
                            <w:r w:rsidRPr="00DA72B4">
                              <w:t>OrderOpenTime</w:t>
                            </w:r>
                            <w:proofErr w:type="spellEnd"/>
                            <w:r w:rsidRPr="00DA72B4">
                              <w:t xml:space="preserve">() &gt; </w:t>
                            </w:r>
                            <w:proofErr w:type="spellStart"/>
                            <w:r w:rsidRPr="00DA72B4">
                              <w:t>PeriodSeconds</w:t>
                            </w:r>
                            <w:proofErr w:type="spellEnd"/>
                            <w:r w:rsidRPr="00DA72B4">
                              <w:t>() || b)</w:t>
                            </w:r>
                          </w:p>
                          <w:p w14:paraId="4A0539D1" w14:textId="77777777" w:rsidR="00897967" w:rsidRPr="00DA72B4" w:rsidRDefault="00897967" w:rsidP="002340BA">
                            <w:pPr>
                              <w:pStyle w:val="Kd"/>
                            </w:pPr>
                            <w:r w:rsidRPr="00DA72B4">
                              <w:t xml:space="preserve">   {  </w:t>
                            </w:r>
                          </w:p>
                          <w:p w14:paraId="4587D706"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makeOrder</w:t>
                            </w:r>
                            <w:proofErr w:type="spellEnd"/>
                            <w:r w:rsidRPr="00DA72B4">
                              <w:t>)</w:t>
                            </w:r>
                          </w:p>
                          <w:p w14:paraId="0750E1B1" w14:textId="77777777" w:rsidR="00897967" w:rsidRPr="00DA72B4" w:rsidRDefault="00897967" w:rsidP="002340BA">
                            <w:pPr>
                              <w:pStyle w:val="Kd"/>
                            </w:pPr>
                            <w:r w:rsidRPr="00DA72B4">
                              <w:t xml:space="preserve">      {</w:t>
                            </w:r>
                          </w:p>
                          <w:p w14:paraId="44EEF4FA"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cross</w:t>
                            </w:r>
                            <w:proofErr w:type="spellEnd"/>
                            <w:r w:rsidRPr="00DA72B4">
                              <w:t xml:space="preserve"> &gt; 0) </w:t>
                            </w:r>
                          </w:p>
                          <w:p w14:paraId="1E390512" w14:textId="77777777" w:rsidR="00897967" w:rsidRPr="00DA72B4" w:rsidRDefault="00897967" w:rsidP="002340BA">
                            <w:pPr>
                              <w:pStyle w:val="Kd"/>
                            </w:pPr>
                            <w:r w:rsidRPr="00DA72B4">
                              <w:t xml:space="preserve">         { </w:t>
                            </w:r>
                          </w:p>
                          <w:p w14:paraId="0C844CBF" w14:textId="77777777" w:rsidR="00897967" w:rsidRPr="00DA72B4" w:rsidRDefault="00897967" w:rsidP="002340BA">
                            <w:pPr>
                              <w:pStyle w:val="Kd"/>
                            </w:pPr>
                            <w:r w:rsidRPr="00DA72B4">
                              <w:t xml:space="preserve">            </w:t>
                            </w:r>
                            <w:proofErr w:type="spellStart"/>
                            <w:r w:rsidRPr="00DA72B4">
                              <w:t>ticket</w:t>
                            </w:r>
                            <w:proofErr w:type="spellEnd"/>
                            <w:r w:rsidRPr="00DA72B4">
                              <w:t xml:space="preserve"> = </w:t>
                            </w:r>
                            <w:proofErr w:type="spellStart"/>
                            <w:proofErr w:type="gramStart"/>
                            <w:r w:rsidRPr="00DA72B4">
                              <w:t>OrderSend</w:t>
                            </w:r>
                            <w:proofErr w:type="spellEnd"/>
                            <w:r w:rsidRPr="00DA72B4">
                              <w:t>(</w:t>
                            </w:r>
                            <w:proofErr w:type="spellStart"/>
                            <w:proofErr w:type="gramEnd"/>
                            <w:r w:rsidRPr="00DA72B4">
                              <w:t>Symbol</w:t>
                            </w:r>
                            <w:proofErr w:type="spellEnd"/>
                            <w:r w:rsidRPr="00DA72B4">
                              <w:t xml:space="preserve">(), OP_BUY, </w:t>
                            </w:r>
                            <w:proofErr w:type="spellStart"/>
                            <w:r w:rsidRPr="00DA72B4">
                              <w:t>Lots</w:t>
                            </w:r>
                            <w:proofErr w:type="spellEnd"/>
                            <w:r w:rsidRPr="00DA72B4">
                              <w:t xml:space="preserve">, </w:t>
                            </w:r>
                            <w:proofErr w:type="spellStart"/>
                            <w:r w:rsidRPr="00DA72B4">
                              <w:t>Ask</w:t>
                            </w:r>
                            <w:proofErr w:type="spellEnd"/>
                            <w:r w:rsidRPr="00DA72B4">
                              <w:t xml:space="preserve">, 5, </w:t>
                            </w:r>
                          </w:p>
                          <w:p w14:paraId="4A81009F" w14:textId="77777777" w:rsidR="00897967" w:rsidRDefault="00897967" w:rsidP="002340BA">
                            <w:pPr>
                              <w:pStyle w:val="Kd"/>
                            </w:pPr>
                            <w:r w:rsidRPr="00DA72B4">
                              <w:tab/>
                            </w:r>
                            <w:r w:rsidRPr="00DA72B4">
                              <w:tab/>
                            </w:r>
                            <w:r w:rsidRPr="00DA72B4">
                              <w:tab/>
                            </w:r>
                            <w:r w:rsidRPr="00DA72B4">
                              <w:tab/>
                            </w:r>
                            <w:r>
                              <w:t xml:space="preserve">     </w:t>
                            </w:r>
                            <w:proofErr w:type="spellStart"/>
                            <w:r w:rsidRPr="00DA72B4">
                              <w:t>Bid-StopLoss</w:t>
                            </w:r>
                            <w:proofErr w:type="spellEnd"/>
                            <w:r w:rsidRPr="00DA72B4">
                              <w:t>*</w:t>
                            </w:r>
                            <w:proofErr w:type="spellStart"/>
                            <w:r w:rsidRPr="00DA72B4">
                              <w:t>Point</w:t>
                            </w:r>
                            <w:proofErr w:type="spellEnd"/>
                            <w:r w:rsidRPr="00DA72B4">
                              <w:t xml:space="preserve">, NULL, </w:t>
                            </w:r>
                          </w:p>
                          <w:p w14:paraId="5201A74E" w14:textId="77777777" w:rsidR="00897967" w:rsidRDefault="00897967" w:rsidP="002340BA">
                            <w:pPr>
                              <w:pStyle w:val="Kd"/>
                            </w:pPr>
                            <w:r>
                              <w:t xml:space="preserve">     </w:t>
                            </w:r>
                            <w:r w:rsidRPr="00DA72B4">
                              <w:t xml:space="preserve">"", MAGICMA, 0, </w:t>
                            </w:r>
                            <w:proofErr w:type="spellStart"/>
                            <w:r w:rsidRPr="00DA72B4">
                              <w:t>Green</w:t>
                            </w:r>
                            <w:proofErr w:type="spellEnd"/>
                            <w:r w:rsidRPr="00DA72B4">
                              <w:t xml:space="preserve">);         </w:t>
                            </w:r>
                          </w:p>
                          <w:p w14:paraId="247C497C" w14:textId="77777777" w:rsidR="00897967" w:rsidRPr="00DA72B4" w:rsidRDefault="00897967" w:rsidP="002340BA">
                            <w:pPr>
                              <w:pStyle w:val="Kd"/>
                            </w:pPr>
                            <w:r>
                              <w:t xml:space="preserve">         </w:t>
                            </w:r>
                            <w:r w:rsidRPr="00DA72B4">
                              <w:t>}</w:t>
                            </w:r>
                          </w:p>
                          <w:p w14:paraId="4F1BCDF9" w14:textId="77777777" w:rsidR="00897967" w:rsidRPr="00DA72B4" w:rsidRDefault="00897967" w:rsidP="002340BA">
                            <w:pPr>
                              <w:pStyle w:val="Kd"/>
                            </w:pPr>
                            <w:r w:rsidRPr="00DA72B4">
                              <w:t xml:space="preserve">         </w:t>
                            </w:r>
                            <w:proofErr w:type="spellStart"/>
                            <w:r w:rsidRPr="00DA72B4">
                              <w:t>else</w:t>
                            </w:r>
                            <w:proofErr w:type="spellEnd"/>
                            <w:r w:rsidRPr="00DA72B4">
                              <w:t xml:space="preserve"> </w:t>
                            </w:r>
                            <w:proofErr w:type="spellStart"/>
                            <w:r w:rsidRPr="00DA72B4">
                              <w:t>if</w:t>
                            </w:r>
                            <w:proofErr w:type="spellEnd"/>
                            <w:r w:rsidRPr="00DA72B4">
                              <w:t xml:space="preserve"> (</w:t>
                            </w:r>
                            <w:proofErr w:type="spellStart"/>
                            <w:r w:rsidRPr="00DA72B4">
                              <w:t>cross</w:t>
                            </w:r>
                            <w:proofErr w:type="spellEnd"/>
                            <w:r w:rsidRPr="00DA72B4">
                              <w:t xml:space="preserve"> </w:t>
                            </w:r>
                            <w:proofErr w:type="gramStart"/>
                            <w:r w:rsidRPr="00DA72B4">
                              <w:t>&lt; 0</w:t>
                            </w:r>
                            <w:proofErr w:type="gramEnd"/>
                            <w:r w:rsidRPr="00DA72B4">
                              <w:t xml:space="preserve">) </w:t>
                            </w:r>
                          </w:p>
                          <w:p w14:paraId="78B99E93" w14:textId="77777777" w:rsidR="00897967" w:rsidRPr="00DA72B4" w:rsidRDefault="00897967" w:rsidP="002340BA">
                            <w:pPr>
                              <w:pStyle w:val="Kd"/>
                            </w:pPr>
                            <w:r w:rsidRPr="00DA72B4">
                              <w:t xml:space="preserve">         { </w:t>
                            </w:r>
                          </w:p>
                          <w:p w14:paraId="0405546F" w14:textId="77777777" w:rsidR="00897967" w:rsidRPr="00DA72B4" w:rsidRDefault="00897967" w:rsidP="002340BA">
                            <w:pPr>
                              <w:pStyle w:val="Kd"/>
                            </w:pPr>
                            <w:r w:rsidRPr="00DA72B4">
                              <w:t xml:space="preserve">            </w:t>
                            </w:r>
                            <w:proofErr w:type="spellStart"/>
                            <w:r w:rsidRPr="00DA72B4">
                              <w:t>ticket</w:t>
                            </w:r>
                            <w:proofErr w:type="spellEnd"/>
                            <w:r w:rsidRPr="00DA72B4">
                              <w:t xml:space="preserve"> = </w:t>
                            </w:r>
                            <w:proofErr w:type="spellStart"/>
                            <w:proofErr w:type="gramStart"/>
                            <w:r w:rsidRPr="00DA72B4">
                              <w:t>OrderSend</w:t>
                            </w:r>
                            <w:proofErr w:type="spellEnd"/>
                            <w:r w:rsidRPr="00DA72B4">
                              <w:t>(</w:t>
                            </w:r>
                            <w:proofErr w:type="spellStart"/>
                            <w:proofErr w:type="gramEnd"/>
                            <w:r w:rsidRPr="00DA72B4">
                              <w:t>Symbol</w:t>
                            </w:r>
                            <w:proofErr w:type="spellEnd"/>
                            <w:r w:rsidRPr="00DA72B4">
                              <w:t xml:space="preserve">(), OP_SELL, </w:t>
                            </w:r>
                            <w:proofErr w:type="spellStart"/>
                            <w:r w:rsidRPr="00DA72B4">
                              <w:t>Lots</w:t>
                            </w:r>
                            <w:proofErr w:type="spellEnd"/>
                            <w:r w:rsidRPr="00DA72B4">
                              <w:t xml:space="preserve">, </w:t>
                            </w:r>
                            <w:proofErr w:type="spellStart"/>
                            <w:r w:rsidRPr="00DA72B4">
                              <w:t>Bid</w:t>
                            </w:r>
                            <w:proofErr w:type="spellEnd"/>
                            <w:r w:rsidRPr="00DA72B4">
                              <w:t xml:space="preserve">, 5, </w:t>
                            </w:r>
                          </w:p>
                          <w:p w14:paraId="5B84D082" w14:textId="77777777" w:rsidR="00897967" w:rsidRDefault="00897967" w:rsidP="002340BA">
                            <w:pPr>
                              <w:pStyle w:val="Kd"/>
                            </w:pPr>
                            <w:r w:rsidRPr="00DA72B4">
                              <w:tab/>
                            </w:r>
                            <w:r w:rsidRPr="00DA72B4">
                              <w:tab/>
                            </w:r>
                            <w:r w:rsidRPr="00DA72B4">
                              <w:tab/>
                            </w:r>
                            <w:r w:rsidRPr="00DA72B4">
                              <w:tab/>
                            </w:r>
                            <w:r>
                              <w:t xml:space="preserve">     </w:t>
                            </w:r>
                            <w:proofErr w:type="spellStart"/>
                            <w:r w:rsidRPr="00DA72B4">
                              <w:t>Ask+StopLoss</w:t>
                            </w:r>
                            <w:proofErr w:type="spellEnd"/>
                            <w:r w:rsidRPr="00DA72B4">
                              <w:t>*</w:t>
                            </w:r>
                            <w:proofErr w:type="spellStart"/>
                            <w:r w:rsidRPr="00DA72B4">
                              <w:t>Point</w:t>
                            </w:r>
                            <w:proofErr w:type="spellEnd"/>
                            <w:r w:rsidRPr="00DA72B4">
                              <w:t xml:space="preserve">, NULL, </w:t>
                            </w:r>
                          </w:p>
                          <w:p w14:paraId="113FEF2F" w14:textId="77777777" w:rsidR="00897967" w:rsidRPr="00DA72B4" w:rsidRDefault="00897967" w:rsidP="002340BA">
                            <w:pPr>
                              <w:pStyle w:val="Kd"/>
                            </w:pPr>
                            <w:r>
                              <w:t xml:space="preserve">     </w:t>
                            </w:r>
                            <w:r w:rsidRPr="00DA72B4">
                              <w:t>"", MAGICMA, 0, Red);</w:t>
                            </w:r>
                          </w:p>
                          <w:p w14:paraId="5CC79D63" w14:textId="77777777" w:rsidR="00897967" w:rsidRPr="00DA72B4" w:rsidRDefault="00897967" w:rsidP="002340BA">
                            <w:pPr>
                              <w:pStyle w:val="Kd"/>
                            </w:pPr>
                            <w:r w:rsidRPr="00DA72B4">
                              <w:t xml:space="preserve">         }               </w:t>
                            </w:r>
                          </w:p>
                          <w:p w14:paraId="70EDCB75"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ticket</w:t>
                            </w:r>
                            <w:proofErr w:type="spellEnd"/>
                            <w:r w:rsidRPr="00DA72B4">
                              <w:t xml:space="preserve"> </w:t>
                            </w:r>
                            <w:proofErr w:type="gramStart"/>
                            <w:r w:rsidRPr="00DA72B4">
                              <w:t>&lt; 0</w:t>
                            </w:r>
                            <w:proofErr w:type="gramEnd"/>
                            <w:r w:rsidRPr="00DA72B4">
                              <w:t xml:space="preserve">) </w:t>
                            </w:r>
                            <w:proofErr w:type="spellStart"/>
                            <w:r w:rsidRPr="00DA72B4">
                              <w:t>Alert</w:t>
                            </w:r>
                            <w:proofErr w:type="spellEnd"/>
                            <w:r w:rsidRPr="00DA72B4">
                              <w:t>("</w:t>
                            </w:r>
                            <w:proofErr w:type="spellStart"/>
                            <w:r w:rsidRPr="00DA72B4">
                              <w:t>Error</w:t>
                            </w:r>
                            <w:proofErr w:type="spellEnd"/>
                            <w:r w:rsidRPr="00DA72B4">
                              <w:t xml:space="preserve"> </w:t>
                            </w:r>
                            <w:proofErr w:type="spellStart"/>
                            <w:r w:rsidRPr="00DA72B4">
                              <w:t>Sending</w:t>
                            </w:r>
                            <w:proofErr w:type="spellEnd"/>
                            <w:r w:rsidRPr="00DA72B4">
                              <w:t xml:space="preserve"> </w:t>
                            </w:r>
                            <w:proofErr w:type="spellStart"/>
                            <w:r w:rsidRPr="00DA72B4">
                              <w:t>Order</w:t>
                            </w:r>
                            <w:proofErr w:type="spellEnd"/>
                            <w:r w:rsidRPr="00DA72B4">
                              <w:t>!");</w:t>
                            </w:r>
                          </w:p>
                          <w:p w14:paraId="6DA3484E" w14:textId="77777777" w:rsidR="00897967" w:rsidRPr="00DA72B4" w:rsidRDefault="00897967" w:rsidP="002340BA">
                            <w:pPr>
                              <w:pStyle w:val="Kd"/>
                            </w:pPr>
                            <w:r w:rsidRPr="00DA72B4">
                              <w:t xml:space="preserve">         </w:t>
                            </w:r>
                            <w:proofErr w:type="spellStart"/>
                            <w:r w:rsidRPr="00DA72B4">
                              <w:t>else</w:t>
                            </w:r>
                            <w:proofErr w:type="spellEnd"/>
                            <w:r w:rsidRPr="00DA72B4">
                              <w:t xml:space="preserve"> </w:t>
                            </w:r>
                            <w:proofErr w:type="spellStart"/>
                            <w:r w:rsidRPr="00DA72B4">
                              <w:t>if</w:t>
                            </w:r>
                            <w:proofErr w:type="spellEnd"/>
                            <w:r w:rsidRPr="00DA72B4">
                              <w:t xml:space="preserve"> (</w:t>
                            </w:r>
                            <w:proofErr w:type="spellStart"/>
                            <w:r w:rsidRPr="00DA72B4">
                              <w:t>ticket</w:t>
                            </w:r>
                            <w:proofErr w:type="spellEnd"/>
                            <w:r w:rsidRPr="00DA72B4">
                              <w:t xml:space="preserve"> &gt; 0) </w:t>
                            </w:r>
                          </w:p>
                          <w:p w14:paraId="2C19BB78" w14:textId="77777777" w:rsidR="00897967" w:rsidRPr="00DA72B4" w:rsidRDefault="00897967" w:rsidP="002340BA">
                            <w:pPr>
                              <w:pStyle w:val="Kd"/>
                            </w:pPr>
                            <w:r w:rsidRPr="00DA72B4">
                              <w:t xml:space="preserve">         { </w:t>
                            </w:r>
                          </w:p>
                          <w:p w14:paraId="7239AA0E" w14:textId="77777777" w:rsidR="00897967" w:rsidRPr="00DA72B4" w:rsidRDefault="00897967" w:rsidP="002340BA">
                            <w:pPr>
                              <w:pStyle w:val="Kd"/>
                            </w:pPr>
                            <w:r w:rsidRPr="00DA72B4">
                              <w:t xml:space="preserve">            </w:t>
                            </w:r>
                            <w:proofErr w:type="spellStart"/>
                            <w:r w:rsidRPr="00DA72B4">
                              <w:t>lastTicket</w:t>
                            </w:r>
                            <w:proofErr w:type="spellEnd"/>
                            <w:r w:rsidRPr="00DA72B4">
                              <w:t xml:space="preserve"> = </w:t>
                            </w:r>
                            <w:proofErr w:type="spellStart"/>
                            <w:r w:rsidRPr="00DA72B4">
                              <w:t>ticket</w:t>
                            </w:r>
                            <w:proofErr w:type="spellEnd"/>
                            <w:r w:rsidRPr="00DA72B4">
                              <w:t xml:space="preserve">; </w:t>
                            </w:r>
                          </w:p>
                          <w:p w14:paraId="293DD585" w14:textId="77777777" w:rsidR="00897967" w:rsidRPr="00DA72B4" w:rsidRDefault="00897967" w:rsidP="002340BA">
                            <w:pPr>
                              <w:pStyle w:val="Kd"/>
                            </w:pPr>
                            <w:r w:rsidRPr="00DA72B4">
                              <w:t xml:space="preserve">            </w:t>
                            </w:r>
                            <w:proofErr w:type="spellStart"/>
                            <w:r w:rsidRPr="00DA72B4">
                              <w:t>makeOrder</w:t>
                            </w:r>
                            <w:proofErr w:type="spellEnd"/>
                            <w:r w:rsidRPr="00DA72B4">
                              <w:t xml:space="preserve"> = </w:t>
                            </w:r>
                            <w:proofErr w:type="spellStart"/>
                            <w:r w:rsidRPr="00DA72B4">
                              <w:t>false</w:t>
                            </w:r>
                            <w:proofErr w:type="spellEnd"/>
                            <w:r w:rsidRPr="00DA72B4">
                              <w:t>;</w:t>
                            </w:r>
                          </w:p>
                          <w:p w14:paraId="443521AA" w14:textId="77777777" w:rsidR="00897967" w:rsidRPr="00DA72B4" w:rsidRDefault="00897967" w:rsidP="002340BA">
                            <w:pPr>
                              <w:pStyle w:val="Kd"/>
                            </w:pPr>
                            <w:r w:rsidRPr="00DA72B4">
                              <w:t xml:space="preserve">         }</w:t>
                            </w:r>
                          </w:p>
                          <w:p w14:paraId="45594223" w14:textId="77777777" w:rsidR="00897967" w:rsidRPr="00DA72B4" w:rsidRDefault="00897967" w:rsidP="002340BA">
                            <w:pPr>
                              <w:pStyle w:val="Kd"/>
                            </w:pPr>
                            <w:r w:rsidRPr="00DA72B4">
                              <w:t xml:space="preserve">      }</w:t>
                            </w:r>
                          </w:p>
                          <w:p w14:paraId="0C4B0838" w14:textId="77777777" w:rsidR="00897967" w:rsidRPr="00DA72B4" w:rsidRDefault="00897967" w:rsidP="002340BA">
                            <w:pPr>
                              <w:pStyle w:val="Kd"/>
                            </w:pPr>
                            <w:r w:rsidRPr="00DA72B4">
                              <w:t xml:space="preserve">   }   </w:t>
                            </w:r>
                          </w:p>
                          <w:p w14:paraId="3586F51B" w14:textId="77777777" w:rsidR="00897967" w:rsidRPr="00DA72B4" w:rsidRDefault="00897967" w:rsidP="002340BA">
                            <w:pPr>
                              <w:pStyle w:val="Kd"/>
                            </w:pPr>
                            <w:r w:rsidRPr="00DA72B4">
                              <w:t xml:space="preserve">   </w:t>
                            </w:r>
                            <w:proofErr w:type="spellStart"/>
                            <w:proofErr w:type="gramStart"/>
                            <w:r w:rsidRPr="00DA72B4">
                              <w:t>for</w:t>
                            </w:r>
                            <w:proofErr w:type="spellEnd"/>
                            <w:r w:rsidRPr="00DA72B4">
                              <w:t>(</w:t>
                            </w:r>
                            <w:proofErr w:type="gramEnd"/>
                            <w:r w:rsidRPr="00DA72B4">
                              <w:t xml:space="preserve">int i = 0; i &lt; </w:t>
                            </w:r>
                            <w:proofErr w:type="spellStart"/>
                            <w:r w:rsidRPr="00DA72B4">
                              <w:t>OrdersTotal</w:t>
                            </w:r>
                            <w:proofErr w:type="spellEnd"/>
                            <w:r w:rsidRPr="00DA72B4">
                              <w:t xml:space="preserve">(); i++) </w:t>
                            </w:r>
                          </w:p>
                          <w:p w14:paraId="1575DF75" w14:textId="77777777" w:rsidR="00897967" w:rsidRPr="00DA72B4" w:rsidRDefault="00897967" w:rsidP="002340BA">
                            <w:pPr>
                              <w:pStyle w:val="Kd"/>
                            </w:pPr>
                            <w:r w:rsidRPr="00DA72B4">
                              <w:t xml:space="preserve">   {  </w:t>
                            </w:r>
                          </w:p>
                          <w:p w14:paraId="660A4C64"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gramStart"/>
                            <w:r w:rsidRPr="00DA72B4">
                              <w:t>(!</w:t>
                            </w:r>
                            <w:proofErr w:type="spellStart"/>
                            <w:r w:rsidRPr="00DA72B4">
                              <w:t>OrderSelect</w:t>
                            </w:r>
                            <w:proofErr w:type="spellEnd"/>
                            <w:proofErr w:type="gramEnd"/>
                            <w:r w:rsidRPr="00DA72B4">
                              <w:t xml:space="preserve">(i, SELECT_BY_POS, MODE_TRADES)) </w:t>
                            </w:r>
                            <w:proofErr w:type="spellStart"/>
                            <w:r w:rsidRPr="00DA72B4">
                              <w:t>break</w:t>
                            </w:r>
                            <w:proofErr w:type="spellEnd"/>
                            <w:r w:rsidRPr="00DA72B4">
                              <w:t xml:space="preserve">;            </w:t>
                            </w:r>
                          </w:p>
                          <w:p w14:paraId="34217DB5"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OrderSymbol</w:t>
                            </w:r>
                            <w:proofErr w:type="spellEnd"/>
                            <w:r w:rsidRPr="00DA72B4">
                              <w:t>(</w:t>
                            </w:r>
                            <w:proofErr w:type="gramEnd"/>
                            <w:r w:rsidRPr="00DA72B4">
                              <w:t xml:space="preserve">) == </w:t>
                            </w:r>
                            <w:proofErr w:type="spellStart"/>
                            <w:r w:rsidRPr="00DA72B4">
                              <w:t>Symbol</w:t>
                            </w:r>
                            <w:proofErr w:type="spellEnd"/>
                            <w:r w:rsidRPr="00DA72B4">
                              <w:t xml:space="preserve">() &amp;&amp; </w:t>
                            </w:r>
                            <w:proofErr w:type="spellStart"/>
                            <w:r w:rsidRPr="00DA72B4">
                              <w:t>OrderMagicNumber</w:t>
                            </w:r>
                            <w:proofErr w:type="spellEnd"/>
                            <w:r w:rsidRPr="00DA72B4">
                              <w:t xml:space="preserve">() == MAGICMA) </w:t>
                            </w:r>
                          </w:p>
                          <w:p w14:paraId="03E05961" w14:textId="77777777" w:rsidR="00897967" w:rsidRPr="00DA72B4" w:rsidRDefault="00897967" w:rsidP="002340BA">
                            <w:pPr>
                              <w:pStyle w:val="Kd"/>
                            </w:pPr>
                            <w:r w:rsidRPr="00DA72B4">
                              <w:t xml:space="preserve">      {                </w:t>
                            </w:r>
                          </w:p>
                          <w:p w14:paraId="50D1A2CC"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OrderTicket</w:t>
                            </w:r>
                            <w:proofErr w:type="spellEnd"/>
                            <w:r w:rsidRPr="00DA72B4">
                              <w:t>(</w:t>
                            </w:r>
                            <w:proofErr w:type="gramEnd"/>
                            <w:r w:rsidRPr="00DA72B4">
                              <w:t>) &gt; 0)</w:t>
                            </w:r>
                          </w:p>
                          <w:p w14:paraId="155F4DAB" w14:textId="77777777" w:rsidR="00897967" w:rsidRPr="00DA72B4" w:rsidRDefault="00897967" w:rsidP="002340BA">
                            <w:pPr>
                              <w:pStyle w:val="Kd"/>
                            </w:pPr>
                            <w:r w:rsidRPr="00DA72B4">
                              <w:t xml:space="preserve">         {</w:t>
                            </w:r>
                          </w:p>
                          <w:p w14:paraId="04335FA2" w14:textId="77777777" w:rsidR="00897967" w:rsidRPr="00DA72B4" w:rsidRDefault="00897967" w:rsidP="002340BA">
                            <w:pPr>
                              <w:pStyle w:val="Kd"/>
                            </w:pPr>
                            <w:r w:rsidRPr="00DA72B4">
                              <w:t xml:space="preserve">            </w:t>
                            </w:r>
                            <w:proofErr w:type="spellStart"/>
                            <w:proofErr w:type="gramStart"/>
                            <w:r w:rsidRPr="00DA72B4">
                              <w:t>TrailingStop</w:t>
                            </w:r>
                            <w:proofErr w:type="spellEnd"/>
                            <w:r w:rsidRPr="00DA72B4">
                              <w:t>(</w:t>
                            </w:r>
                            <w:proofErr w:type="spellStart"/>
                            <w:proofErr w:type="gramEnd"/>
                            <w:r w:rsidRPr="00DA72B4">
                              <w:t>OrderTicket</w:t>
                            </w:r>
                            <w:proofErr w:type="spellEnd"/>
                            <w:r w:rsidRPr="00DA72B4">
                              <w:t>());</w:t>
                            </w:r>
                          </w:p>
                          <w:p w14:paraId="41E87A68" w14:textId="77777777" w:rsidR="00897967" w:rsidRPr="00DA72B4" w:rsidRDefault="00897967" w:rsidP="002340BA">
                            <w:pPr>
                              <w:pStyle w:val="Kd"/>
                            </w:pPr>
                            <w:r w:rsidRPr="00DA72B4">
                              <w:t xml:space="preserve">         }</w:t>
                            </w:r>
                          </w:p>
                          <w:p w14:paraId="0EACB63C" w14:textId="77777777" w:rsidR="00897967" w:rsidRPr="00DA72B4" w:rsidRDefault="00897967" w:rsidP="002340BA">
                            <w:pPr>
                              <w:pStyle w:val="Kd"/>
                            </w:pPr>
                            <w:r w:rsidRPr="00DA72B4">
                              <w:t xml:space="preserve">      }</w:t>
                            </w:r>
                          </w:p>
                          <w:p w14:paraId="12D7D618" w14:textId="77777777" w:rsidR="00897967" w:rsidRPr="00DA72B4" w:rsidRDefault="00897967" w:rsidP="002340BA">
                            <w:pPr>
                              <w:pStyle w:val="Kd"/>
                            </w:pPr>
                            <w:r w:rsidRPr="00DA72B4">
                              <w:t xml:space="preserve">   }</w:t>
                            </w:r>
                          </w:p>
                          <w:p w14:paraId="701AF5B0" w14:textId="788369AC" w:rsidR="00897967" w:rsidRPr="00085CF9" w:rsidRDefault="00897967" w:rsidP="00730027">
                            <w:pPr>
                              <w:pStyle w:val="Kd"/>
                            </w:pPr>
                            <w:r w:rsidRPr="00DA72B4">
                              <w:t>}</w:t>
                            </w:r>
                          </w:p>
                        </w:txbxContent>
                      </wps:txbx>
                      <wps:bodyPr rot="0" vert="horz" wrap="square" lIns="91440" tIns="45720" rIns="91440" bIns="45720" anchor="t" anchorCtr="0">
                        <a:noAutofit/>
                      </wps:bodyPr>
                    </wps:wsp>
                  </a:graphicData>
                </a:graphic>
              </wp:inline>
            </w:drawing>
          </mc:Choice>
          <mc:Fallback>
            <w:pict>
              <v:shape w14:anchorId="085ACBDD" id="Szövegdoboz 2" o:spid="_x0000_s1055" type="#_x0000_t202" style="width:422.75pt;height:5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" fillcolor="#deeaf6 [660]" strokeweight=".25pt">
                <v:textbox>
                  <w:txbxContent>
                    <w:p w14:paraId="310A3618" w14:textId="77777777" w:rsidR="00897967" w:rsidRPr="00DA72B4" w:rsidRDefault="00897967" w:rsidP="002340BA">
                      <w:pPr>
                        <w:pStyle w:val="Kd"/>
                      </w:pPr>
                      <w:proofErr w:type="spellStart"/>
                      <w:r w:rsidRPr="00DA72B4">
                        <w:t>void</w:t>
                      </w:r>
                      <w:proofErr w:type="spellEnd"/>
                      <w:r w:rsidRPr="00DA72B4">
                        <w:t xml:space="preserve"> </w:t>
                      </w:r>
                      <w:proofErr w:type="spellStart"/>
                      <w:proofErr w:type="gramStart"/>
                      <w:r w:rsidRPr="00DA72B4">
                        <w:t>OnTick</w:t>
                      </w:r>
                      <w:proofErr w:type="spellEnd"/>
                      <w:r w:rsidRPr="00DA72B4">
                        <w:t>(</w:t>
                      </w:r>
                      <w:proofErr w:type="gramEnd"/>
                      <w:r w:rsidRPr="00DA72B4">
                        <w:t>)</w:t>
                      </w:r>
                    </w:p>
                    <w:p w14:paraId="6FCA08D6" w14:textId="77777777" w:rsidR="00897967" w:rsidRPr="00DA72B4" w:rsidRDefault="00897967" w:rsidP="002340BA">
                      <w:pPr>
                        <w:pStyle w:val="Kd"/>
                      </w:pPr>
                      <w:r w:rsidRPr="00DA72B4">
                        <w:t>{</w:t>
                      </w:r>
                    </w:p>
                    <w:p w14:paraId="34C1FCF1" w14:textId="77777777" w:rsidR="00897967" w:rsidRPr="00DA72B4" w:rsidRDefault="00897967" w:rsidP="002340BA">
                      <w:pPr>
                        <w:pStyle w:val="Kd"/>
                      </w:pPr>
                      <w:r w:rsidRPr="00DA72B4">
                        <w:t xml:space="preserve">   </w:t>
                      </w:r>
                      <w:proofErr w:type="spellStart"/>
                      <w:r w:rsidRPr="00DA72B4">
                        <w:t>if</w:t>
                      </w:r>
                      <w:proofErr w:type="spellEnd"/>
                      <w:proofErr w:type="gramStart"/>
                      <w:r w:rsidRPr="00DA72B4">
                        <w:t>(!</w:t>
                      </w:r>
                      <w:proofErr w:type="spellStart"/>
                      <w:r w:rsidRPr="00DA72B4">
                        <w:t>isActiveTime</w:t>
                      </w:r>
                      <w:proofErr w:type="spellEnd"/>
                      <w:proofErr w:type="gramEnd"/>
                      <w:r w:rsidRPr="00DA72B4">
                        <w:t xml:space="preserve">()) </w:t>
                      </w:r>
                      <w:proofErr w:type="spellStart"/>
                      <w:r w:rsidRPr="00DA72B4">
                        <w:t>return</w:t>
                      </w:r>
                      <w:proofErr w:type="spellEnd"/>
                      <w:r w:rsidRPr="00DA72B4">
                        <w:t xml:space="preserve">;   </w:t>
                      </w:r>
                    </w:p>
                    <w:p w14:paraId="1111857E" w14:textId="77777777" w:rsidR="00897967" w:rsidRPr="00DA72B4" w:rsidRDefault="00897967" w:rsidP="002340BA">
                      <w:pPr>
                        <w:pStyle w:val="Kd"/>
                      </w:pPr>
                      <w:r w:rsidRPr="00DA72B4">
                        <w:t xml:space="preserve">   </w:t>
                      </w:r>
                      <w:proofErr w:type="spellStart"/>
                      <w:proofErr w:type="gramStart"/>
                      <w:r w:rsidRPr="00DA72B4">
                        <w:t>setLots</w:t>
                      </w:r>
                      <w:proofErr w:type="spellEnd"/>
                      <w:r w:rsidRPr="00DA72B4">
                        <w:t>(</w:t>
                      </w:r>
                      <w:proofErr w:type="gramEnd"/>
                      <w:r w:rsidRPr="00DA72B4">
                        <w:t xml:space="preserve">);         </w:t>
                      </w:r>
                    </w:p>
                    <w:p w14:paraId="683AE160" w14:textId="77777777" w:rsidR="00897967" w:rsidRPr="00DA72B4" w:rsidRDefault="00897967" w:rsidP="002340BA">
                      <w:pPr>
                        <w:pStyle w:val="Kd"/>
                      </w:pPr>
                      <w:r w:rsidRPr="00DA72B4">
                        <w:t xml:space="preserve">   int </w:t>
                      </w:r>
                      <w:proofErr w:type="spellStart"/>
                      <w:r w:rsidRPr="00DA72B4">
                        <w:t>ticket</w:t>
                      </w:r>
                      <w:proofErr w:type="spellEnd"/>
                      <w:r w:rsidRPr="00DA72B4">
                        <w:t xml:space="preserve"> = 0;   </w:t>
                      </w:r>
                    </w:p>
                    <w:p w14:paraId="35E51F54" w14:textId="77777777" w:rsidR="00897967" w:rsidRPr="00DA72B4" w:rsidRDefault="00897967" w:rsidP="002340BA">
                      <w:pPr>
                        <w:pStyle w:val="Kd"/>
                      </w:pPr>
                      <w:r w:rsidRPr="00DA72B4">
                        <w:t xml:space="preserve">   </w:t>
                      </w:r>
                      <w:proofErr w:type="spellStart"/>
                      <w:proofErr w:type="gramStart"/>
                      <w:r w:rsidRPr="00DA72B4">
                        <w:t>updateMAs</w:t>
                      </w:r>
                      <w:proofErr w:type="spellEnd"/>
                      <w:r w:rsidRPr="00DA72B4">
                        <w:t>(</w:t>
                      </w:r>
                      <w:proofErr w:type="gramEnd"/>
                      <w:r w:rsidRPr="00DA72B4">
                        <w:t>);</w:t>
                      </w:r>
                    </w:p>
                    <w:p w14:paraId="31EFB23B" w14:textId="77777777" w:rsidR="00897967" w:rsidRPr="00DA72B4" w:rsidRDefault="00897967" w:rsidP="002340BA">
                      <w:pPr>
                        <w:pStyle w:val="Kd"/>
                      </w:pPr>
                      <w:r w:rsidRPr="00DA72B4">
                        <w:t xml:space="preserve">   int </w:t>
                      </w:r>
                      <w:proofErr w:type="spellStart"/>
                      <w:r w:rsidRPr="00DA72B4">
                        <w:t>cross</w:t>
                      </w:r>
                      <w:proofErr w:type="spellEnd"/>
                      <w:r w:rsidRPr="00DA72B4">
                        <w:t xml:space="preserve"> = </w:t>
                      </w:r>
                      <w:proofErr w:type="spellStart"/>
                      <w:proofErr w:type="gramStart"/>
                      <w:r w:rsidRPr="00DA72B4">
                        <w:t>checkCross</w:t>
                      </w:r>
                      <w:proofErr w:type="spellEnd"/>
                      <w:r w:rsidRPr="00DA72B4">
                        <w:t>(</w:t>
                      </w:r>
                      <w:proofErr w:type="gramEnd"/>
                      <w:r w:rsidRPr="00DA72B4">
                        <w:t>);</w:t>
                      </w:r>
                    </w:p>
                    <w:p w14:paraId="53955DAB" w14:textId="77777777" w:rsidR="00897967" w:rsidRPr="00DA72B4" w:rsidRDefault="00897967" w:rsidP="002340BA">
                      <w:pPr>
                        <w:pStyle w:val="Kd"/>
                      </w:pPr>
                      <w:r w:rsidRPr="00DA72B4">
                        <w:t xml:space="preserve">   </w:t>
                      </w:r>
                      <w:proofErr w:type="spellStart"/>
                      <w:r w:rsidRPr="00DA72B4">
                        <w:t>double</w:t>
                      </w:r>
                      <w:proofErr w:type="spellEnd"/>
                      <w:r w:rsidRPr="00DA72B4">
                        <w:t xml:space="preserve"> </w:t>
                      </w:r>
                      <w:proofErr w:type="spellStart"/>
                      <w:r w:rsidRPr="00DA72B4">
                        <w:t>lastAwesome</w:t>
                      </w:r>
                      <w:proofErr w:type="spellEnd"/>
                      <w:r w:rsidRPr="00DA72B4">
                        <w:t xml:space="preserve"> = </w:t>
                      </w:r>
                      <w:proofErr w:type="spellStart"/>
                      <w:r w:rsidRPr="00DA72B4">
                        <w:t>awesome</w:t>
                      </w:r>
                      <w:proofErr w:type="spellEnd"/>
                      <w:r w:rsidRPr="00DA72B4">
                        <w:t>;</w:t>
                      </w:r>
                    </w:p>
                    <w:p w14:paraId="243759F7" w14:textId="77777777" w:rsidR="00897967" w:rsidRPr="00DA72B4" w:rsidRDefault="00897967" w:rsidP="002340BA">
                      <w:pPr>
                        <w:pStyle w:val="Kd"/>
                      </w:pPr>
                      <w:r w:rsidRPr="00DA72B4">
                        <w:t xml:space="preserve">   </w:t>
                      </w:r>
                      <w:proofErr w:type="spellStart"/>
                      <w:r w:rsidRPr="00DA72B4">
                        <w:t>awesome</w:t>
                      </w:r>
                      <w:proofErr w:type="spellEnd"/>
                      <w:r w:rsidRPr="00DA72B4">
                        <w:t xml:space="preserve"> = </w:t>
                      </w:r>
                      <w:proofErr w:type="spellStart"/>
                      <w:proofErr w:type="gramStart"/>
                      <w:r w:rsidRPr="00DA72B4">
                        <w:t>iAO</w:t>
                      </w:r>
                      <w:proofErr w:type="spellEnd"/>
                      <w:r w:rsidRPr="00DA72B4">
                        <w:t>(</w:t>
                      </w:r>
                      <w:proofErr w:type="spellStart"/>
                      <w:proofErr w:type="gramEnd"/>
                      <w:r w:rsidRPr="00DA72B4">
                        <w:t>Symbol</w:t>
                      </w:r>
                      <w:proofErr w:type="spellEnd"/>
                      <w:r w:rsidRPr="00DA72B4">
                        <w:t xml:space="preserve">(), </w:t>
                      </w:r>
                      <w:proofErr w:type="spellStart"/>
                      <w:r w:rsidRPr="00DA72B4">
                        <w:t>Period</w:t>
                      </w:r>
                      <w:proofErr w:type="spellEnd"/>
                      <w:r w:rsidRPr="00DA72B4">
                        <w:t xml:space="preserve">(), 0);   </w:t>
                      </w:r>
                    </w:p>
                    <w:p w14:paraId="7A832155" w14:textId="77777777" w:rsidR="00897967" w:rsidRPr="00DA72B4" w:rsidRDefault="00897967" w:rsidP="002340BA">
                      <w:pPr>
                        <w:pStyle w:val="Kd"/>
                      </w:pPr>
                      <w:r w:rsidRPr="00DA72B4">
                        <w:t xml:space="preserve">   </w:t>
                      </w:r>
                      <w:proofErr w:type="spellStart"/>
                      <w:r w:rsidRPr="00DA72B4">
                        <w:t>bool</w:t>
                      </w:r>
                      <w:proofErr w:type="spellEnd"/>
                      <w:r w:rsidRPr="00DA72B4">
                        <w:t xml:space="preserve"> b = </w:t>
                      </w:r>
                      <w:proofErr w:type="spellStart"/>
                      <w:r w:rsidRPr="00DA72B4">
                        <w:t>false</w:t>
                      </w:r>
                      <w:proofErr w:type="spellEnd"/>
                      <w:r w:rsidRPr="00DA72B4">
                        <w:t>;</w:t>
                      </w:r>
                    </w:p>
                    <w:p w14:paraId="13A2BA75" w14:textId="77777777" w:rsidR="00897967" w:rsidRPr="00DA72B4" w:rsidRDefault="00897967" w:rsidP="002340BA">
                      <w:pPr>
                        <w:pStyle w:val="Kd"/>
                      </w:pPr>
                      <w:r w:rsidRPr="00DA72B4">
                        <w:t xml:space="preserve">   </w:t>
                      </w:r>
                      <w:proofErr w:type="spellStart"/>
                      <w:proofErr w:type="gramStart"/>
                      <w:r w:rsidRPr="00DA72B4">
                        <w:t>if</w:t>
                      </w:r>
                      <w:proofErr w:type="spellEnd"/>
                      <w:r w:rsidRPr="00DA72B4">
                        <w:t>(</w:t>
                      </w:r>
                      <w:proofErr w:type="gramEnd"/>
                      <w:r w:rsidRPr="00DA72B4">
                        <w:t>!</w:t>
                      </w:r>
                      <w:proofErr w:type="spellStart"/>
                      <w:r w:rsidRPr="00DA72B4">
                        <w:t>OrderSelect</w:t>
                      </w:r>
                      <w:proofErr w:type="spellEnd"/>
                      <w:r w:rsidRPr="00DA72B4">
                        <w:t>(</w:t>
                      </w:r>
                      <w:proofErr w:type="spellStart"/>
                      <w:r w:rsidRPr="00DA72B4">
                        <w:t>lastTicket</w:t>
                      </w:r>
                      <w:proofErr w:type="spellEnd"/>
                      <w:r w:rsidRPr="00DA72B4">
                        <w:t xml:space="preserve">, SELECT_BY_TICKET)) b = </w:t>
                      </w:r>
                      <w:proofErr w:type="spellStart"/>
                      <w:r w:rsidRPr="00DA72B4">
                        <w:t>true</w:t>
                      </w:r>
                      <w:proofErr w:type="spellEnd"/>
                      <w:r w:rsidRPr="00DA72B4">
                        <w:t>;</w:t>
                      </w:r>
                    </w:p>
                    <w:p w14:paraId="64D7E8A7"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TimeCurrent</w:t>
                      </w:r>
                      <w:proofErr w:type="spellEnd"/>
                      <w:r w:rsidRPr="00DA72B4">
                        <w:t>(</w:t>
                      </w:r>
                      <w:proofErr w:type="gramEnd"/>
                      <w:r w:rsidRPr="00DA72B4">
                        <w:t xml:space="preserve">) - </w:t>
                      </w:r>
                      <w:proofErr w:type="spellStart"/>
                      <w:r w:rsidRPr="00DA72B4">
                        <w:t>OrderOpenTime</w:t>
                      </w:r>
                      <w:proofErr w:type="spellEnd"/>
                      <w:r w:rsidRPr="00DA72B4">
                        <w:t xml:space="preserve">() &gt; </w:t>
                      </w:r>
                      <w:proofErr w:type="spellStart"/>
                      <w:r w:rsidRPr="00DA72B4">
                        <w:t>PeriodSeconds</w:t>
                      </w:r>
                      <w:proofErr w:type="spellEnd"/>
                      <w:r w:rsidRPr="00DA72B4">
                        <w:t>() || b)</w:t>
                      </w:r>
                    </w:p>
                    <w:p w14:paraId="4A0539D1" w14:textId="77777777" w:rsidR="00897967" w:rsidRPr="00DA72B4" w:rsidRDefault="00897967" w:rsidP="002340BA">
                      <w:pPr>
                        <w:pStyle w:val="Kd"/>
                      </w:pPr>
                      <w:r w:rsidRPr="00DA72B4">
                        <w:t xml:space="preserve">   {  </w:t>
                      </w:r>
                    </w:p>
                    <w:p w14:paraId="4587D706"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makeOrder</w:t>
                      </w:r>
                      <w:proofErr w:type="spellEnd"/>
                      <w:r w:rsidRPr="00DA72B4">
                        <w:t>)</w:t>
                      </w:r>
                    </w:p>
                    <w:p w14:paraId="0750E1B1" w14:textId="77777777" w:rsidR="00897967" w:rsidRPr="00DA72B4" w:rsidRDefault="00897967" w:rsidP="002340BA">
                      <w:pPr>
                        <w:pStyle w:val="Kd"/>
                      </w:pPr>
                      <w:r w:rsidRPr="00DA72B4">
                        <w:t xml:space="preserve">      {</w:t>
                      </w:r>
                    </w:p>
                    <w:p w14:paraId="44EEF4FA"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cross</w:t>
                      </w:r>
                      <w:proofErr w:type="spellEnd"/>
                      <w:r w:rsidRPr="00DA72B4">
                        <w:t xml:space="preserve"> &gt; 0) </w:t>
                      </w:r>
                    </w:p>
                    <w:p w14:paraId="1E390512" w14:textId="77777777" w:rsidR="00897967" w:rsidRPr="00DA72B4" w:rsidRDefault="00897967" w:rsidP="002340BA">
                      <w:pPr>
                        <w:pStyle w:val="Kd"/>
                      </w:pPr>
                      <w:r w:rsidRPr="00DA72B4">
                        <w:t xml:space="preserve">         { </w:t>
                      </w:r>
                    </w:p>
                    <w:p w14:paraId="0C844CBF" w14:textId="77777777" w:rsidR="00897967" w:rsidRPr="00DA72B4" w:rsidRDefault="00897967" w:rsidP="002340BA">
                      <w:pPr>
                        <w:pStyle w:val="Kd"/>
                      </w:pPr>
                      <w:r w:rsidRPr="00DA72B4">
                        <w:t xml:space="preserve">            </w:t>
                      </w:r>
                      <w:proofErr w:type="spellStart"/>
                      <w:r w:rsidRPr="00DA72B4">
                        <w:t>ticket</w:t>
                      </w:r>
                      <w:proofErr w:type="spellEnd"/>
                      <w:r w:rsidRPr="00DA72B4">
                        <w:t xml:space="preserve"> = </w:t>
                      </w:r>
                      <w:proofErr w:type="spellStart"/>
                      <w:proofErr w:type="gramStart"/>
                      <w:r w:rsidRPr="00DA72B4">
                        <w:t>OrderSend</w:t>
                      </w:r>
                      <w:proofErr w:type="spellEnd"/>
                      <w:r w:rsidRPr="00DA72B4">
                        <w:t>(</w:t>
                      </w:r>
                      <w:proofErr w:type="spellStart"/>
                      <w:proofErr w:type="gramEnd"/>
                      <w:r w:rsidRPr="00DA72B4">
                        <w:t>Symbol</w:t>
                      </w:r>
                      <w:proofErr w:type="spellEnd"/>
                      <w:r w:rsidRPr="00DA72B4">
                        <w:t xml:space="preserve">(), OP_BUY, </w:t>
                      </w:r>
                      <w:proofErr w:type="spellStart"/>
                      <w:r w:rsidRPr="00DA72B4">
                        <w:t>Lots</w:t>
                      </w:r>
                      <w:proofErr w:type="spellEnd"/>
                      <w:r w:rsidRPr="00DA72B4">
                        <w:t xml:space="preserve">, </w:t>
                      </w:r>
                      <w:proofErr w:type="spellStart"/>
                      <w:r w:rsidRPr="00DA72B4">
                        <w:t>Ask</w:t>
                      </w:r>
                      <w:proofErr w:type="spellEnd"/>
                      <w:r w:rsidRPr="00DA72B4">
                        <w:t xml:space="preserve">, 5, </w:t>
                      </w:r>
                    </w:p>
                    <w:p w14:paraId="4A81009F" w14:textId="77777777" w:rsidR="00897967" w:rsidRDefault="00897967" w:rsidP="002340BA">
                      <w:pPr>
                        <w:pStyle w:val="Kd"/>
                      </w:pPr>
                      <w:r w:rsidRPr="00DA72B4">
                        <w:tab/>
                      </w:r>
                      <w:r w:rsidRPr="00DA72B4">
                        <w:tab/>
                      </w:r>
                      <w:r w:rsidRPr="00DA72B4">
                        <w:tab/>
                      </w:r>
                      <w:r w:rsidRPr="00DA72B4">
                        <w:tab/>
                      </w:r>
                      <w:r>
                        <w:t xml:space="preserve">     </w:t>
                      </w:r>
                      <w:proofErr w:type="spellStart"/>
                      <w:r w:rsidRPr="00DA72B4">
                        <w:t>Bid-StopLoss</w:t>
                      </w:r>
                      <w:proofErr w:type="spellEnd"/>
                      <w:r w:rsidRPr="00DA72B4">
                        <w:t>*</w:t>
                      </w:r>
                      <w:proofErr w:type="spellStart"/>
                      <w:r w:rsidRPr="00DA72B4">
                        <w:t>Point</w:t>
                      </w:r>
                      <w:proofErr w:type="spellEnd"/>
                      <w:r w:rsidRPr="00DA72B4">
                        <w:t xml:space="preserve">, NULL, </w:t>
                      </w:r>
                    </w:p>
                    <w:p w14:paraId="5201A74E" w14:textId="77777777" w:rsidR="00897967" w:rsidRDefault="00897967" w:rsidP="002340BA">
                      <w:pPr>
                        <w:pStyle w:val="Kd"/>
                      </w:pPr>
                      <w:r>
                        <w:t xml:space="preserve">     </w:t>
                      </w:r>
                      <w:r w:rsidRPr="00DA72B4">
                        <w:t xml:space="preserve">"", MAGICMA, 0, </w:t>
                      </w:r>
                      <w:proofErr w:type="spellStart"/>
                      <w:r w:rsidRPr="00DA72B4">
                        <w:t>Green</w:t>
                      </w:r>
                      <w:proofErr w:type="spellEnd"/>
                      <w:r w:rsidRPr="00DA72B4">
                        <w:t xml:space="preserve">);         </w:t>
                      </w:r>
                    </w:p>
                    <w:p w14:paraId="247C497C" w14:textId="77777777" w:rsidR="00897967" w:rsidRPr="00DA72B4" w:rsidRDefault="00897967" w:rsidP="002340BA">
                      <w:pPr>
                        <w:pStyle w:val="Kd"/>
                      </w:pPr>
                      <w:r>
                        <w:t xml:space="preserve">         </w:t>
                      </w:r>
                      <w:r w:rsidRPr="00DA72B4">
                        <w:t>}</w:t>
                      </w:r>
                    </w:p>
                    <w:p w14:paraId="4F1BCDF9" w14:textId="77777777" w:rsidR="00897967" w:rsidRPr="00DA72B4" w:rsidRDefault="00897967" w:rsidP="002340BA">
                      <w:pPr>
                        <w:pStyle w:val="Kd"/>
                      </w:pPr>
                      <w:r w:rsidRPr="00DA72B4">
                        <w:t xml:space="preserve">         </w:t>
                      </w:r>
                      <w:proofErr w:type="spellStart"/>
                      <w:r w:rsidRPr="00DA72B4">
                        <w:t>else</w:t>
                      </w:r>
                      <w:proofErr w:type="spellEnd"/>
                      <w:r w:rsidRPr="00DA72B4">
                        <w:t xml:space="preserve"> </w:t>
                      </w:r>
                      <w:proofErr w:type="spellStart"/>
                      <w:r w:rsidRPr="00DA72B4">
                        <w:t>if</w:t>
                      </w:r>
                      <w:proofErr w:type="spellEnd"/>
                      <w:r w:rsidRPr="00DA72B4">
                        <w:t xml:space="preserve"> (</w:t>
                      </w:r>
                      <w:proofErr w:type="spellStart"/>
                      <w:r w:rsidRPr="00DA72B4">
                        <w:t>cross</w:t>
                      </w:r>
                      <w:proofErr w:type="spellEnd"/>
                      <w:r w:rsidRPr="00DA72B4">
                        <w:t xml:space="preserve"> </w:t>
                      </w:r>
                      <w:proofErr w:type="gramStart"/>
                      <w:r w:rsidRPr="00DA72B4">
                        <w:t>&lt; 0</w:t>
                      </w:r>
                      <w:proofErr w:type="gramEnd"/>
                      <w:r w:rsidRPr="00DA72B4">
                        <w:t xml:space="preserve">) </w:t>
                      </w:r>
                    </w:p>
                    <w:p w14:paraId="78B99E93" w14:textId="77777777" w:rsidR="00897967" w:rsidRPr="00DA72B4" w:rsidRDefault="00897967" w:rsidP="002340BA">
                      <w:pPr>
                        <w:pStyle w:val="Kd"/>
                      </w:pPr>
                      <w:r w:rsidRPr="00DA72B4">
                        <w:t xml:space="preserve">         { </w:t>
                      </w:r>
                    </w:p>
                    <w:p w14:paraId="0405546F" w14:textId="77777777" w:rsidR="00897967" w:rsidRPr="00DA72B4" w:rsidRDefault="00897967" w:rsidP="002340BA">
                      <w:pPr>
                        <w:pStyle w:val="Kd"/>
                      </w:pPr>
                      <w:r w:rsidRPr="00DA72B4">
                        <w:t xml:space="preserve">            </w:t>
                      </w:r>
                      <w:proofErr w:type="spellStart"/>
                      <w:r w:rsidRPr="00DA72B4">
                        <w:t>ticket</w:t>
                      </w:r>
                      <w:proofErr w:type="spellEnd"/>
                      <w:r w:rsidRPr="00DA72B4">
                        <w:t xml:space="preserve"> = </w:t>
                      </w:r>
                      <w:proofErr w:type="spellStart"/>
                      <w:proofErr w:type="gramStart"/>
                      <w:r w:rsidRPr="00DA72B4">
                        <w:t>OrderSend</w:t>
                      </w:r>
                      <w:proofErr w:type="spellEnd"/>
                      <w:r w:rsidRPr="00DA72B4">
                        <w:t>(</w:t>
                      </w:r>
                      <w:proofErr w:type="spellStart"/>
                      <w:proofErr w:type="gramEnd"/>
                      <w:r w:rsidRPr="00DA72B4">
                        <w:t>Symbol</w:t>
                      </w:r>
                      <w:proofErr w:type="spellEnd"/>
                      <w:r w:rsidRPr="00DA72B4">
                        <w:t xml:space="preserve">(), OP_SELL, </w:t>
                      </w:r>
                      <w:proofErr w:type="spellStart"/>
                      <w:r w:rsidRPr="00DA72B4">
                        <w:t>Lots</w:t>
                      </w:r>
                      <w:proofErr w:type="spellEnd"/>
                      <w:r w:rsidRPr="00DA72B4">
                        <w:t xml:space="preserve">, </w:t>
                      </w:r>
                      <w:proofErr w:type="spellStart"/>
                      <w:r w:rsidRPr="00DA72B4">
                        <w:t>Bid</w:t>
                      </w:r>
                      <w:proofErr w:type="spellEnd"/>
                      <w:r w:rsidRPr="00DA72B4">
                        <w:t xml:space="preserve">, 5, </w:t>
                      </w:r>
                    </w:p>
                    <w:p w14:paraId="5B84D082" w14:textId="77777777" w:rsidR="00897967" w:rsidRDefault="00897967" w:rsidP="002340BA">
                      <w:pPr>
                        <w:pStyle w:val="Kd"/>
                      </w:pPr>
                      <w:r w:rsidRPr="00DA72B4">
                        <w:tab/>
                      </w:r>
                      <w:r w:rsidRPr="00DA72B4">
                        <w:tab/>
                      </w:r>
                      <w:r w:rsidRPr="00DA72B4">
                        <w:tab/>
                      </w:r>
                      <w:r w:rsidRPr="00DA72B4">
                        <w:tab/>
                      </w:r>
                      <w:r>
                        <w:t xml:space="preserve">     </w:t>
                      </w:r>
                      <w:proofErr w:type="spellStart"/>
                      <w:r w:rsidRPr="00DA72B4">
                        <w:t>Ask+StopLoss</w:t>
                      </w:r>
                      <w:proofErr w:type="spellEnd"/>
                      <w:r w:rsidRPr="00DA72B4">
                        <w:t>*</w:t>
                      </w:r>
                      <w:proofErr w:type="spellStart"/>
                      <w:r w:rsidRPr="00DA72B4">
                        <w:t>Point</w:t>
                      </w:r>
                      <w:proofErr w:type="spellEnd"/>
                      <w:r w:rsidRPr="00DA72B4">
                        <w:t xml:space="preserve">, NULL, </w:t>
                      </w:r>
                    </w:p>
                    <w:p w14:paraId="113FEF2F" w14:textId="77777777" w:rsidR="00897967" w:rsidRPr="00DA72B4" w:rsidRDefault="00897967" w:rsidP="002340BA">
                      <w:pPr>
                        <w:pStyle w:val="Kd"/>
                      </w:pPr>
                      <w:r>
                        <w:t xml:space="preserve">     </w:t>
                      </w:r>
                      <w:r w:rsidRPr="00DA72B4">
                        <w:t>"", MAGICMA, 0, Red);</w:t>
                      </w:r>
                    </w:p>
                    <w:p w14:paraId="5CC79D63" w14:textId="77777777" w:rsidR="00897967" w:rsidRPr="00DA72B4" w:rsidRDefault="00897967" w:rsidP="002340BA">
                      <w:pPr>
                        <w:pStyle w:val="Kd"/>
                      </w:pPr>
                      <w:r w:rsidRPr="00DA72B4">
                        <w:t xml:space="preserve">         }               </w:t>
                      </w:r>
                    </w:p>
                    <w:p w14:paraId="70EDCB75"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r w:rsidRPr="00DA72B4">
                        <w:t>ticket</w:t>
                      </w:r>
                      <w:proofErr w:type="spellEnd"/>
                      <w:r w:rsidRPr="00DA72B4">
                        <w:t xml:space="preserve"> </w:t>
                      </w:r>
                      <w:proofErr w:type="gramStart"/>
                      <w:r w:rsidRPr="00DA72B4">
                        <w:t>&lt; 0</w:t>
                      </w:r>
                      <w:proofErr w:type="gramEnd"/>
                      <w:r w:rsidRPr="00DA72B4">
                        <w:t xml:space="preserve">) </w:t>
                      </w:r>
                      <w:proofErr w:type="spellStart"/>
                      <w:r w:rsidRPr="00DA72B4">
                        <w:t>Alert</w:t>
                      </w:r>
                      <w:proofErr w:type="spellEnd"/>
                      <w:r w:rsidRPr="00DA72B4">
                        <w:t>("</w:t>
                      </w:r>
                      <w:proofErr w:type="spellStart"/>
                      <w:r w:rsidRPr="00DA72B4">
                        <w:t>Error</w:t>
                      </w:r>
                      <w:proofErr w:type="spellEnd"/>
                      <w:r w:rsidRPr="00DA72B4">
                        <w:t xml:space="preserve"> </w:t>
                      </w:r>
                      <w:proofErr w:type="spellStart"/>
                      <w:r w:rsidRPr="00DA72B4">
                        <w:t>Sending</w:t>
                      </w:r>
                      <w:proofErr w:type="spellEnd"/>
                      <w:r w:rsidRPr="00DA72B4">
                        <w:t xml:space="preserve"> </w:t>
                      </w:r>
                      <w:proofErr w:type="spellStart"/>
                      <w:r w:rsidRPr="00DA72B4">
                        <w:t>Order</w:t>
                      </w:r>
                      <w:proofErr w:type="spellEnd"/>
                      <w:r w:rsidRPr="00DA72B4">
                        <w:t>!");</w:t>
                      </w:r>
                    </w:p>
                    <w:p w14:paraId="6DA3484E" w14:textId="77777777" w:rsidR="00897967" w:rsidRPr="00DA72B4" w:rsidRDefault="00897967" w:rsidP="002340BA">
                      <w:pPr>
                        <w:pStyle w:val="Kd"/>
                      </w:pPr>
                      <w:r w:rsidRPr="00DA72B4">
                        <w:t xml:space="preserve">         </w:t>
                      </w:r>
                      <w:proofErr w:type="spellStart"/>
                      <w:r w:rsidRPr="00DA72B4">
                        <w:t>else</w:t>
                      </w:r>
                      <w:proofErr w:type="spellEnd"/>
                      <w:r w:rsidRPr="00DA72B4">
                        <w:t xml:space="preserve"> </w:t>
                      </w:r>
                      <w:proofErr w:type="spellStart"/>
                      <w:r w:rsidRPr="00DA72B4">
                        <w:t>if</w:t>
                      </w:r>
                      <w:proofErr w:type="spellEnd"/>
                      <w:r w:rsidRPr="00DA72B4">
                        <w:t xml:space="preserve"> (</w:t>
                      </w:r>
                      <w:proofErr w:type="spellStart"/>
                      <w:r w:rsidRPr="00DA72B4">
                        <w:t>ticket</w:t>
                      </w:r>
                      <w:proofErr w:type="spellEnd"/>
                      <w:r w:rsidRPr="00DA72B4">
                        <w:t xml:space="preserve"> &gt; 0) </w:t>
                      </w:r>
                    </w:p>
                    <w:p w14:paraId="2C19BB78" w14:textId="77777777" w:rsidR="00897967" w:rsidRPr="00DA72B4" w:rsidRDefault="00897967" w:rsidP="002340BA">
                      <w:pPr>
                        <w:pStyle w:val="Kd"/>
                      </w:pPr>
                      <w:r w:rsidRPr="00DA72B4">
                        <w:t xml:space="preserve">         { </w:t>
                      </w:r>
                    </w:p>
                    <w:p w14:paraId="7239AA0E" w14:textId="77777777" w:rsidR="00897967" w:rsidRPr="00DA72B4" w:rsidRDefault="00897967" w:rsidP="002340BA">
                      <w:pPr>
                        <w:pStyle w:val="Kd"/>
                      </w:pPr>
                      <w:r w:rsidRPr="00DA72B4">
                        <w:t xml:space="preserve">            </w:t>
                      </w:r>
                      <w:proofErr w:type="spellStart"/>
                      <w:r w:rsidRPr="00DA72B4">
                        <w:t>lastTicket</w:t>
                      </w:r>
                      <w:proofErr w:type="spellEnd"/>
                      <w:r w:rsidRPr="00DA72B4">
                        <w:t xml:space="preserve"> = </w:t>
                      </w:r>
                      <w:proofErr w:type="spellStart"/>
                      <w:r w:rsidRPr="00DA72B4">
                        <w:t>ticket</w:t>
                      </w:r>
                      <w:proofErr w:type="spellEnd"/>
                      <w:r w:rsidRPr="00DA72B4">
                        <w:t xml:space="preserve">; </w:t>
                      </w:r>
                    </w:p>
                    <w:p w14:paraId="293DD585" w14:textId="77777777" w:rsidR="00897967" w:rsidRPr="00DA72B4" w:rsidRDefault="00897967" w:rsidP="002340BA">
                      <w:pPr>
                        <w:pStyle w:val="Kd"/>
                      </w:pPr>
                      <w:r w:rsidRPr="00DA72B4">
                        <w:t xml:space="preserve">            </w:t>
                      </w:r>
                      <w:proofErr w:type="spellStart"/>
                      <w:r w:rsidRPr="00DA72B4">
                        <w:t>makeOrder</w:t>
                      </w:r>
                      <w:proofErr w:type="spellEnd"/>
                      <w:r w:rsidRPr="00DA72B4">
                        <w:t xml:space="preserve"> = </w:t>
                      </w:r>
                      <w:proofErr w:type="spellStart"/>
                      <w:r w:rsidRPr="00DA72B4">
                        <w:t>false</w:t>
                      </w:r>
                      <w:proofErr w:type="spellEnd"/>
                      <w:r w:rsidRPr="00DA72B4">
                        <w:t>;</w:t>
                      </w:r>
                    </w:p>
                    <w:p w14:paraId="443521AA" w14:textId="77777777" w:rsidR="00897967" w:rsidRPr="00DA72B4" w:rsidRDefault="00897967" w:rsidP="002340BA">
                      <w:pPr>
                        <w:pStyle w:val="Kd"/>
                      </w:pPr>
                      <w:r w:rsidRPr="00DA72B4">
                        <w:t xml:space="preserve">         }</w:t>
                      </w:r>
                    </w:p>
                    <w:p w14:paraId="45594223" w14:textId="77777777" w:rsidR="00897967" w:rsidRPr="00DA72B4" w:rsidRDefault="00897967" w:rsidP="002340BA">
                      <w:pPr>
                        <w:pStyle w:val="Kd"/>
                      </w:pPr>
                      <w:r w:rsidRPr="00DA72B4">
                        <w:t xml:space="preserve">      }</w:t>
                      </w:r>
                    </w:p>
                    <w:p w14:paraId="0C4B0838" w14:textId="77777777" w:rsidR="00897967" w:rsidRPr="00DA72B4" w:rsidRDefault="00897967" w:rsidP="002340BA">
                      <w:pPr>
                        <w:pStyle w:val="Kd"/>
                      </w:pPr>
                      <w:r w:rsidRPr="00DA72B4">
                        <w:t xml:space="preserve">   }   </w:t>
                      </w:r>
                    </w:p>
                    <w:p w14:paraId="3586F51B" w14:textId="77777777" w:rsidR="00897967" w:rsidRPr="00DA72B4" w:rsidRDefault="00897967" w:rsidP="002340BA">
                      <w:pPr>
                        <w:pStyle w:val="Kd"/>
                      </w:pPr>
                      <w:r w:rsidRPr="00DA72B4">
                        <w:t xml:space="preserve">   </w:t>
                      </w:r>
                      <w:proofErr w:type="spellStart"/>
                      <w:proofErr w:type="gramStart"/>
                      <w:r w:rsidRPr="00DA72B4">
                        <w:t>for</w:t>
                      </w:r>
                      <w:proofErr w:type="spellEnd"/>
                      <w:r w:rsidRPr="00DA72B4">
                        <w:t>(</w:t>
                      </w:r>
                      <w:proofErr w:type="gramEnd"/>
                      <w:r w:rsidRPr="00DA72B4">
                        <w:t xml:space="preserve">int i = 0; i &lt; </w:t>
                      </w:r>
                      <w:proofErr w:type="spellStart"/>
                      <w:r w:rsidRPr="00DA72B4">
                        <w:t>OrdersTotal</w:t>
                      </w:r>
                      <w:proofErr w:type="spellEnd"/>
                      <w:r w:rsidRPr="00DA72B4">
                        <w:t xml:space="preserve">(); i++) </w:t>
                      </w:r>
                    </w:p>
                    <w:p w14:paraId="1575DF75" w14:textId="77777777" w:rsidR="00897967" w:rsidRPr="00DA72B4" w:rsidRDefault="00897967" w:rsidP="002340BA">
                      <w:pPr>
                        <w:pStyle w:val="Kd"/>
                      </w:pPr>
                      <w:r w:rsidRPr="00DA72B4">
                        <w:t xml:space="preserve">   {  </w:t>
                      </w:r>
                    </w:p>
                    <w:p w14:paraId="660A4C64"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gramStart"/>
                      <w:r w:rsidRPr="00DA72B4">
                        <w:t>(!</w:t>
                      </w:r>
                      <w:proofErr w:type="spellStart"/>
                      <w:r w:rsidRPr="00DA72B4">
                        <w:t>OrderSelect</w:t>
                      </w:r>
                      <w:proofErr w:type="spellEnd"/>
                      <w:proofErr w:type="gramEnd"/>
                      <w:r w:rsidRPr="00DA72B4">
                        <w:t xml:space="preserve">(i, SELECT_BY_POS, MODE_TRADES)) </w:t>
                      </w:r>
                      <w:proofErr w:type="spellStart"/>
                      <w:r w:rsidRPr="00DA72B4">
                        <w:t>break</w:t>
                      </w:r>
                      <w:proofErr w:type="spellEnd"/>
                      <w:r w:rsidRPr="00DA72B4">
                        <w:t xml:space="preserve">;            </w:t>
                      </w:r>
                    </w:p>
                    <w:p w14:paraId="34217DB5"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OrderSymbol</w:t>
                      </w:r>
                      <w:proofErr w:type="spellEnd"/>
                      <w:r w:rsidRPr="00DA72B4">
                        <w:t>(</w:t>
                      </w:r>
                      <w:proofErr w:type="gramEnd"/>
                      <w:r w:rsidRPr="00DA72B4">
                        <w:t xml:space="preserve">) == </w:t>
                      </w:r>
                      <w:proofErr w:type="spellStart"/>
                      <w:r w:rsidRPr="00DA72B4">
                        <w:t>Symbol</w:t>
                      </w:r>
                      <w:proofErr w:type="spellEnd"/>
                      <w:r w:rsidRPr="00DA72B4">
                        <w:t xml:space="preserve">() &amp;&amp; </w:t>
                      </w:r>
                      <w:proofErr w:type="spellStart"/>
                      <w:r w:rsidRPr="00DA72B4">
                        <w:t>OrderMagicNumber</w:t>
                      </w:r>
                      <w:proofErr w:type="spellEnd"/>
                      <w:r w:rsidRPr="00DA72B4">
                        <w:t xml:space="preserve">() == MAGICMA) </w:t>
                      </w:r>
                    </w:p>
                    <w:p w14:paraId="03E05961" w14:textId="77777777" w:rsidR="00897967" w:rsidRPr="00DA72B4" w:rsidRDefault="00897967" w:rsidP="002340BA">
                      <w:pPr>
                        <w:pStyle w:val="Kd"/>
                      </w:pPr>
                      <w:r w:rsidRPr="00DA72B4">
                        <w:t xml:space="preserve">      {                </w:t>
                      </w:r>
                    </w:p>
                    <w:p w14:paraId="50D1A2CC" w14:textId="77777777" w:rsidR="00897967" w:rsidRPr="00DA72B4" w:rsidRDefault="00897967" w:rsidP="002340BA">
                      <w:pPr>
                        <w:pStyle w:val="Kd"/>
                      </w:pPr>
                      <w:r w:rsidRPr="00DA72B4">
                        <w:t xml:space="preserve">         </w:t>
                      </w:r>
                      <w:proofErr w:type="spellStart"/>
                      <w:r w:rsidRPr="00DA72B4">
                        <w:t>if</w:t>
                      </w:r>
                      <w:proofErr w:type="spellEnd"/>
                      <w:r w:rsidRPr="00DA72B4">
                        <w:t xml:space="preserve"> (</w:t>
                      </w:r>
                      <w:proofErr w:type="spellStart"/>
                      <w:proofErr w:type="gramStart"/>
                      <w:r w:rsidRPr="00DA72B4">
                        <w:t>OrderTicket</w:t>
                      </w:r>
                      <w:proofErr w:type="spellEnd"/>
                      <w:r w:rsidRPr="00DA72B4">
                        <w:t>(</w:t>
                      </w:r>
                      <w:proofErr w:type="gramEnd"/>
                      <w:r w:rsidRPr="00DA72B4">
                        <w:t>) &gt; 0)</w:t>
                      </w:r>
                    </w:p>
                    <w:p w14:paraId="155F4DAB" w14:textId="77777777" w:rsidR="00897967" w:rsidRPr="00DA72B4" w:rsidRDefault="00897967" w:rsidP="002340BA">
                      <w:pPr>
                        <w:pStyle w:val="Kd"/>
                      </w:pPr>
                      <w:r w:rsidRPr="00DA72B4">
                        <w:t xml:space="preserve">         {</w:t>
                      </w:r>
                    </w:p>
                    <w:p w14:paraId="04335FA2" w14:textId="77777777" w:rsidR="00897967" w:rsidRPr="00DA72B4" w:rsidRDefault="00897967" w:rsidP="002340BA">
                      <w:pPr>
                        <w:pStyle w:val="Kd"/>
                      </w:pPr>
                      <w:r w:rsidRPr="00DA72B4">
                        <w:t xml:space="preserve">            </w:t>
                      </w:r>
                      <w:proofErr w:type="spellStart"/>
                      <w:proofErr w:type="gramStart"/>
                      <w:r w:rsidRPr="00DA72B4">
                        <w:t>TrailingStop</w:t>
                      </w:r>
                      <w:proofErr w:type="spellEnd"/>
                      <w:r w:rsidRPr="00DA72B4">
                        <w:t>(</w:t>
                      </w:r>
                      <w:proofErr w:type="spellStart"/>
                      <w:proofErr w:type="gramEnd"/>
                      <w:r w:rsidRPr="00DA72B4">
                        <w:t>OrderTicket</w:t>
                      </w:r>
                      <w:proofErr w:type="spellEnd"/>
                      <w:r w:rsidRPr="00DA72B4">
                        <w:t>());</w:t>
                      </w:r>
                    </w:p>
                    <w:p w14:paraId="41E87A68" w14:textId="77777777" w:rsidR="00897967" w:rsidRPr="00DA72B4" w:rsidRDefault="00897967" w:rsidP="002340BA">
                      <w:pPr>
                        <w:pStyle w:val="Kd"/>
                      </w:pPr>
                      <w:r w:rsidRPr="00DA72B4">
                        <w:t xml:space="preserve">         }</w:t>
                      </w:r>
                    </w:p>
                    <w:p w14:paraId="0EACB63C" w14:textId="77777777" w:rsidR="00897967" w:rsidRPr="00DA72B4" w:rsidRDefault="00897967" w:rsidP="002340BA">
                      <w:pPr>
                        <w:pStyle w:val="Kd"/>
                      </w:pPr>
                      <w:r w:rsidRPr="00DA72B4">
                        <w:t xml:space="preserve">      }</w:t>
                      </w:r>
                    </w:p>
                    <w:p w14:paraId="12D7D618" w14:textId="77777777" w:rsidR="00897967" w:rsidRPr="00DA72B4" w:rsidRDefault="00897967" w:rsidP="002340BA">
                      <w:pPr>
                        <w:pStyle w:val="Kd"/>
                      </w:pPr>
                      <w:r w:rsidRPr="00DA72B4">
                        <w:t xml:space="preserve">   }</w:t>
                      </w:r>
                    </w:p>
                    <w:p w14:paraId="701AF5B0" w14:textId="788369AC" w:rsidR="00897967" w:rsidRPr="00085CF9" w:rsidRDefault="00897967" w:rsidP="00730027">
                      <w:pPr>
                        <w:pStyle w:val="Kd"/>
                      </w:pPr>
                      <w:r w:rsidRPr="00DA72B4">
                        <w:t>}</w:t>
                      </w:r>
                    </w:p>
                  </w:txbxContent>
                </v:textbox>
                <w10:anchorlock/>
              </v:shape>
            </w:pict>
          </mc:Fallback>
        </mc:AlternateContent>
      </w:r>
    </w:p>
    <w:p w14:paraId="34EE0BED" w14:textId="7EC5E5D0" w:rsidR="00504026" w:rsidRPr="00504026" w:rsidRDefault="00127E89" w:rsidP="00504026">
      <w:pPr>
        <w:ind w:firstLine="0"/>
      </w:pPr>
      <w:r>
        <w:rPr>
          <w:noProof/>
        </w:rPr>
        <w:lastRenderedPageBreak/>
        <mc:AlternateContent>
          <mc:Choice Requires="wps">
            <w:drawing>
              <wp:inline distT="0" distB="0" distL="0" distR="0" wp14:anchorId="34A9FF91" wp14:editId="31856925">
                <wp:extent cx="5368925" cy="6605517"/>
                <wp:effectExtent l="0" t="0" r="22225" b="2413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6605517"/>
                        </a:xfrm>
                        <a:prstGeom prst="rect">
                          <a:avLst/>
                        </a:prstGeom>
                        <a:solidFill>
                          <a:schemeClr val="accent1">
                            <a:lumMod val="20000"/>
                            <a:lumOff val="80000"/>
                          </a:schemeClr>
                        </a:solidFill>
                        <a:ln w="3175">
                          <a:solidFill>
                            <a:srgbClr val="000000"/>
                          </a:solidFill>
                          <a:miter lim="800000"/>
                          <a:headEnd/>
                          <a:tailEnd/>
                        </a:ln>
                      </wps:spPr>
                      <wps:txbx>
                        <w:txbxContent>
                          <w:p w14:paraId="0D76EB36" w14:textId="77777777" w:rsidR="00897967" w:rsidRPr="00085CF9" w:rsidRDefault="00897967" w:rsidP="002340BA">
                            <w:pPr>
                              <w:pStyle w:val="Kd"/>
                            </w:pPr>
                            <w:proofErr w:type="spellStart"/>
                            <w:r w:rsidRPr="00085CF9">
                              <w:t>void</w:t>
                            </w:r>
                            <w:proofErr w:type="spellEnd"/>
                            <w:r w:rsidRPr="00085CF9">
                              <w:t xml:space="preserve"> </w:t>
                            </w:r>
                            <w:proofErr w:type="spellStart"/>
                            <w:proofErr w:type="gramStart"/>
                            <w:r w:rsidRPr="00085CF9">
                              <w:t>updateMAs</w:t>
                            </w:r>
                            <w:proofErr w:type="spellEnd"/>
                            <w:r w:rsidRPr="00085CF9">
                              <w:t>(</w:t>
                            </w:r>
                            <w:proofErr w:type="gramEnd"/>
                            <w:r w:rsidRPr="00085CF9">
                              <w:t xml:space="preserve">) </w:t>
                            </w:r>
                          </w:p>
                          <w:p w14:paraId="262A393B" w14:textId="77777777" w:rsidR="00897967" w:rsidRPr="00085CF9" w:rsidRDefault="00897967" w:rsidP="002340BA">
                            <w:pPr>
                              <w:pStyle w:val="Kd"/>
                            </w:pPr>
                            <w:r w:rsidRPr="00085CF9">
                              <w:t xml:space="preserve">{   </w:t>
                            </w:r>
                          </w:p>
                          <w:p w14:paraId="3CE25244" w14:textId="77777777" w:rsidR="00897967" w:rsidRPr="00085CF9" w:rsidRDefault="00897967" w:rsidP="002340BA">
                            <w:pPr>
                              <w:pStyle w:val="Kd"/>
                            </w:pPr>
                            <w:r w:rsidRPr="00085CF9">
                              <w:t xml:space="preserve">   </w:t>
                            </w:r>
                            <w:proofErr w:type="spellStart"/>
                            <w:proofErr w:type="gramStart"/>
                            <w:r w:rsidRPr="00085CF9">
                              <w:t>MAs</w:t>
                            </w:r>
                            <w:proofErr w:type="spellEnd"/>
                            <w:r w:rsidRPr="00085CF9">
                              <w:t>[</w:t>
                            </w:r>
                            <w:proofErr w:type="gramEnd"/>
                            <w:r w:rsidRPr="00085CF9">
                              <w:t xml:space="preserve">0]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MA1, 0, MODE_SMA, PRICE_CLOSE, 1);</w:t>
                            </w:r>
                          </w:p>
                          <w:p w14:paraId="517ADFA1" w14:textId="77777777" w:rsidR="00897967" w:rsidRPr="00085CF9" w:rsidRDefault="00897967" w:rsidP="002340BA">
                            <w:pPr>
                              <w:pStyle w:val="Kd"/>
                            </w:pPr>
                            <w:r w:rsidRPr="00085CF9">
                              <w:t xml:space="preserve">   </w:t>
                            </w:r>
                            <w:proofErr w:type="spellStart"/>
                            <w:proofErr w:type="gramStart"/>
                            <w:r w:rsidRPr="00085CF9">
                              <w:t>MAs</w:t>
                            </w:r>
                            <w:proofErr w:type="spellEnd"/>
                            <w:r w:rsidRPr="00085CF9">
                              <w:t>[</w:t>
                            </w:r>
                            <w:proofErr w:type="gramEnd"/>
                            <w:r w:rsidRPr="00085CF9">
                              <w:t xml:space="preserve">1]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MA2, 0, MODE_SMA, PRICE_CLOSE, 1);</w:t>
                            </w:r>
                          </w:p>
                          <w:p w14:paraId="71E21706" w14:textId="77777777" w:rsidR="00897967" w:rsidRPr="00085CF9" w:rsidRDefault="00897967" w:rsidP="002340BA">
                            <w:pPr>
                              <w:pStyle w:val="Kd"/>
                            </w:pPr>
                            <w:r w:rsidRPr="00085CF9">
                              <w:t xml:space="preserve">   </w:t>
                            </w:r>
                          </w:p>
                          <w:p w14:paraId="099A44D5" w14:textId="77777777" w:rsidR="00897967" w:rsidRPr="00085CF9" w:rsidRDefault="00897967" w:rsidP="002340BA">
                            <w:pPr>
                              <w:pStyle w:val="Kd"/>
                            </w:pPr>
                            <w:r w:rsidRPr="00085CF9">
                              <w:t xml:space="preserve">   </w:t>
                            </w:r>
                            <w:proofErr w:type="spellStart"/>
                            <w:proofErr w:type="gramStart"/>
                            <w:r w:rsidRPr="00085CF9">
                              <w:t>lastMAs</w:t>
                            </w:r>
                            <w:proofErr w:type="spellEnd"/>
                            <w:r w:rsidRPr="00085CF9">
                              <w:t>[</w:t>
                            </w:r>
                            <w:proofErr w:type="gramEnd"/>
                            <w:r w:rsidRPr="00085CF9">
                              <w:t xml:space="preserve">0]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MA1, 0, MODE_SMA, PRICE_CLOSE, 2);</w:t>
                            </w:r>
                          </w:p>
                          <w:p w14:paraId="7E4F5865" w14:textId="77777777" w:rsidR="00897967" w:rsidRPr="00085CF9" w:rsidRDefault="00897967" w:rsidP="002340BA">
                            <w:pPr>
                              <w:pStyle w:val="Kd"/>
                            </w:pPr>
                            <w:r w:rsidRPr="00085CF9">
                              <w:t xml:space="preserve">   </w:t>
                            </w:r>
                            <w:proofErr w:type="spellStart"/>
                            <w:proofErr w:type="gramStart"/>
                            <w:r w:rsidRPr="00085CF9">
                              <w:t>lastMAs</w:t>
                            </w:r>
                            <w:proofErr w:type="spellEnd"/>
                            <w:r w:rsidRPr="00085CF9">
                              <w:t>[</w:t>
                            </w:r>
                            <w:proofErr w:type="gramEnd"/>
                            <w:r w:rsidRPr="00085CF9">
                              <w:t xml:space="preserve">1]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MA2, 0, MODE_SMA, PRICE_CLOSE, 2);</w:t>
                            </w:r>
                          </w:p>
                          <w:p w14:paraId="44FF23A9" w14:textId="77777777" w:rsidR="00897967" w:rsidRPr="00085CF9" w:rsidRDefault="00897967" w:rsidP="002340BA">
                            <w:pPr>
                              <w:pStyle w:val="Kd"/>
                            </w:pPr>
                            <w:r w:rsidRPr="00085CF9">
                              <w:t>}</w:t>
                            </w:r>
                          </w:p>
                          <w:p w14:paraId="0B07E5BC" w14:textId="77777777" w:rsidR="00897967" w:rsidRPr="00085CF9" w:rsidRDefault="00897967" w:rsidP="002340BA">
                            <w:pPr>
                              <w:pStyle w:val="Kd"/>
                            </w:pPr>
                          </w:p>
                          <w:p w14:paraId="490520E2" w14:textId="77777777" w:rsidR="00897967" w:rsidRPr="00085CF9" w:rsidRDefault="00897967" w:rsidP="002340BA">
                            <w:pPr>
                              <w:pStyle w:val="Kd"/>
                            </w:pPr>
                            <w:r w:rsidRPr="00085CF9">
                              <w:t xml:space="preserve">int </w:t>
                            </w:r>
                            <w:proofErr w:type="spellStart"/>
                            <w:proofErr w:type="gramStart"/>
                            <w:r w:rsidRPr="00085CF9">
                              <w:t>checkCross</w:t>
                            </w:r>
                            <w:proofErr w:type="spellEnd"/>
                            <w:r w:rsidRPr="00085CF9">
                              <w:t>(</w:t>
                            </w:r>
                            <w:proofErr w:type="gramEnd"/>
                            <w:r w:rsidRPr="00085CF9">
                              <w:t xml:space="preserve">) </w:t>
                            </w:r>
                          </w:p>
                          <w:p w14:paraId="64CB51CB" w14:textId="77777777" w:rsidR="00897967" w:rsidRPr="00085CF9" w:rsidRDefault="00897967" w:rsidP="002340BA">
                            <w:pPr>
                              <w:pStyle w:val="Kd"/>
                            </w:pPr>
                            <w:r w:rsidRPr="00085CF9">
                              <w:t xml:space="preserve">{   </w:t>
                            </w:r>
                          </w:p>
                          <w:p w14:paraId="670DD4D3" w14:textId="77777777" w:rsidR="00897967" w:rsidRPr="00504026" w:rsidRDefault="00897967" w:rsidP="002340BA">
                            <w:pPr>
                              <w:pStyle w:val="Kd"/>
                            </w:pPr>
                            <w:r w:rsidRPr="00085CF9">
                              <w:t xml:space="preserve">   </w:t>
                            </w:r>
                            <w:proofErr w:type="spellStart"/>
                            <w:r w:rsidRPr="00504026">
                              <w:t>double</w:t>
                            </w:r>
                            <w:proofErr w:type="spellEnd"/>
                            <w:r w:rsidRPr="00504026">
                              <w:t xml:space="preserve"> a = </w:t>
                            </w:r>
                            <w:proofErr w:type="spellStart"/>
                            <w:proofErr w:type="gramStart"/>
                            <w:r>
                              <w:t>abs</w:t>
                            </w:r>
                            <w:proofErr w:type="spellEnd"/>
                            <w:r>
                              <w:t>(</w:t>
                            </w:r>
                            <w:proofErr w:type="spellStart"/>
                            <w:proofErr w:type="gramEnd"/>
                            <w:r w:rsidRPr="00504026">
                              <w:t>MAs</w:t>
                            </w:r>
                            <w:proofErr w:type="spellEnd"/>
                            <w:r w:rsidRPr="00504026">
                              <w:t xml:space="preserve">[1] - </w:t>
                            </w:r>
                            <w:proofErr w:type="spellStart"/>
                            <w:r w:rsidRPr="00504026">
                              <w:t>MAs</w:t>
                            </w:r>
                            <w:proofErr w:type="spellEnd"/>
                            <w:r w:rsidRPr="00504026">
                              <w:t>[0]</w:t>
                            </w:r>
                            <w:r>
                              <w:t>)</w:t>
                            </w:r>
                            <w:r w:rsidRPr="00504026">
                              <w:t>;</w:t>
                            </w:r>
                          </w:p>
                          <w:p w14:paraId="18AA9B11" w14:textId="77777777" w:rsidR="00897967" w:rsidRPr="00504026" w:rsidRDefault="00897967" w:rsidP="002340BA">
                            <w:pPr>
                              <w:pStyle w:val="Kd"/>
                            </w:pPr>
                            <w:r w:rsidRPr="00504026">
                              <w:t xml:space="preserve">   </w:t>
                            </w:r>
                          </w:p>
                          <w:p w14:paraId="640B8AAE"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gramStart"/>
                            <w:r w:rsidRPr="00504026">
                              <w:t>(!</w:t>
                            </w:r>
                            <w:proofErr w:type="spellStart"/>
                            <w:r w:rsidRPr="00504026">
                              <w:t>makeOrder</w:t>
                            </w:r>
                            <w:proofErr w:type="spellEnd"/>
                            <w:proofErr w:type="gramEnd"/>
                            <w:r w:rsidRPr="00504026">
                              <w:t xml:space="preserve"> &amp;&amp; a &gt; </w:t>
                            </w:r>
                            <w:proofErr w:type="spellStart"/>
                            <w:r w:rsidRPr="00504026">
                              <w:t>MakeOrderWaitLimit</w:t>
                            </w:r>
                            <w:proofErr w:type="spellEnd"/>
                            <w:r w:rsidRPr="00504026">
                              <w:t xml:space="preserve"> ) </w:t>
                            </w:r>
                            <w:proofErr w:type="spellStart"/>
                            <w:r w:rsidRPr="00504026">
                              <w:t>makeOrder</w:t>
                            </w:r>
                            <w:proofErr w:type="spellEnd"/>
                            <w:r w:rsidRPr="00504026">
                              <w:t xml:space="preserve"> = </w:t>
                            </w:r>
                            <w:proofErr w:type="spellStart"/>
                            <w:r w:rsidRPr="00504026">
                              <w:t>true</w:t>
                            </w:r>
                            <w:proofErr w:type="spellEnd"/>
                            <w:r w:rsidRPr="00504026">
                              <w:t>;</w:t>
                            </w:r>
                          </w:p>
                          <w:p w14:paraId="29D41532" w14:textId="77777777" w:rsidR="00897967" w:rsidRPr="00504026" w:rsidRDefault="00897967" w:rsidP="002340BA">
                            <w:pPr>
                              <w:pStyle w:val="Kd"/>
                            </w:pPr>
                          </w:p>
                          <w:p w14:paraId="483DECCA" w14:textId="77777777" w:rsidR="00897967" w:rsidRPr="00504026" w:rsidRDefault="00897967" w:rsidP="002340BA">
                            <w:pPr>
                              <w:pStyle w:val="Kd"/>
                            </w:pPr>
                            <w:r w:rsidRPr="00504026">
                              <w:t xml:space="preserve">   int </w:t>
                            </w:r>
                            <w:proofErr w:type="spellStart"/>
                            <w:r w:rsidRPr="00504026">
                              <w:t>ret</w:t>
                            </w:r>
                            <w:proofErr w:type="spellEnd"/>
                            <w:r w:rsidRPr="00504026">
                              <w:t xml:space="preserve"> = 0;   </w:t>
                            </w:r>
                          </w:p>
                          <w:p w14:paraId="0AB1E21E" w14:textId="77777777" w:rsidR="00897967" w:rsidRPr="00504026"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lastMAs</w:t>
                            </w:r>
                            <w:proofErr w:type="spellEnd"/>
                            <w:r w:rsidRPr="00504026">
                              <w:t>[</w:t>
                            </w:r>
                            <w:proofErr w:type="gramEnd"/>
                            <w:r w:rsidRPr="00504026">
                              <w:t xml:space="preserve">0] &lt; </w:t>
                            </w:r>
                            <w:proofErr w:type="spellStart"/>
                            <w:r w:rsidRPr="00504026">
                              <w:t>lastMAs</w:t>
                            </w:r>
                            <w:proofErr w:type="spellEnd"/>
                            <w:r w:rsidRPr="00504026">
                              <w:t>[1]) &amp;&amp; (</w:t>
                            </w:r>
                            <w:proofErr w:type="spellStart"/>
                            <w:r w:rsidRPr="00504026">
                              <w:t>MAs</w:t>
                            </w:r>
                            <w:proofErr w:type="spellEnd"/>
                            <w:r w:rsidRPr="00504026">
                              <w:t xml:space="preserve">[0] &gt; </w:t>
                            </w:r>
                            <w:proofErr w:type="spellStart"/>
                            <w:r w:rsidRPr="00504026">
                              <w:t>MAs</w:t>
                            </w:r>
                            <w:proofErr w:type="spellEnd"/>
                            <w:r w:rsidRPr="00504026">
                              <w:t xml:space="preserve">[1])) </w:t>
                            </w:r>
                            <w:proofErr w:type="spellStart"/>
                            <w:r w:rsidRPr="00504026">
                              <w:t>ret</w:t>
                            </w:r>
                            <w:proofErr w:type="spellEnd"/>
                            <w:r w:rsidRPr="00504026">
                              <w:t xml:space="preserve"> = 1;   </w:t>
                            </w:r>
                          </w:p>
                          <w:p w14:paraId="653C5F7B" w14:textId="77777777" w:rsidR="00897967" w:rsidRPr="00504026" w:rsidRDefault="00897967" w:rsidP="002340BA">
                            <w:pPr>
                              <w:pStyle w:val="Kd"/>
                            </w:pPr>
                            <w:r w:rsidRPr="00504026">
                              <w:t xml:space="preserve">   </w:t>
                            </w:r>
                            <w:proofErr w:type="spellStart"/>
                            <w:r w:rsidRPr="00504026">
                              <w:t>else</w:t>
                            </w:r>
                            <w:proofErr w:type="spellEnd"/>
                            <w:r w:rsidRPr="00504026">
                              <w:t xml:space="preserve"> </w:t>
                            </w:r>
                            <w:proofErr w:type="spellStart"/>
                            <w:r w:rsidRPr="00504026">
                              <w:t>if</w:t>
                            </w:r>
                            <w:proofErr w:type="spellEnd"/>
                            <w:r w:rsidRPr="00504026">
                              <w:t xml:space="preserve"> ((</w:t>
                            </w:r>
                            <w:proofErr w:type="spellStart"/>
                            <w:proofErr w:type="gramStart"/>
                            <w:r w:rsidRPr="00504026">
                              <w:t>lastMAs</w:t>
                            </w:r>
                            <w:proofErr w:type="spellEnd"/>
                            <w:r w:rsidRPr="00504026">
                              <w:t>[</w:t>
                            </w:r>
                            <w:proofErr w:type="gramEnd"/>
                            <w:r w:rsidRPr="00504026">
                              <w:t xml:space="preserve">0] &gt; </w:t>
                            </w:r>
                            <w:proofErr w:type="spellStart"/>
                            <w:r w:rsidRPr="00504026">
                              <w:t>lastMAs</w:t>
                            </w:r>
                            <w:proofErr w:type="spellEnd"/>
                            <w:r w:rsidRPr="00504026">
                              <w:t>[1]) &amp;&amp; (</w:t>
                            </w:r>
                            <w:proofErr w:type="spellStart"/>
                            <w:r w:rsidRPr="00504026">
                              <w:t>MAs</w:t>
                            </w:r>
                            <w:proofErr w:type="spellEnd"/>
                            <w:r w:rsidRPr="00504026">
                              <w:t xml:space="preserve">[0] &lt; </w:t>
                            </w:r>
                            <w:proofErr w:type="spellStart"/>
                            <w:r w:rsidRPr="00504026">
                              <w:t>MAs</w:t>
                            </w:r>
                            <w:proofErr w:type="spellEnd"/>
                            <w:r w:rsidRPr="00504026">
                              <w:t xml:space="preserve">[1])) </w:t>
                            </w:r>
                            <w:proofErr w:type="spellStart"/>
                            <w:r w:rsidRPr="00504026">
                              <w:t>ret</w:t>
                            </w:r>
                            <w:proofErr w:type="spellEnd"/>
                            <w:r w:rsidRPr="00504026">
                              <w:t xml:space="preserve"> = -1;   </w:t>
                            </w:r>
                          </w:p>
                          <w:p w14:paraId="5827CF91" w14:textId="77777777" w:rsidR="00897967" w:rsidRDefault="00897967" w:rsidP="002340BA">
                            <w:pPr>
                              <w:pStyle w:val="Kd"/>
                            </w:pPr>
                            <w:r w:rsidRPr="00504026">
                              <w:t xml:space="preserve">   </w:t>
                            </w:r>
                            <w:proofErr w:type="spellStart"/>
                            <w:r w:rsidRPr="00504026">
                              <w:t>return</w:t>
                            </w:r>
                            <w:proofErr w:type="spellEnd"/>
                            <w:r w:rsidRPr="00504026">
                              <w:t xml:space="preserve"> </w:t>
                            </w:r>
                            <w:proofErr w:type="spellStart"/>
                            <w:r w:rsidRPr="00504026">
                              <w:t>ret</w:t>
                            </w:r>
                            <w:proofErr w:type="spellEnd"/>
                            <w:r w:rsidRPr="00504026">
                              <w:t>;</w:t>
                            </w:r>
                            <w:r w:rsidRPr="00085CF9">
                              <w:t>}</w:t>
                            </w:r>
                          </w:p>
                          <w:p w14:paraId="0A52DE5F" w14:textId="77777777" w:rsidR="00897967" w:rsidRDefault="00897967" w:rsidP="002340BA">
                            <w:pPr>
                              <w:pStyle w:val="Kd"/>
                            </w:pPr>
                            <w:r>
                              <w:t>}</w:t>
                            </w:r>
                          </w:p>
                          <w:p w14:paraId="28299D2F" w14:textId="77777777" w:rsidR="00897967" w:rsidRDefault="00897967" w:rsidP="002340BA">
                            <w:pPr>
                              <w:pStyle w:val="Kd"/>
                            </w:pPr>
                          </w:p>
                          <w:p w14:paraId="5F7FD02A" w14:textId="77777777" w:rsidR="00897967" w:rsidRPr="00504026" w:rsidRDefault="00897967" w:rsidP="002340BA">
                            <w:pPr>
                              <w:pStyle w:val="Kd"/>
                            </w:pPr>
                            <w:proofErr w:type="spellStart"/>
                            <w:r>
                              <w:t>d</w:t>
                            </w:r>
                            <w:r w:rsidRPr="00504026">
                              <w:t>ouble</w:t>
                            </w:r>
                            <w:proofErr w:type="spellEnd"/>
                            <w:r w:rsidRPr="00504026">
                              <w:t xml:space="preserve"> </w:t>
                            </w:r>
                            <w:proofErr w:type="spellStart"/>
                            <w:proofErr w:type="gramStart"/>
                            <w:r w:rsidRPr="00504026">
                              <w:t>balMuls</w:t>
                            </w:r>
                            <w:proofErr w:type="spellEnd"/>
                            <w:r w:rsidRPr="00504026">
                              <w:t>[</w:t>
                            </w:r>
                            <w:proofErr w:type="gramEnd"/>
                            <w:r w:rsidRPr="00504026">
                              <w:t>] = { 0.6, 0.8,</w:t>
                            </w:r>
                            <w:r>
                              <w:t xml:space="preserve"> </w:t>
                            </w:r>
                            <w:r w:rsidRPr="00504026">
                              <w:t>1,</w:t>
                            </w:r>
                            <w:r>
                              <w:t xml:space="preserve"> </w:t>
                            </w:r>
                            <w:r w:rsidRPr="00504026">
                              <w:t>2,</w:t>
                            </w:r>
                            <w:r>
                              <w:t xml:space="preserve"> </w:t>
                            </w:r>
                            <w:r w:rsidRPr="00504026">
                              <w:t>3, 5,</w:t>
                            </w:r>
                            <w:r>
                              <w:t xml:space="preserve"> </w:t>
                            </w:r>
                            <w:r w:rsidRPr="00504026">
                              <w:t>7,</w:t>
                            </w:r>
                            <w:r>
                              <w:t xml:space="preserve"> </w:t>
                            </w:r>
                            <w:r w:rsidRPr="00504026">
                              <w:t>10 };</w:t>
                            </w:r>
                          </w:p>
                          <w:p w14:paraId="4561CF06" w14:textId="77777777" w:rsidR="00897967" w:rsidRPr="00504026" w:rsidRDefault="00897967" w:rsidP="002340BA">
                            <w:pPr>
                              <w:pStyle w:val="Kd"/>
                            </w:pPr>
                            <w:proofErr w:type="spellStart"/>
                            <w:r w:rsidRPr="00504026">
                              <w:t>double</w:t>
                            </w:r>
                            <w:proofErr w:type="spellEnd"/>
                            <w:r w:rsidRPr="00504026">
                              <w:t xml:space="preserve"> </w:t>
                            </w:r>
                            <w:proofErr w:type="spellStart"/>
                            <w:proofErr w:type="gramStart"/>
                            <w:r w:rsidRPr="00504026">
                              <w:t>lotMuls</w:t>
                            </w:r>
                            <w:proofErr w:type="spellEnd"/>
                            <w:r w:rsidRPr="00504026">
                              <w:t>[</w:t>
                            </w:r>
                            <w:proofErr w:type="gramEnd"/>
                            <w:r w:rsidRPr="00504026">
                              <w:t>] = { 0.25,</w:t>
                            </w:r>
                            <w:r>
                              <w:t xml:space="preserve"> </w:t>
                            </w:r>
                            <w:r w:rsidRPr="00504026">
                              <w:t>0.5,</w:t>
                            </w:r>
                            <w:r>
                              <w:t xml:space="preserve"> </w:t>
                            </w:r>
                            <w:r w:rsidRPr="00504026">
                              <w:t>0.7,</w:t>
                            </w:r>
                            <w:r>
                              <w:t xml:space="preserve"> 1</w:t>
                            </w:r>
                            <w:r w:rsidRPr="00504026">
                              <w:t>,</w:t>
                            </w:r>
                            <w:r>
                              <w:t xml:space="preserve"> </w:t>
                            </w:r>
                            <w:r w:rsidRPr="00504026">
                              <w:t>1.5,</w:t>
                            </w:r>
                            <w:r>
                              <w:t xml:space="preserve"> </w:t>
                            </w:r>
                            <w:r w:rsidRPr="00504026">
                              <w:t>1.95,</w:t>
                            </w:r>
                            <w:r>
                              <w:t xml:space="preserve"> </w:t>
                            </w:r>
                            <w:r w:rsidRPr="00504026">
                              <w:t>2.34,</w:t>
                            </w:r>
                            <w:r>
                              <w:t xml:space="preserve"> </w:t>
                            </w:r>
                            <w:r w:rsidRPr="00504026">
                              <w:t>2.808, 3.3696 };</w:t>
                            </w:r>
                          </w:p>
                          <w:p w14:paraId="544FE502" w14:textId="77777777" w:rsidR="00897967" w:rsidRPr="00504026" w:rsidRDefault="00897967" w:rsidP="002340BA">
                            <w:pPr>
                              <w:pStyle w:val="Kd"/>
                            </w:pPr>
                          </w:p>
                          <w:p w14:paraId="181150AD" w14:textId="77777777" w:rsidR="00897967" w:rsidRPr="00504026" w:rsidRDefault="00897967" w:rsidP="002340BA">
                            <w:pPr>
                              <w:pStyle w:val="Kd"/>
                            </w:pPr>
                            <w:proofErr w:type="spellStart"/>
                            <w:r w:rsidRPr="00504026">
                              <w:t>void</w:t>
                            </w:r>
                            <w:proofErr w:type="spellEnd"/>
                            <w:r w:rsidRPr="00504026">
                              <w:t xml:space="preserve"> </w:t>
                            </w:r>
                            <w:proofErr w:type="spellStart"/>
                            <w:proofErr w:type="gramStart"/>
                            <w:r w:rsidRPr="00504026">
                              <w:t>setLots</w:t>
                            </w:r>
                            <w:proofErr w:type="spellEnd"/>
                            <w:r w:rsidRPr="00504026">
                              <w:t>(</w:t>
                            </w:r>
                            <w:proofErr w:type="gramEnd"/>
                            <w:r w:rsidRPr="00504026">
                              <w:t xml:space="preserve">) </w:t>
                            </w:r>
                          </w:p>
                          <w:p w14:paraId="6B50B33E" w14:textId="77777777" w:rsidR="00897967" w:rsidRPr="00504026" w:rsidRDefault="00897967" w:rsidP="002340BA">
                            <w:pPr>
                              <w:pStyle w:val="Kd"/>
                            </w:pPr>
                            <w:r w:rsidRPr="00504026">
                              <w:t xml:space="preserve">{   </w:t>
                            </w:r>
                          </w:p>
                          <w:p w14:paraId="11F94CC9" w14:textId="77777777" w:rsidR="00897967" w:rsidRPr="00504026" w:rsidRDefault="00897967" w:rsidP="002340BA">
                            <w:pPr>
                              <w:pStyle w:val="Kd"/>
                            </w:pPr>
                            <w:r w:rsidRPr="00504026">
                              <w:t xml:space="preserve">   </w:t>
                            </w:r>
                            <w:proofErr w:type="spellStart"/>
                            <w:proofErr w:type="gramStart"/>
                            <w:r w:rsidRPr="00504026">
                              <w:t>for</w:t>
                            </w:r>
                            <w:proofErr w:type="spellEnd"/>
                            <w:r w:rsidRPr="00504026">
                              <w:t>(</w:t>
                            </w:r>
                            <w:proofErr w:type="gramEnd"/>
                            <w:r w:rsidRPr="00504026">
                              <w:t>int i = 0; i &lt; 8; i++)</w:t>
                            </w:r>
                          </w:p>
                          <w:p w14:paraId="240366DB" w14:textId="77777777" w:rsidR="00897967" w:rsidRPr="00504026" w:rsidRDefault="00897967" w:rsidP="002340BA">
                            <w:pPr>
                              <w:pStyle w:val="Kd"/>
                            </w:pPr>
                            <w:r w:rsidRPr="00504026">
                              <w:t xml:space="preserve">   {</w:t>
                            </w:r>
                          </w:p>
                          <w:p w14:paraId="318D9D00"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AccountBalance</w:t>
                            </w:r>
                            <w:proofErr w:type="spellEnd"/>
                            <w:r w:rsidRPr="00504026">
                              <w:t>(</w:t>
                            </w:r>
                            <w:proofErr w:type="gramEnd"/>
                            <w:r w:rsidRPr="00504026">
                              <w:t xml:space="preserve">) &lt; </w:t>
                            </w:r>
                            <w:proofErr w:type="spellStart"/>
                            <w:r w:rsidRPr="00504026">
                              <w:t>startBalance</w:t>
                            </w:r>
                            <w:proofErr w:type="spellEnd"/>
                            <w:r w:rsidRPr="00504026">
                              <w:t xml:space="preserve"> * </w:t>
                            </w:r>
                            <w:proofErr w:type="spellStart"/>
                            <w:r w:rsidRPr="00504026">
                              <w:t>balMuls</w:t>
                            </w:r>
                            <w:proofErr w:type="spellEnd"/>
                            <w:r w:rsidRPr="00504026">
                              <w:t xml:space="preserve">[i] &amp;&amp; </w:t>
                            </w:r>
                          </w:p>
                          <w:p w14:paraId="20CCE0BE" w14:textId="77777777" w:rsidR="00897967" w:rsidRPr="00504026" w:rsidRDefault="00897967" w:rsidP="002340BA">
                            <w:pPr>
                              <w:pStyle w:val="Kd"/>
                            </w:pPr>
                            <w:r>
                              <w:t xml:space="preserve">    </w:t>
                            </w:r>
                            <w:r>
                              <w:tab/>
                            </w:r>
                            <w:r>
                              <w:tab/>
                            </w:r>
                            <w:r>
                              <w:tab/>
                            </w:r>
                            <w:r>
                              <w:tab/>
                            </w:r>
                            <w:r>
                              <w:tab/>
                            </w:r>
                            <w:proofErr w:type="spellStart"/>
                            <w:r w:rsidRPr="00504026">
                              <w:t>Lots</w:t>
                            </w:r>
                            <w:proofErr w:type="spellEnd"/>
                            <w:r w:rsidRPr="00504026">
                              <w:t xml:space="preserve"> &gt; </w:t>
                            </w:r>
                            <w:proofErr w:type="spellStart"/>
                            <w:r w:rsidRPr="00504026">
                              <w:t>startLots</w:t>
                            </w:r>
                            <w:proofErr w:type="spellEnd"/>
                            <w:r w:rsidRPr="00504026">
                              <w:t xml:space="preserve"> * </w:t>
                            </w:r>
                            <w:proofErr w:type="spellStart"/>
                            <w:r w:rsidRPr="00504026">
                              <w:t>lotMuls</w:t>
                            </w:r>
                            <w:proofErr w:type="spellEnd"/>
                            <w:r w:rsidRPr="00504026">
                              <w:t xml:space="preserve">[i]) </w:t>
                            </w:r>
                          </w:p>
                          <w:p w14:paraId="6ED6A765" w14:textId="77777777" w:rsidR="00897967" w:rsidRPr="00504026" w:rsidRDefault="00897967" w:rsidP="002340BA">
                            <w:pPr>
                              <w:pStyle w:val="Kd"/>
                            </w:pPr>
                            <w:r w:rsidRPr="00504026">
                              <w:t xml:space="preserve">         </w:t>
                            </w:r>
                            <w:proofErr w:type="spellStart"/>
                            <w:r w:rsidRPr="00504026">
                              <w:t>Lots</w:t>
                            </w:r>
                            <w:proofErr w:type="spellEnd"/>
                            <w:r w:rsidRPr="00504026">
                              <w:t xml:space="preserve"> = </w:t>
                            </w:r>
                            <w:proofErr w:type="spellStart"/>
                            <w:r w:rsidRPr="00504026">
                              <w:t>startLots</w:t>
                            </w:r>
                            <w:proofErr w:type="spellEnd"/>
                            <w:r w:rsidRPr="00504026">
                              <w:t xml:space="preserve"> * </w:t>
                            </w:r>
                            <w:proofErr w:type="spellStart"/>
                            <w:r w:rsidRPr="00504026">
                              <w:t>lotMuls</w:t>
                            </w:r>
                            <w:proofErr w:type="spellEnd"/>
                            <w:r w:rsidRPr="00504026">
                              <w:t>[i];</w:t>
                            </w:r>
                          </w:p>
                          <w:p w14:paraId="3BE0CDBF" w14:textId="77777777" w:rsidR="00897967" w:rsidRPr="00504026" w:rsidRDefault="00897967" w:rsidP="002340BA">
                            <w:pPr>
                              <w:pStyle w:val="Kd"/>
                            </w:pPr>
                            <w:r w:rsidRPr="00504026">
                              <w:t xml:space="preserve">   }</w:t>
                            </w:r>
                          </w:p>
                          <w:p w14:paraId="3A41DC33" w14:textId="77777777" w:rsidR="00897967" w:rsidRPr="00504026" w:rsidRDefault="00897967" w:rsidP="002340BA">
                            <w:pPr>
                              <w:pStyle w:val="Kd"/>
                            </w:pPr>
                            <w:r w:rsidRPr="00504026">
                              <w:t xml:space="preserve">   </w:t>
                            </w:r>
                          </w:p>
                          <w:p w14:paraId="0BA952C4" w14:textId="77777777" w:rsidR="00897967" w:rsidRPr="00504026" w:rsidRDefault="00897967" w:rsidP="002340BA">
                            <w:pPr>
                              <w:pStyle w:val="Kd"/>
                            </w:pPr>
                            <w:r w:rsidRPr="00504026">
                              <w:t xml:space="preserve">   </w:t>
                            </w:r>
                            <w:proofErr w:type="spellStart"/>
                            <w:proofErr w:type="gramStart"/>
                            <w:r w:rsidRPr="00504026">
                              <w:t>for</w:t>
                            </w:r>
                            <w:proofErr w:type="spellEnd"/>
                            <w:r w:rsidRPr="00504026">
                              <w:t>(</w:t>
                            </w:r>
                            <w:proofErr w:type="gramEnd"/>
                            <w:r w:rsidRPr="00504026">
                              <w:t>int i = 0; i &lt; 8; i++)</w:t>
                            </w:r>
                          </w:p>
                          <w:p w14:paraId="79D8F28E" w14:textId="77777777" w:rsidR="00897967" w:rsidRPr="00504026" w:rsidRDefault="00897967" w:rsidP="002340BA">
                            <w:pPr>
                              <w:pStyle w:val="Kd"/>
                            </w:pPr>
                            <w:r w:rsidRPr="00504026">
                              <w:t xml:space="preserve">   {</w:t>
                            </w:r>
                          </w:p>
                          <w:p w14:paraId="12DE2B1F"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AccountBalance</w:t>
                            </w:r>
                            <w:proofErr w:type="spellEnd"/>
                            <w:r w:rsidRPr="00504026">
                              <w:t>(</w:t>
                            </w:r>
                            <w:proofErr w:type="gramEnd"/>
                            <w:r w:rsidRPr="00504026">
                              <w:t xml:space="preserve">) &gt;= </w:t>
                            </w:r>
                            <w:proofErr w:type="spellStart"/>
                            <w:r w:rsidRPr="00504026">
                              <w:t>startBalance</w:t>
                            </w:r>
                            <w:proofErr w:type="spellEnd"/>
                            <w:r w:rsidRPr="00504026">
                              <w:t xml:space="preserve"> * </w:t>
                            </w:r>
                            <w:proofErr w:type="spellStart"/>
                            <w:r w:rsidRPr="00504026">
                              <w:t>balMuls</w:t>
                            </w:r>
                            <w:proofErr w:type="spellEnd"/>
                            <w:r w:rsidRPr="00504026">
                              <w:t xml:space="preserve">[i] &amp;&amp; </w:t>
                            </w:r>
                          </w:p>
                          <w:p w14:paraId="70290FB6" w14:textId="77777777" w:rsidR="00897967" w:rsidRPr="00504026" w:rsidRDefault="00897967" w:rsidP="002340BA">
                            <w:pPr>
                              <w:pStyle w:val="Kd"/>
                            </w:pPr>
                            <w:proofErr w:type="spellStart"/>
                            <w:r w:rsidRPr="00504026">
                              <w:t>Lots</w:t>
                            </w:r>
                            <w:proofErr w:type="spellEnd"/>
                            <w:r w:rsidRPr="00504026">
                              <w:t xml:space="preserve"> </w:t>
                            </w:r>
                            <w:proofErr w:type="gramStart"/>
                            <w:r w:rsidRPr="00504026">
                              <w:t xml:space="preserve">&lt; </w:t>
                            </w:r>
                            <w:proofErr w:type="spellStart"/>
                            <w:r w:rsidRPr="00504026">
                              <w:t>startLots</w:t>
                            </w:r>
                            <w:proofErr w:type="spellEnd"/>
                            <w:proofErr w:type="gramEnd"/>
                            <w:r w:rsidRPr="00504026">
                              <w:t xml:space="preserve"> * </w:t>
                            </w:r>
                            <w:proofErr w:type="spellStart"/>
                            <w:r w:rsidRPr="00504026">
                              <w:t>lotMuls</w:t>
                            </w:r>
                            <w:proofErr w:type="spellEnd"/>
                            <w:r w:rsidRPr="00504026">
                              <w:t xml:space="preserve">[i + 1]) </w:t>
                            </w:r>
                          </w:p>
                          <w:p w14:paraId="724CB5F2" w14:textId="77777777" w:rsidR="00897967" w:rsidRPr="00504026" w:rsidRDefault="00897967" w:rsidP="002340BA">
                            <w:pPr>
                              <w:pStyle w:val="Kd"/>
                            </w:pPr>
                            <w:r w:rsidRPr="00504026">
                              <w:t xml:space="preserve">         </w:t>
                            </w:r>
                            <w:proofErr w:type="spellStart"/>
                            <w:r w:rsidRPr="00504026">
                              <w:t>Lots</w:t>
                            </w:r>
                            <w:proofErr w:type="spellEnd"/>
                            <w:r w:rsidRPr="00504026">
                              <w:t xml:space="preserve"> = </w:t>
                            </w:r>
                            <w:proofErr w:type="spellStart"/>
                            <w:r w:rsidRPr="00504026">
                              <w:t>startLots</w:t>
                            </w:r>
                            <w:proofErr w:type="spellEnd"/>
                            <w:r w:rsidRPr="00504026">
                              <w:t xml:space="preserve"> * </w:t>
                            </w:r>
                            <w:proofErr w:type="spellStart"/>
                            <w:proofErr w:type="gramStart"/>
                            <w:r w:rsidRPr="00504026">
                              <w:t>lotMuls</w:t>
                            </w:r>
                            <w:proofErr w:type="spellEnd"/>
                            <w:r w:rsidRPr="00504026">
                              <w:t>[</w:t>
                            </w:r>
                            <w:proofErr w:type="gramEnd"/>
                            <w:r w:rsidRPr="00504026">
                              <w:t>i + 1];</w:t>
                            </w:r>
                          </w:p>
                          <w:p w14:paraId="03ECF66F" w14:textId="77777777" w:rsidR="00897967" w:rsidRPr="00504026" w:rsidRDefault="00897967" w:rsidP="002340BA">
                            <w:pPr>
                              <w:pStyle w:val="Kd"/>
                            </w:pPr>
                            <w:r w:rsidRPr="00504026">
                              <w:t xml:space="preserve">   }</w:t>
                            </w:r>
                          </w:p>
                          <w:p w14:paraId="3217FB03" w14:textId="6AFF2ACF" w:rsidR="00897967" w:rsidRPr="00085CF9" w:rsidRDefault="00897967" w:rsidP="00730027">
                            <w:pPr>
                              <w:pStyle w:val="Kd"/>
                            </w:pPr>
                            <w:r w:rsidRPr="00504026">
                              <w:t>}</w:t>
                            </w:r>
                            <w:r w:rsidRPr="00085CF9">
                              <w:t xml:space="preserve"> </w:t>
                            </w:r>
                          </w:p>
                          <w:p w14:paraId="6DF030F1" w14:textId="77777777" w:rsidR="00897967" w:rsidRDefault="00897967" w:rsidP="00504026">
                            <w:pPr>
                              <w:spacing w:after="0" w:line="240" w:lineRule="auto"/>
                              <w:ind w:firstLine="0"/>
                            </w:pPr>
                          </w:p>
                        </w:txbxContent>
                      </wps:txbx>
                      <wps:bodyPr rot="0" vert="horz" wrap="square" lIns="91440" tIns="45720" rIns="91440" bIns="45720" anchor="t" anchorCtr="0">
                        <a:noAutofit/>
                      </wps:bodyPr>
                    </wps:wsp>
                  </a:graphicData>
                </a:graphic>
              </wp:inline>
            </w:drawing>
          </mc:Choice>
          <mc:Fallback>
            <w:pict>
              <v:shape w14:anchorId="34A9FF91" id="_x0000_s1056" type="#_x0000_t202" style="width:422.75pt;height:5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" fillcolor="#deeaf6 [660]" strokeweight=".25pt">
                <v:textbox>
                  <w:txbxContent>
                    <w:p w14:paraId="0D76EB36" w14:textId="77777777" w:rsidR="00897967" w:rsidRPr="00085CF9" w:rsidRDefault="00897967" w:rsidP="002340BA">
                      <w:pPr>
                        <w:pStyle w:val="Kd"/>
                      </w:pPr>
                      <w:proofErr w:type="spellStart"/>
                      <w:r w:rsidRPr="00085CF9">
                        <w:t>void</w:t>
                      </w:r>
                      <w:proofErr w:type="spellEnd"/>
                      <w:r w:rsidRPr="00085CF9">
                        <w:t xml:space="preserve"> </w:t>
                      </w:r>
                      <w:proofErr w:type="spellStart"/>
                      <w:proofErr w:type="gramStart"/>
                      <w:r w:rsidRPr="00085CF9">
                        <w:t>updateMAs</w:t>
                      </w:r>
                      <w:proofErr w:type="spellEnd"/>
                      <w:r w:rsidRPr="00085CF9">
                        <w:t>(</w:t>
                      </w:r>
                      <w:proofErr w:type="gramEnd"/>
                      <w:r w:rsidRPr="00085CF9">
                        <w:t xml:space="preserve">) </w:t>
                      </w:r>
                    </w:p>
                    <w:p w14:paraId="262A393B" w14:textId="77777777" w:rsidR="00897967" w:rsidRPr="00085CF9" w:rsidRDefault="00897967" w:rsidP="002340BA">
                      <w:pPr>
                        <w:pStyle w:val="Kd"/>
                      </w:pPr>
                      <w:r w:rsidRPr="00085CF9">
                        <w:t xml:space="preserve">{   </w:t>
                      </w:r>
                    </w:p>
                    <w:p w14:paraId="3CE25244" w14:textId="77777777" w:rsidR="00897967" w:rsidRPr="00085CF9" w:rsidRDefault="00897967" w:rsidP="002340BA">
                      <w:pPr>
                        <w:pStyle w:val="Kd"/>
                      </w:pPr>
                      <w:r w:rsidRPr="00085CF9">
                        <w:t xml:space="preserve">   </w:t>
                      </w:r>
                      <w:proofErr w:type="spellStart"/>
                      <w:proofErr w:type="gramStart"/>
                      <w:r w:rsidRPr="00085CF9">
                        <w:t>MAs</w:t>
                      </w:r>
                      <w:proofErr w:type="spellEnd"/>
                      <w:r w:rsidRPr="00085CF9">
                        <w:t>[</w:t>
                      </w:r>
                      <w:proofErr w:type="gramEnd"/>
                      <w:r w:rsidRPr="00085CF9">
                        <w:t xml:space="preserve">0]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MA1, 0, MODE_SMA, PRICE_CLOSE, 1);</w:t>
                      </w:r>
                    </w:p>
                    <w:p w14:paraId="517ADFA1" w14:textId="77777777" w:rsidR="00897967" w:rsidRPr="00085CF9" w:rsidRDefault="00897967" w:rsidP="002340BA">
                      <w:pPr>
                        <w:pStyle w:val="Kd"/>
                      </w:pPr>
                      <w:r w:rsidRPr="00085CF9">
                        <w:t xml:space="preserve">   </w:t>
                      </w:r>
                      <w:proofErr w:type="spellStart"/>
                      <w:proofErr w:type="gramStart"/>
                      <w:r w:rsidRPr="00085CF9">
                        <w:t>MAs</w:t>
                      </w:r>
                      <w:proofErr w:type="spellEnd"/>
                      <w:r w:rsidRPr="00085CF9">
                        <w:t>[</w:t>
                      </w:r>
                      <w:proofErr w:type="gramEnd"/>
                      <w:r w:rsidRPr="00085CF9">
                        <w:t xml:space="preserve">1]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MA2, 0, MODE_SMA, PRICE_CLOSE, 1);</w:t>
                      </w:r>
                    </w:p>
                    <w:p w14:paraId="71E21706" w14:textId="77777777" w:rsidR="00897967" w:rsidRPr="00085CF9" w:rsidRDefault="00897967" w:rsidP="002340BA">
                      <w:pPr>
                        <w:pStyle w:val="Kd"/>
                      </w:pPr>
                      <w:r w:rsidRPr="00085CF9">
                        <w:t xml:space="preserve">   </w:t>
                      </w:r>
                    </w:p>
                    <w:p w14:paraId="099A44D5" w14:textId="77777777" w:rsidR="00897967" w:rsidRPr="00085CF9" w:rsidRDefault="00897967" w:rsidP="002340BA">
                      <w:pPr>
                        <w:pStyle w:val="Kd"/>
                      </w:pPr>
                      <w:r w:rsidRPr="00085CF9">
                        <w:t xml:space="preserve">   </w:t>
                      </w:r>
                      <w:proofErr w:type="spellStart"/>
                      <w:proofErr w:type="gramStart"/>
                      <w:r w:rsidRPr="00085CF9">
                        <w:t>lastMAs</w:t>
                      </w:r>
                      <w:proofErr w:type="spellEnd"/>
                      <w:r w:rsidRPr="00085CF9">
                        <w:t>[</w:t>
                      </w:r>
                      <w:proofErr w:type="gramEnd"/>
                      <w:r w:rsidRPr="00085CF9">
                        <w:t xml:space="preserve">0]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MA1, 0, MODE_SMA, PRICE_CLOSE, 2);</w:t>
                      </w:r>
                    </w:p>
                    <w:p w14:paraId="7E4F5865" w14:textId="77777777" w:rsidR="00897967" w:rsidRPr="00085CF9" w:rsidRDefault="00897967" w:rsidP="002340BA">
                      <w:pPr>
                        <w:pStyle w:val="Kd"/>
                      </w:pPr>
                      <w:r w:rsidRPr="00085CF9">
                        <w:t xml:space="preserve">   </w:t>
                      </w:r>
                      <w:proofErr w:type="spellStart"/>
                      <w:proofErr w:type="gramStart"/>
                      <w:r w:rsidRPr="00085CF9">
                        <w:t>lastMAs</w:t>
                      </w:r>
                      <w:proofErr w:type="spellEnd"/>
                      <w:r w:rsidRPr="00085CF9">
                        <w:t>[</w:t>
                      </w:r>
                      <w:proofErr w:type="gramEnd"/>
                      <w:r w:rsidRPr="00085CF9">
                        <w:t xml:space="preserve">1] = </w:t>
                      </w:r>
                      <w:proofErr w:type="spellStart"/>
                      <w:r w:rsidRPr="00085CF9">
                        <w:t>iMA</w:t>
                      </w:r>
                      <w:proofErr w:type="spellEnd"/>
                      <w:r w:rsidRPr="00085CF9">
                        <w:t>(</w:t>
                      </w:r>
                      <w:proofErr w:type="spellStart"/>
                      <w:r w:rsidRPr="00085CF9">
                        <w:t>Symbol</w:t>
                      </w:r>
                      <w:proofErr w:type="spellEnd"/>
                      <w:r w:rsidRPr="00085CF9">
                        <w:t xml:space="preserve">(), </w:t>
                      </w:r>
                      <w:proofErr w:type="spellStart"/>
                      <w:r w:rsidRPr="00085CF9">
                        <w:t>Period</w:t>
                      </w:r>
                      <w:proofErr w:type="spellEnd"/>
                      <w:r w:rsidRPr="00085CF9">
                        <w:t>(), MA2, 0, MODE_SMA, PRICE_CLOSE, 2);</w:t>
                      </w:r>
                    </w:p>
                    <w:p w14:paraId="44FF23A9" w14:textId="77777777" w:rsidR="00897967" w:rsidRPr="00085CF9" w:rsidRDefault="00897967" w:rsidP="002340BA">
                      <w:pPr>
                        <w:pStyle w:val="Kd"/>
                      </w:pPr>
                      <w:r w:rsidRPr="00085CF9">
                        <w:t>}</w:t>
                      </w:r>
                    </w:p>
                    <w:p w14:paraId="0B07E5BC" w14:textId="77777777" w:rsidR="00897967" w:rsidRPr="00085CF9" w:rsidRDefault="00897967" w:rsidP="002340BA">
                      <w:pPr>
                        <w:pStyle w:val="Kd"/>
                      </w:pPr>
                    </w:p>
                    <w:p w14:paraId="490520E2" w14:textId="77777777" w:rsidR="00897967" w:rsidRPr="00085CF9" w:rsidRDefault="00897967" w:rsidP="002340BA">
                      <w:pPr>
                        <w:pStyle w:val="Kd"/>
                      </w:pPr>
                      <w:r w:rsidRPr="00085CF9">
                        <w:t xml:space="preserve">int </w:t>
                      </w:r>
                      <w:proofErr w:type="spellStart"/>
                      <w:proofErr w:type="gramStart"/>
                      <w:r w:rsidRPr="00085CF9">
                        <w:t>checkCross</w:t>
                      </w:r>
                      <w:proofErr w:type="spellEnd"/>
                      <w:r w:rsidRPr="00085CF9">
                        <w:t>(</w:t>
                      </w:r>
                      <w:proofErr w:type="gramEnd"/>
                      <w:r w:rsidRPr="00085CF9">
                        <w:t xml:space="preserve">) </w:t>
                      </w:r>
                    </w:p>
                    <w:p w14:paraId="64CB51CB" w14:textId="77777777" w:rsidR="00897967" w:rsidRPr="00085CF9" w:rsidRDefault="00897967" w:rsidP="002340BA">
                      <w:pPr>
                        <w:pStyle w:val="Kd"/>
                      </w:pPr>
                      <w:r w:rsidRPr="00085CF9">
                        <w:t xml:space="preserve">{   </w:t>
                      </w:r>
                    </w:p>
                    <w:p w14:paraId="670DD4D3" w14:textId="77777777" w:rsidR="00897967" w:rsidRPr="00504026" w:rsidRDefault="00897967" w:rsidP="002340BA">
                      <w:pPr>
                        <w:pStyle w:val="Kd"/>
                      </w:pPr>
                      <w:r w:rsidRPr="00085CF9">
                        <w:t xml:space="preserve">   </w:t>
                      </w:r>
                      <w:proofErr w:type="spellStart"/>
                      <w:r w:rsidRPr="00504026">
                        <w:t>double</w:t>
                      </w:r>
                      <w:proofErr w:type="spellEnd"/>
                      <w:r w:rsidRPr="00504026">
                        <w:t xml:space="preserve"> a = </w:t>
                      </w:r>
                      <w:proofErr w:type="spellStart"/>
                      <w:proofErr w:type="gramStart"/>
                      <w:r>
                        <w:t>abs</w:t>
                      </w:r>
                      <w:proofErr w:type="spellEnd"/>
                      <w:r>
                        <w:t>(</w:t>
                      </w:r>
                      <w:proofErr w:type="spellStart"/>
                      <w:proofErr w:type="gramEnd"/>
                      <w:r w:rsidRPr="00504026">
                        <w:t>MAs</w:t>
                      </w:r>
                      <w:proofErr w:type="spellEnd"/>
                      <w:r w:rsidRPr="00504026">
                        <w:t xml:space="preserve">[1] - </w:t>
                      </w:r>
                      <w:proofErr w:type="spellStart"/>
                      <w:r w:rsidRPr="00504026">
                        <w:t>MAs</w:t>
                      </w:r>
                      <w:proofErr w:type="spellEnd"/>
                      <w:r w:rsidRPr="00504026">
                        <w:t>[0]</w:t>
                      </w:r>
                      <w:r>
                        <w:t>)</w:t>
                      </w:r>
                      <w:r w:rsidRPr="00504026">
                        <w:t>;</w:t>
                      </w:r>
                    </w:p>
                    <w:p w14:paraId="18AA9B11" w14:textId="77777777" w:rsidR="00897967" w:rsidRPr="00504026" w:rsidRDefault="00897967" w:rsidP="002340BA">
                      <w:pPr>
                        <w:pStyle w:val="Kd"/>
                      </w:pPr>
                      <w:r w:rsidRPr="00504026">
                        <w:t xml:space="preserve">   </w:t>
                      </w:r>
                    </w:p>
                    <w:p w14:paraId="640B8AAE"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gramStart"/>
                      <w:r w:rsidRPr="00504026">
                        <w:t>(!</w:t>
                      </w:r>
                      <w:proofErr w:type="spellStart"/>
                      <w:r w:rsidRPr="00504026">
                        <w:t>makeOrder</w:t>
                      </w:r>
                      <w:proofErr w:type="spellEnd"/>
                      <w:proofErr w:type="gramEnd"/>
                      <w:r w:rsidRPr="00504026">
                        <w:t xml:space="preserve"> &amp;&amp; a &gt; </w:t>
                      </w:r>
                      <w:proofErr w:type="spellStart"/>
                      <w:r w:rsidRPr="00504026">
                        <w:t>MakeOrderWaitLimit</w:t>
                      </w:r>
                      <w:proofErr w:type="spellEnd"/>
                      <w:r w:rsidRPr="00504026">
                        <w:t xml:space="preserve"> ) </w:t>
                      </w:r>
                      <w:proofErr w:type="spellStart"/>
                      <w:r w:rsidRPr="00504026">
                        <w:t>makeOrder</w:t>
                      </w:r>
                      <w:proofErr w:type="spellEnd"/>
                      <w:r w:rsidRPr="00504026">
                        <w:t xml:space="preserve"> = </w:t>
                      </w:r>
                      <w:proofErr w:type="spellStart"/>
                      <w:r w:rsidRPr="00504026">
                        <w:t>true</w:t>
                      </w:r>
                      <w:proofErr w:type="spellEnd"/>
                      <w:r w:rsidRPr="00504026">
                        <w:t>;</w:t>
                      </w:r>
                    </w:p>
                    <w:p w14:paraId="29D41532" w14:textId="77777777" w:rsidR="00897967" w:rsidRPr="00504026" w:rsidRDefault="00897967" w:rsidP="002340BA">
                      <w:pPr>
                        <w:pStyle w:val="Kd"/>
                      </w:pPr>
                    </w:p>
                    <w:p w14:paraId="483DECCA" w14:textId="77777777" w:rsidR="00897967" w:rsidRPr="00504026" w:rsidRDefault="00897967" w:rsidP="002340BA">
                      <w:pPr>
                        <w:pStyle w:val="Kd"/>
                      </w:pPr>
                      <w:r w:rsidRPr="00504026">
                        <w:t xml:space="preserve">   int </w:t>
                      </w:r>
                      <w:proofErr w:type="spellStart"/>
                      <w:r w:rsidRPr="00504026">
                        <w:t>ret</w:t>
                      </w:r>
                      <w:proofErr w:type="spellEnd"/>
                      <w:r w:rsidRPr="00504026">
                        <w:t xml:space="preserve"> = 0;   </w:t>
                      </w:r>
                    </w:p>
                    <w:p w14:paraId="0AB1E21E" w14:textId="77777777" w:rsidR="00897967" w:rsidRPr="00504026"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lastMAs</w:t>
                      </w:r>
                      <w:proofErr w:type="spellEnd"/>
                      <w:r w:rsidRPr="00504026">
                        <w:t>[</w:t>
                      </w:r>
                      <w:proofErr w:type="gramEnd"/>
                      <w:r w:rsidRPr="00504026">
                        <w:t xml:space="preserve">0] &lt; </w:t>
                      </w:r>
                      <w:proofErr w:type="spellStart"/>
                      <w:r w:rsidRPr="00504026">
                        <w:t>lastMAs</w:t>
                      </w:r>
                      <w:proofErr w:type="spellEnd"/>
                      <w:r w:rsidRPr="00504026">
                        <w:t>[1]) &amp;&amp; (</w:t>
                      </w:r>
                      <w:proofErr w:type="spellStart"/>
                      <w:r w:rsidRPr="00504026">
                        <w:t>MAs</w:t>
                      </w:r>
                      <w:proofErr w:type="spellEnd"/>
                      <w:r w:rsidRPr="00504026">
                        <w:t xml:space="preserve">[0] &gt; </w:t>
                      </w:r>
                      <w:proofErr w:type="spellStart"/>
                      <w:r w:rsidRPr="00504026">
                        <w:t>MAs</w:t>
                      </w:r>
                      <w:proofErr w:type="spellEnd"/>
                      <w:r w:rsidRPr="00504026">
                        <w:t xml:space="preserve">[1])) </w:t>
                      </w:r>
                      <w:proofErr w:type="spellStart"/>
                      <w:r w:rsidRPr="00504026">
                        <w:t>ret</w:t>
                      </w:r>
                      <w:proofErr w:type="spellEnd"/>
                      <w:r w:rsidRPr="00504026">
                        <w:t xml:space="preserve"> = 1;   </w:t>
                      </w:r>
                    </w:p>
                    <w:p w14:paraId="653C5F7B" w14:textId="77777777" w:rsidR="00897967" w:rsidRPr="00504026" w:rsidRDefault="00897967" w:rsidP="002340BA">
                      <w:pPr>
                        <w:pStyle w:val="Kd"/>
                      </w:pPr>
                      <w:r w:rsidRPr="00504026">
                        <w:t xml:space="preserve">   </w:t>
                      </w:r>
                      <w:proofErr w:type="spellStart"/>
                      <w:r w:rsidRPr="00504026">
                        <w:t>else</w:t>
                      </w:r>
                      <w:proofErr w:type="spellEnd"/>
                      <w:r w:rsidRPr="00504026">
                        <w:t xml:space="preserve"> </w:t>
                      </w:r>
                      <w:proofErr w:type="spellStart"/>
                      <w:r w:rsidRPr="00504026">
                        <w:t>if</w:t>
                      </w:r>
                      <w:proofErr w:type="spellEnd"/>
                      <w:r w:rsidRPr="00504026">
                        <w:t xml:space="preserve"> ((</w:t>
                      </w:r>
                      <w:proofErr w:type="spellStart"/>
                      <w:proofErr w:type="gramStart"/>
                      <w:r w:rsidRPr="00504026">
                        <w:t>lastMAs</w:t>
                      </w:r>
                      <w:proofErr w:type="spellEnd"/>
                      <w:r w:rsidRPr="00504026">
                        <w:t>[</w:t>
                      </w:r>
                      <w:proofErr w:type="gramEnd"/>
                      <w:r w:rsidRPr="00504026">
                        <w:t xml:space="preserve">0] &gt; </w:t>
                      </w:r>
                      <w:proofErr w:type="spellStart"/>
                      <w:r w:rsidRPr="00504026">
                        <w:t>lastMAs</w:t>
                      </w:r>
                      <w:proofErr w:type="spellEnd"/>
                      <w:r w:rsidRPr="00504026">
                        <w:t>[1]) &amp;&amp; (</w:t>
                      </w:r>
                      <w:proofErr w:type="spellStart"/>
                      <w:r w:rsidRPr="00504026">
                        <w:t>MAs</w:t>
                      </w:r>
                      <w:proofErr w:type="spellEnd"/>
                      <w:r w:rsidRPr="00504026">
                        <w:t xml:space="preserve">[0] &lt; </w:t>
                      </w:r>
                      <w:proofErr w:type="spellStart"/>
                      <w:r w:rsidRPr="00504026">
                        <w:t>MAs</w:t>
                      </w:r>
                      <w:proofErr w:type="spellEnd"/>
                      <w:r w:rsidRPr="00504026">
                        <w:t xml:space="preserve">[1])) </w:t>
                      </w:r>
                      <w:proofErr w:type="spellStart"/>
                      <w:r w:rsidRPr="00504026">
                        <w:t>ret</w:t>
                      </w:r>
                      <w:proofErr w:type="spellEnd"/>
                      <w:r w:rsidRPr="00504026">
                        <w:t xml:space="preserve"> = -1;   </w:t>
                      </w:r>
                    </w:p>
                    <w:p w14:paraId="5827CF91" w14:textId="77777777" w:rsidR="00897967" w:rsidRDefault="00897967" w:rsidP="002340BA">
                      <w:pPr>
                        <w:pStyle w:val="Kd"/>
                      </w:pPr>
                      <w:r w:rsidRPr="00504026">
                        <w:t xml:space="preserve">   </w:t>
                      </w:r>
                      <w:proofErr w:type="spellStart"/>
                      <w:r w:rsidRPr="00504026">
                        <w:t>return</w:t>
                      </w:r>
                      <w:proofErr w:type="spellEnd"/>
                      <w:r w:rsidRPr="00504026">
                        <w:t xml:space="preserve"> </w:t>
                      </w:r>
                      <w:proofErr w:type="spellStart"/>
                      <w:r w:rsidRPr="00504026">
                        <w:t>ret</w:t>
                      </w:r>
                      <w:proofErr w:type="spellEnd"/>
                      <w:r w:rsidRPr="00504026">
                        <w:t>;</w:t>
                      </w:r>
                      <w:r w:rsidRPr="00085CF9">
                        <w:t>}</w:t>
                      </w:r>
                    </w:p>
                    <w:p w14:paraId="0A52DE5F" w14:textId="77777777" w:rsidR="00897967" w:rsidRDefault="00897967" w:rsidP="002340BA">
                      <w:pPr>
                        <w:pStyle w:val="Kd"/>
                      </w:pPr>
                      <w:r>
                        <w:t>}</w:t>
                      </w:r>
                    </w:p>
                    <w:p w14:paraId="28299D2F" w14:textId="77777777" w:rsidR="00897967" w:rsidRDefault="00897967" w:rsidP="002340BA">
                      <w:pPr>
                        <w:pStyle w:val="Kd"/>
                      </w:pPr>
                    </w:p>
                    <w:p w14:paraId="5F7FD02A" w14:textId="77777777" w:rsidR="00897967" w:rsidRPr="00504026" w:rsidRDefault="00897967" w:rsidP="002340BA">
                      <w:pPr>
                        <w:pStyle w:val="Kd"/>
                      </w:pPr>
                      <w:proofErr w:type="spellStart"/>
                      <w:r>
                        <w:t>d</w:t>
                      </w:r>
                      <w:r w:rsidRPr="00504026">
                        <w:t>ouble</w:t>
                      </w:r>
                      <w:proofErr w:type="spellEnd"/>
                      <w:r w:rsidRPr="00504026">
                        <w:t xml:space="preserve"> </w:t>
                      </w:r>
                      <w:proofErr w:type="spellStart"/>
                      <w:proofErr w:type="gramStart"/>
                      <w:r w:rsidRPr="00504026">
                        <w:t>balMuls</w:t>
                      </w:r>
                      <w:proofErr w:type="spellEnd"/>
                      <w:r w:rsidRPr="00504026">
                        <w:t>[</w:t>
                      </w:r>
                      <w:proofErr w:type="gramEnd"/>
                      <w:r w:rsidRPr="00504026">
                        <w:t>] = { 0.6, 0.8,</w:t>
                      </w:r>
                      <w:r>
                        <w:t xml:space="preserve"> </w:t>
                      </w:r>
                      <w:r w:rsidRPr="00504026">
                        <w:t>1,</w:t>
                      </w:r>
                      <w:r>
                        <w:t xml:space="preserve"> </w:t>
                      </w:r>
                      <w:r w:rsidRPr="00504026">
                        <w:t>2,</w:t>
                      </w:r>
                      <w:r>
                        <w:t xml:space="preserve"> </w:t>
                      </w:r>
                      <w:r w:rsidRPr="00504026">
                        <w:t>3, 5,</w:t>
                      </w:r>
                      <w:r>
                        <w:t xml:space="preserve"> </w:t>
                      </w:r>
                      <w:r w:rsidRPr="00504026">
                        <w:t>7,</w:t>
                      </w:r>
                      <w:r>
                        <w:t xml:space="preserve"> </w:t>
                      </w:r>
                      <w:r w:rsidRPr="00504026">
                        <w:t>10 };</w:t>
                      </w:r>
                    </w:p>
                    <w:p w14:paraId="4561CF06" w14:textId="77777777" w:rsidR="00897967" w:rsidRPr="00504026" w:rsidRDefault="00897967" w:rsidP="002340BA">
                      <w:pPr>
                        <w:pStyle w:val="Kd"/>
                      </w:pPr>
                      <w:proofErr w:type="spellStart"/>
                      <w:r w:rsidRPr="00504026">
                        <w:t>double</w:t>
                      </w:r>
                      <w:proofErr w:type="spellEnd"/>
                      <w:r w:rsidRPr="00504026">
                        <w:t xml:space="preserve"> </w:t>
                      </w:r>
                      <w:proofErr w:type="spellStart"/>
                      <w:proofErr w:type="gramStart"/>
                      <w:r w:rsidRPr="00504026">
                        <w:t>lotMuls</w:t>
                      </w:r>
                      <w:proofErr w:type="spellEnd"/>
                      <w:r w:rsidRPr="00504026">
                        <w:t>[</w:t>
                      </w:r>
                      <w:proofErr w:type="gramEnd"/>
                      <w:r w:rsidRPr="00504026">
                        <w:t>] = { 0.25,</w:t>
                      </w:r>
                      <w:r>
                        <w:t xml:space="preserve"> </w:t>
                      </w:r>
                      <w:r w:rsidRPr="00504026">
                        <w:t>0.5,</w:t>
                      </w:r>
                      <w:r>
                        <w:t xml:space="preserve"> </w:t>
                      </w:r>
                      <w:r w:rsidRPr="00504026">
                        <w:t>0.7,</w:t>
                      </w:r>
                      <w:r>
                        <w:t xml:space="preserve"> 1</w:t>
                      </w:r>
                      <w:r w:rsidRPr="00504026">
                        <w:t>,</w:t>
                      </w:r>
                      <w:r>
                        <w:t xml:space="preserve"> </w:t>
                      </w:r>
                      <w:r w:rsidRPr="00504026">
                        <w:t>1.5,</w:t>
                      </w:r>
                      <w:r>
                        <w:t xml:space="preserve"> </w:t>
                      </w:r>
                      <w:r w:rsidRPr="00504026">
                        <w:t>1.95,</w:t>
                      </w:r>
                      <w:r>
                        <w:t xml:space="preserve"> </w:t>
                      </w:r>
                      <w:r w:rsidRPr="00504026">
                        <w:t>2.34,</w:t>
                      </w:r>
                      <w:r>
                        <w:t xml:space="preserve"> </w:t>
                      </w:r>
                      <w:r w:rsidRPr="00504026">
                        <w:t>2.808, 3.3696 };</w:t>
                      </w:r>
                    </w:p>
                    <w:p w14:paraId="544FE502" w14:textId="77777777" w:rsidR="00897967" w:rsidRPr="00504026" w:rsidRDefault="00897967" w:rsidP="002340BA">
                      <w:pPr>
                        <w:pStyle w:val="Kd"/>
                      </w:pPr>
                    </w:p>
                    <w:p w14:paraId="181150AD" w14:textId="77777777" w:rsidR="00897967" w:rsidRPr="00504026" w:rsidRDefault="00897967" w:rsidP="002340BA">
                      <w:pPr>
                        <w:pStyle w:val="Kd"/>
                      </w:pPr>
                      <w:proofErr w:type="spellStart"/>
                      <w:r w:rsidRPr="00504026">
                        <w:t>void</w:t>
                      </w:r>
                      <w:proofErr w:type="spellEnd"/>
                      <w:r w:rsidRPr="00504026">
                        <w:t xml:space="preserve"> </w:t>
                      </w:r>
                      <w:proofErr w:type="spellStart"/>
                      <w:proofErr w:type="gramStart"/>
                      <w:r w:rsidRPr="00504026">
                        <w:t>setLots</w:t>
                      </w:r>
                      <w:proofErr w:type="spellEnd"/>
                      <w:r w:rsidRPr="00504026">
                        <w:t>(</w:t>
                      </w:r>
                      <w:proofErr w:type="gramEnd"/>
                      <w:r w:rsidRPr="00504026">
                        <w:t xml:space="preserve">) </w:t>
                      </w:r>
                    </w:p>
                    <w:p w14:paraId="6B50B33E" w14:textId="77777777" w:rsidR="00897967" w:rsidRPr="00504026" w:rsidRDefault="00897967" w:rsidP="002340BA">
                      <w:pPr>
                        <w:pStyle w:val="Kd"/>
                      </w:pPr>
                      <w:r w:rsidRPr="00504026">
                        <w:t xml:space="preserve">{   </w:t>
                      </w:r>
                    </w:p>
                    <w:p w14:paraId="11F94CC9" w14:textId="77777777" w:rsidR="00897967" w:rsidRPr="00504026" w:rsidRDefault="00897967" w:rsidP="002340BA">
                      <w:pPr>
                        <w:pStyle w:val="Kd"/>
                      </w:pPr>
                      <w:r w:rsidRPr="00504026">
                        <w:t xml:space="preserve">   </w:t>
                      </w:r>
                      <w:proofErr w:type="spellStart"/>
                      <w:proofErr w:type="gramStart"/>
                      <w:r w:rsidRPr="00504026">
                        <w:t>for</w:t>
                      </w:r>
                      <w:proofErr w:type="spellEnd"/>
                      <w:r w:rsidRPr="00504026">
                        <w:t>(</w:t>
                      </w:r>
                      <w:proofErr w:type="gramEnd"/>
                      <w:r w:rsidRPr="00504026">
                        <w:t>int i = 0; i &lt; 8; i++)</w:t>
                      </w:r>
                    </w:p>
                    <w:p w14:paraId="240366DB" w14:textId="77777777" w:rsidR="00897967" w:rsidRPr="00504026" w:rsidRDefault="00897967" w:rsidP="002340BA">
                      <w:pPr>
                        <w:pStyle w:val="Kd"/>
                      </w:pPr>
                      <w:r w:rsidRPr="00504026">
                        <w:t xml:space="preserve">   {</w:t>
                      </w:r>
                    </w:p>
                    <w:p w14:paraId="318D9D00"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AccountBalance</w:t>
                      </w:r>
                      <w:proofErr w:type="spellEnd"/>
                      <w:r w:rsidRPr="00504026">
                        <w:t>(</w:t>
                      </w:r>
                      <w:proofErr w:type="gramEnd"/>
                      <w:r w:rsidRPr="00504026">
                        <w:t xml:space="preserve">) &lt; </w:t>
                      </w:r>
                      <w:proofErr w:type="spellStart"/>
                      <w:r w:rsidRPr="00504026">
                        <w:t>startBalance</w:t>
                      </w:r>
                      <w:proofErr w:type="spellEnd"/>
                      <w:r w:rsidRPr="00504026">
                        <w:t xml:space="preserve"> * </w:t>
                      </w:r>
                      <w:proofErr w:type="spellStart"/>
                      <w:r w:rsidRPr="00504026">
                        <w:t>balMuls</w:t>
                      </w:r>
                      <w:proofErr w:type="spellEnd"/>
                      <w:r w:rsidRPr="00504026">
                        <w:t xml:space="preserve">[i] &amp;&amp; </w:t>
                      </w:r>
                    </w:p>
                    <w:p w14:paraId="20CCE0BE" w14:textId="77777777" w:rsidR="00897967" w:rsidRPr="00504026" w:rsidRDefault="00897967" w:rsidP="002340BA">
                      <w:pPr>
                        <w:pStyle w:val="Kd"/>
                      </w:pPr>
                      <w:r>
                        <w:t xml:space="preserve">    </w:t>
                      </w:r>
                      <w:r>
                        <w:tab/>
                      </w:r>
                      <w:r>
                        <w:tab/>
                      </w:r>
                      <w:r>
                        <w:tab/>
                      </w:r>
                      <w:r>
                        <w:tab/>
                      </w:r>
                      <w:r>
                        <w:tab/>
                      </w:r>
                      <w:proofErr w:type="spellStart"/>
                      <w:r w:rsidRPr="00504026">
                        <w:t>Lots</w:t>
                      </w:r>
                      <w:proofErr w:type="spellEnd"/>
                      <w:r w:rsidRPr="00504026">
                        <w:t xml:space="preserve"> &gt; </w:t>
                      </w:r>
                      <w:proofErr w:type="spellStart"/>
                      <w:r w:rsidRPr="00504026">
                        <w:t>startLots</w:t>
                      </w:r>
                      <w:proofErr w:type="spellEnd"/>
                      <w:r w:rsidRPr="00504026">
                        <w:t xml:space="preserve"> * </w:t>
                      </w:r>
                      <w:proofErr w:type="spellStart"/>
                      <w:r w:rsidRPr="00504026">
                        <w:t>lotMuls</w:t>
                      </w:r>
                      <w:proofErr w:type="spellEnd"/>
                      <w:r w:rsidRPr="00504026">
                        <w:t xml:space="preserve">[i]) </w:t>
                      </w:r>
                    </w:p>
                    <w:p w14:paraId="6ED6A765" w14:textId="77777777" w:rsidR="00897967" w:rsidRPr="00504026" w:rsidRDefault="00897967" w:rsidP="002340BA">
                      <w:pPr>
                        <w:pStyle w:val="Kd"/>
                      </w:pPr>
                      <w:r w:rsidRPr="00504026">
                        <w:t xml:space="preserve">         </w:t>
                      </w:r>
                      <w:proofErr w:type="spellStart"/>
                      <w:r w:rsidRPr="00504026">
                        <w:t>Lots</w:t>
                      </w:r>
                      <w:proofErr w:type="spellEnd"/>
                      <w:r w:rsidRPr="00504026">
                        <w:t xml:space="preserve"> = </w:t>
                      </w:r>
                      <w:proofErr w:type="spellStart"/>
                      <w:r w:rsidRPr="00504026">
                        <w:t>startLots</w:t>
                      </w:r>
                      <w:proofErr w:type="spellEnd"/>
                      <w:r w:rsidRPr="00504026">
                        <w:t xml:space="preserve"> * </w:t>
                      </w:r>
                      <w:proofErr w:type="spellStart"/>
                      <w:r w:rsidRPr="00504026">
                        <w:t>lotMuls</w:t>
                      </w:r>
                      <w:proofErr w:type="spellEnd"/>
                      <w:r w:rsidRPr="00504026">
                        <w:t>[i];</w:t>
                      </w:r>
                    </w:p>
                    <w:p w14:paraId="3BE0CDBF" w14:textId="77777777" w:rsidR="00897967" w:rsidRPr="00504026" w:rsidRDefault="00897967" w:rsidP="002340BA">
                      <w:pPr>
                        <w:pStyle w:val="Kd"/>
                      </w:pPr>
                      <w:r w:rsidRPr="00504026">
                        <w:t xml:space="preserve">   }</w:t>
                      </w:r>
                    </w:p>
                    <w:p w14:paraId="3A41DC33" w14:textId="77777777" w:rsidR="00897967" w:rsidRPr="00504026" w:rsidRDefault="00897967" w:rsidP="002340BA">
                      <w:pPr>
                        <w:pStyle w:val="Kd"/>
                      </w:pPr>
                      <w:r w:rsidRPr="00504026">
                        <w:t xml:space="preserve">   </w:t>
                      </w:r>
                    </w:p>
                    <w:p w14:paraId="0BA952C4" w14:textId="77777777" w:rsidR="00897967" w:rsidRPr="00504026" w:rsidRDefault="00897967" w:rsidP="002340BA">
                      <w:pPr>
                        <w:pStyle w:val="Kd"/>
                      </w:pPr>
                      <w:r w:rsidRPr="00504026">
                        <w:t xml:space="preserve">   </w:t>
                      </w:r>
                      <w:proofErr w:type="spellStart"/>
                      <w:proofErr w:type="gramStart"/>
                      <w:r w:rsidRPr="00504026">
                        <w:t>for</w:t>
                      </w:r>
                      <w:proofErr w:type="spellEnd"/>
                      <w:r w:rsidRPr="00504026">
                        <w:t>(</w:t>
                      </w:r>
                      <w:proofErr w:type="gramEnd"/>
                      <w:r w:rsidRPr="00504026">
                        <w:t>int i = 0; i &lt; 8; i++)</w:t>
                      </w:r>
                    </w:p>
                    <w:p w14:paraId="79D8F28E" w14:textId="77777777" w:rsidR="00897967" w:rsidRPr="00504026" w:rsidRDefault="00897967" w:rsidP="002340BA">
                      <w:pPr>
                        <w:pStyle w:val="Kd"/>
                      </w:pPr>
                      <w:r w:rsidRPr="00504026">
                        <w:t xml:space="preserve">   {</w:t>
                      </w:r>
                    </w:p>
                    <w:p w14:paraId="12DE2B1F" w14:textId="77777777" w:rsidR="00897967" w:rsidRDefault="00897967" w:rsidP="002340BA">
                      <w:pPr>
                        <w:pStyle w:val="Kd"/>
                      </w:pPr>
                      <w:r w:rsidRPr="00504026">
                        <w:t xml:space="preserve">      </w:t>
                      </w:r>
                      <w:proofErr w:type="spellStart"/>
                      <w:r w:rsidRPr="00504026">
                        <w:t>if</w:t>
                      </w:r>
                      <w:proofErr w:type="spellEnd"/>
                      <w:r w:rsidRPr="00504026">
                        <w:t xml:space="preserve"> (</w:t>
                      </w:r>
                      <w:proofErr w:type="spellStart"/>
                      <w:proofErr w:type="gramStart"/>
                      <w:r w:rsidRPr="00504026">
                        <w:t>AccountBalance</w:t>
                      </w:r>
                      <w:proofErr w:type="spellEnd"/>
                      <w:r w:rsidRPr="00504026">
                        <w:t>(</w:t>
                      </w:r>
                      <w:proofErr w:type="gramEnd"/>
                      <w:r w:rsidRPr="00504026">
                        <w:t xml:space="preserve">) &gt;= </w:t>
                      </w:r>
                      <w:proofErr w:type="spellStart"/>
                      <w:r w:rsidRPr="00504026">
                        <w:t>startBalance</w:t>
                      </w:r>
                      <w:proofErr w:type="spellEnd"/>
                      <w:r w:rsidRPr="00504026">
                        <w:t xml:space="preserve"> * </w:t>
                      </w:r>
                      <w:proofErr w:type="spellStart"/>
                      <w:r w:rsidRPr="00504026">
                        <w:t>balMuls</w:t>
                      </w:r>
                      <w:proofErr w:type="spellEnd"/>
                      <w:r w:rsidRPr="00504026">
                        <w:t xml:space="preserve">[i] &amp;&amp; </w:t>
                      </w:r>
                    </w:p>
                    <w:p w14:paraId="70290FB6" w14:textId="77777777" w:rsidR="00897967" w:rsidRPr="00504026" w:rsidRDefault="00897967" w:rsidP="002340BA">
                      <w:pPr>
                        <w:pStyle w:val="Kd"/>
                      </w:pPr>
                      <w:proofErr w:type="spellStart"/>
                      <w:r w:rsidRPr="00504026">
                        <w:t>Lots</w:t>
                      </w:r>
                      <w:proofErr w:type="spellEnd"/>
                      <w:r w:rsidRPr="00504026">
                        <w:t xml:space="preserve"> </w:t>
                      </w:r>
                      <w:proofErr w:type="gramStart"/>
                      <w:r w:rsidRPr="00504026">
                        <w:t xml:space="preserve">&lt; </w:t>
                      </w:r>
                      <w:proofErr w:type="spellStart"/>
                      <w:r w:rsidRPr="00504026">
                        <w:t>startLots</w:t>
                      </w:r>
                      <w:proofErr w:type="spellEnd"/>
                      <w:proofErr w:type="gramEnd"/>
                      <w:r w:rsidRPr="00504026">
                        <w:t xml:space="preserve"> * </w:t>
                      </w:r>
                      <w:proofErr w:type="spellStart"/>
                      <w:r w:rsidRPr="00504026">
                        <w:t>lotMuls</w:t>
                      </w:r>
                      <w:proofErr w:type="spellEnd"/>
                      <w:r w:rsidRPr="00504026">
                        <w:t xml:space="preserve">[i + 1]) </w:t>
                      </w:r>
                    </w:p>
                    <w:p w14:paraId="724CB5F2" w14:textId="77777777" w:rsidR="00897967" w:rsidRPr="00504026" w:rsidRDefault="00897967" w:rsidP="002340BA">
                      <w:pPr>
                        <w:pStyle w:val="Kd"/>
                      </w:pPr>
                      <w:r w:rsidRPr="00504026">
                        <w:t xml:space="preserve">         </w:t>
                      </w:r>
                      <w:proofErr w:type="spellStart"/>
                      <w:r w:rsidRPr="00504026">
                        <w:t>Lots</w:t>
                      </w:r>
                      <w:proofErr w:type="spellEnd"/>
                      <w:r w:rsidRPr="00504026">
                        <w:t xml:space="preserve"> = </w:t>
                      </w:r>
                      <w:proofErr w:type="spellStart"/>
                      <w:r w:rsidRPr="00504026">
                        <w:t>startLots</w:t>
                      </w:r>
                      <w:proofErr w:type="spellEnd"/>
                      <w:r w:rsidRPr="00504026">
                        <w:t xml:space="preserve"> * </w:t>
                      </w:r>
                      <w:proofErr w:type="spellStart"/>
                      <w:proofErr w:type="gramStart"/>
                      <w:r w:rsidRPr="00504026">
                        <w:t>lotMuls</w:t>
                      </w:r>
                      <w:proofErr w:type="spellEnd"/>
                      <w:r w:rsidRPr="00504026">
                        <w:t>[</w:t>
                      </w:r>
                      <w:proofErr w:type="gramEnd"/>
                      <w:r w:rsidRPr="00504026">
                        <w:t>i + 1];</w:t>
                      </w:r>
                    </w:p>
                    <w:p w14:paraId="03ECF66F" w14:textId="77777777" w:rsidR="00897967" w:rsidRPr="00504026" w:rsidRDefault="00897967" w:rsidP="002340BA">
                      <w:pPr>
                        <w:pStyle w:val="Kd"/>
                      </w:pPr>
                      <w:r w:rsidRPr="00504026">
                        <w:t xml:space="preserve">   }</w:t>
                      </w:r>
                    </w:p>
                    <w:p w14:paraId="3217FB03" w14:textId="6AFF2ACF" w:rsidR="00897967" w:rsidRPr="00085CF9" w:rsidRDefault="00897967" w:rsidP="00730027">
                      <w:pPr>
                        <w:pStyle w:val="Kd"/>
                      </w:pPr>
                      <w:r w:rsidRPr="00504026">
                        <w:t>}</w:t>
                      </w:r>
                      <w:r w:rsidRPr="00085CF9">
                        <w:t xml:space="preserve"> </w:t>
                      </w:r>
                    </w:p>
                    <w:p w14:paraId="6DF030F1" w14:textId="77777777" w:rsidR="00897967" w:rsidRDefault="00897967" w:rsidP="00504026">
                      <w:pPr>
                        <w:spacing w:after="0" w:line="240" w:lineRule="auto"/>
                        <w:ind w:firstLine="0"/>
                      </w:pPr>
                    </w:p>
                  </w:txbxContent>
                </v:textbox>
                <w10:anchorlock/>
              </v:shape>
            </w:pict>
          </mc:Fallback>
        </mc:AlternateContent>
      </w:r>
    </w:p>
    <w:p w14:paraId="6A81C305" w14:textId="7E5523E6" w:rsidR="0031613A" w:rsidRDefault="0031613A" w:rsidP="0031613A">
      <w:pPr>
        <w:pStyle w:val="Cmsor2"/>
      </w:pPr>
      <w:bookmarkStart w:id="64" w:name="_Toc58991043"/>
      <w:r>
        <w:t>Backend</w:t>
      </w:r>
      <w:bookmarkEnd w:id="64"/>
    </w:p>
    <w:p w14:paraId="234F37C0" w14:textId="2BBF7A6E" w:rsidR="00DB36C4" w:rsidRPr="00DB36C4" w:rsidRDefault="00DB36C4" w:rsidP="00DB36C4">
      <w:r>
        <w:t>A projektem szerveroldali része egy Node.js-ben készített Express webszerver, amely egy flexibilisebb formában megvalósítja a kötött, platformspecifikus MQL4 nyelven íródott algoritmust, valamint ennek a használatát REST API-n keresztül elérhetővé teszi a felhasználóknak.</w:t>
      </w:r>
    </w:p>
    <w:p w14:paraId="2DDCF751" w14:textId="53C64C72" w:rsidR="00E16EE5" w:rsidRDefault="00E16EE5" w:rsidP="00DB36C4">
      <w:pPr>
        <w:pStyle w:val="Cmsor3"/>
      </w:pPr>
      <w:bookmarkStart w:id="65" w:name="_Toc58991044"/>
      <w:r>
        <w:lastRenderedPageBreak/>
        <w:t>Adatbázis</w:t>
      </w:r>
      <w:bookmarkEnd w:id="65"/>
    </w:p>
    <w:p w14:paraId="16385531" w14:textId="4F9B74E4" w:rsidR="00E16EE5" w:rsidRDefault="00E16EE5" w:rsidP="00E16EE5">
      <w:r>
        <w:t xml:space="preserve">Adatbázisként a Node.js platformhoz legkézenfekvőbb </w:t>
      </w:r>
      <w:proofErr w:type="spellStart"/>
      <w:r>
        <w:t>MongoDB</w:t>
      </w:r>
      <w:proofErr w:type="spellEnd"/>
      <w:r>
        <w:t xml:space="preserve">-t használtam. A használat megkönnyítése érdekében felhasználtam a </w:t>
      </w:r>
      <w:proofErr w:type="spellStart"/>
      <w:r>
        <w:t>Mongoose</w:t>
      </w:r>
      <w:proofErr w:type="spellEnd"/>
      <w:r>
        <w:t xml:space="preserve"> nevű NPM csomagot.</w:t>
      </w:r>
    </w:p>
    <w:p w14:paraId="4E855EB1" w14:textId="555E413D" w:rsidR="00A94313" w:rsidRDefault="00A94313" w:rsidP="00A94313">
      <w:pPr>
        <w:pStyle w:val="Cmsor4"/>
      </w:pPr>
      <w:r>
        <w:t>Konfiguráció</w:t>
      </w:r>
    </w:p>
    <w:p w14:paraId="7A03EA52" w14:textId="36619640" w:rsidR="00A94313" w:rsidRDefault="00584CB3" w:rsidP="00E16EE5">
      <w:r>
        <w:rPr>
          <w:noProof/>
        </w:rPr>
        <mc:AlternateContent>
          <mc:Choice Requires="wpg">
            <w:drawing>
              <wp:anchor distT="0" distB="0" distL="114300" distR="114300" simplePos="0" relativeHeight="251685888" behindDoc="0" locked="0" layoutInCell="1" allowOverlap="1" wp14:anchorId="4449BAB9" wp14:editId="661F8E8D">
                <wp:simplePos x="0" y="0"/>
                <wp:positionH relativeFrom="margin">
                  <wp:posOffset>8255</wp:posOffset>
                </wp:positionH>
                <wp:positionV relativeFrom="paragraph">
                  <wp:posOffset>1091565</wp:posOffset>
                </wp:positionV>
                <wp:extent cx="5400040" cy="2442845"/>
                <wp:effectExtent l="0" t="0" r="0" b="0"/>
                <wp:wrapSquare wrapText="bothSides"/>
                <wp:docPr id="39" name="Csoportba foglalás 39"/>
                <wp:cNvGraphicFramePr/>
                <a:graphic xmlns:a="http://schemas.openxmlformats.org/drawingml/2006/main">
                  <a:graphicData uri="http://schemas.microsoft.com/office/word/2010/wordprocessingGroup">
                    <wpg:wgp>
                      <wpg:cNvGrpSpPr/>
                      <wpg:grpSpPr>
                        <a:xfrm>
                          <a:off x="0" y="0"/>
                          <a:ext cx="5400040" cy="2442845"/>
                          <a:chOff x="0" y="0"/>
                          <a:chExt cx="5400040" cy="2444784"/>
                        </a:xfrm>
                      </wpg:grpSpPr>
                      <pic:pic xmlns:pic="http://schemas.openxmlformats.org/drawingml/2006/picture">
                        <pic:nvPicPr>
                          <pic:cNvPr id="37" name="Ábra 3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400040" cy="2205990"/>
                          </a:xfrm>
                          <a:prstGeom prst="rect">
                            <a:avLst/>
                          </a:prstGeom>
                        </pic:spPr>
                      </pic:pic>
                      <wps:wsp>
                        <wps:cNvPr id="38" name="Szövegdoboz 38"/>
                        <wps:cNvSpPr txBox="1"/>
                        <wps:spPr>
                          <a:xfrm>
                            <a:off x="0" y="2095637"/>
                            <a:ext cx="5400040" cy="349147"/>
                          </a:xfrm>
                          <a:prstGeom prst="rect">
                            <a:avLst/>
                          </a:prstGeom>
                          <a:solidFill>
                            <a:prstClr val="white"/>
                          </a:solidFill>
                          <a:ln>
                            <a:noFill/>
                          </a:ln>
                        </wps:spPr>
                        <wps:txbx>
                          <w:txbxContent>
                            <w:bookmarkStart w:id="66" w:name="_Ref58982770"/>
                            <w:p w14:paraId="09BB22DD" w14:textId="319A84B3" w:rsidR="00897967" w:rsidRPr="003B3FD1" w:rsidRDefault="00897967" w:rsidP="008E0CA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sidR="003013AC">
                                <w:rPr>
                                  <w:noProof/>
                                </w:rPr>
                                <w:t>8</w:t>
                              </w:r>
                              <w:r>
                                <w:rPr>
                                  <w:noProof/>
                                </w:rPr>
                                <w:fldChar w:fldCharType="end"/>
                              </w:r>
                              <w:r>
                                <w:t>. ábra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49BAB9" id="Csoportba foglalás 39" o:spid="_x0000_s1057" style="position:absolute;left:0;text-align:left;margin-left:.65pt;margin-top:85.95pt;width:425.2pt;height:192.35pt;z-index:251685888;mso-position-horizontal-relative:margin;mso-position-vertical-relative:text;mso-height-relative:margin" coordsize="54000,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">
                <v:shape id="Ábra 37" o:spid="_x0000_s1058" type="#_x0000_t75" style="position:absolute;width:54000;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">
                  <v:imagedata r:id="rId26" o:title=""/>
                </v:shape>
                <v:shape id="Szövegdoboz 38" o:spid="_x0000_s1059" type="#_x0000_t202" style="position:absolute;top:20956;width:5400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bookmarkStart w:id="67" w:name="_Ref58982770"/>
                      <w:p w14:paraId="09BB22DD" w14:textId="319A84B3" w:rsidR="00897967" w:rsidRPr="003B3FD1" w:rsidRDefault="00897967" w:rsidP="008E0CA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sidR="003013AC">
                          <w:rPr>
                            <w:noProof/>
                          </w:rPr>
                          <w:t>8</w:t>
                        </w:r>
                        <w:r>
                          <w:rPr>
                            <w:noProof/>
                          </w:rPr>
                          <w:fldChar w:fldCharType="end"/>
                        </w:r>
                        <w:r>
                          <w:t>. ábra</w:t>
                        </w:r>
                        <w:bookmarkEnd w:id="67"/>
                      </w:p>
                    </w:txbxContent>
                  </v:textbox>
                </v:shape>
                <w10:wrap type="square" anchorx="margin"/>
              </v:group>
            </w:pict>
          </mc:Fallback>
        </mc:AlternateContent>
      </w:r>
      <w:r w:rsidR="00A94313">
        <w:t>Létrehoztam</w:t>
      </w:r>
      <w:r w:rsidR="00E16EE5">
        <w:t xml:space="preserve"> </w:t>
      </w:r>
      <w:proofErr w:type="spellStart"/>
      <w:r w:rsidR="00A94313">
        <w:t>akorábbi</w:t>
      </w:r>
      <w:proofErr w:type="spellEnd"/>
      <w:r w:rsidR="00D86645">
        <w:t xml:space="preserve"> Tervezés fejezet</w:t>
      </w:r>
      <w:r w:rsidR="00A94313">
        <w:t xml:space="preserve"> </w:t>
      </w:r>
      <w:r w:rsidR="00A94313">
        <w:fldChar w:fldCharType="begin"/>
      </w:r>
      <w:r w:rsidR="00A94313">
        <w:instrText xml:space="preserve"> REF _Ref58795927 \h </w:instrText>
      </w:r>
      <w:r w:rsidR="00A94313">
        <w:fldChar w:fldCharType="separate"/>
      </w:r>
      <w:r w:rsidR="00902AEB">
        <w:t>Adatbázis</w:t>
      </w:r>
      <w:r w:rsidR="00A94313">
        <w:fldChar w:fldCharType="end"/>
      </w:r>
      <w:r w:rsidR="00E16EE5">
        <w:t xml:space="preserve"> </w:t>
      </w:r>
      <w:r w:rsidR="00D86645">
        <w:t xml:space="preserve">szekciójában specifikált </w:t>
      </w:r>
      <w:r w:rsidR="00E16EE5">
        <w:t>alapvető modell fájlokat</w:t>
      </w:r>
      <w:r w:rsidR="00A94313">
        <w:t xml:space="preserve">, melyekben alapértelmezett értékekkel is elláttam minden lehetséges paramétert, hogy a felhasználó akár már a regisztráció után közvetlenül is használni tudja az alkalmazást. </w:t>
      </w:r>
      <w:r w:rsidR="00D86645">
        <w:t>A végleges modellek a következők lettek:</w:t>
      </w:r>
    </w:p>
    <w:p w14:paraId="152E024D" w14:textId="37DDABFD" w:rsidR="00E16EE5" w:rsidRDefault="00A94313" w:rsidP="00E16EE5">
      <w:r>
        <w:t xml:space="preserve">A </w:t>
      </w:r>
      <w:proofErr w:type="spellStart"/>
      <w:r>
        <w:t>Mongoose</w:t>
      </w:r>
      <w:proofErr w:type="spellEnd"/>
      <w:r>
        <w:t xml:space="preserve"> ezek alapján a modellek alapján tudja létrehozni a kollekciókat. Továbbá ezek a modellek adnak egy struktúrát az adatbázisban egyébként megkötések nélkül létrehozható dokumentumoknak. Ezzel a lekérdezések kiszámíthatóbbak és egyszerűbbek lesznek.</w:t>
      </w:r>
    </w:p>
    <w:p w14:paraId="4E1BDBEE" w14:textId="18E6F73B" w:rsidR="00584CB3" w:rsidRDefault="00584CB3" w:rsidP="00E16EE5">
      <w:r>
        <w:rPr>
          <w:noProof/>
        </w:rPr>
        <mc:AlternateContent>
          <mc:Choice Requires="wps">
            <w:drawing>
              <wp:anchor distT="45720" distB="45720" distL="114300" distR="114300" simplePos="0" relativeHeight="251687936" behindDoc="0" locked="0" layoutInCell="1" allowOverlap="1" wp14:anchorId="3C61D0ED" wp14:editId="63AC9674">
                <wp:simplePos x="0" y="0"/>
                <wp:positionH relativeFrom="margin">
                  <wp:align>right</wp:align>
                </wp:positionH>
                <wp:positionV relativeFrom="paragraph">
                  <wp:posOffset>1045845</wp:posOffset>
                </wp:positionV>
                <wp:extent cx="5360035" cy="1855470"/>
                <wp:effectExtent l="0" t="0" r="12065" b="11430"/>
                <wp:wrapSquare wrapText="bothSides"/>
                <wp:docPr id="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1855470"/>
                        </a:xfrm>
                        <a:prstGeom prst="rect">
                          <a:avLst/>
                        </a:prstGeom>
                        <a:solidFill>
                          <a:schemeClr val="accent1">
                            <a:lumMod val="20000"/>
                            <a:lumOff val="80000"/>
                          </a:schemeClr>
                        </a:solidFill>
                        <a:ln w="3175">
                          <a:solidFill>
                            <a:srgbClr val="000000"/>
                          </a:solidFill>
                          <a:miter lim="800000"/>
                          <a:headEnd/>
                          <a:tailEnd/>
                        </a:ln>
                      </wps:spPr>
                      <wps:txbx>
                        <w:txbxContent>
                          <w:p w14:paraId="026C57EF" w14:textId="77777777" w:rsidR="00897967" w:rsidRPr="00904CB9" w:rsidRDefault="00897967" w:rsidP="002340BA">
                            <w:pPr>
                              <w:pStyle w:val="Kd"/>
                            </w:pPr>
                            <w:proofErr w:type="spellStart"/>
                            <w:r w:rsidRPr="00904CB9">
                              <w:t>User.plugin</w:t>
                            </w:r>
                            <w:proofErr w:type="spellEnd"/>
                            <w:r w:rsidRPr="00904CB9">
                              <w:t>(</w:t>
                            </w:r>
                            <w:proofErr w:type="spellStart"/>
                            <w:r w:rsidRPr="00904CB9">
                              <w:t>passportLocalMongoose</w:t>
                            </w:r>
                            <w:proofErr w:type="spellEnd"/>
                            <w:r w:rsidRPr="00904CB9">
                              <w:t>);</w:t>
                            </w:r>
                          </w:p>
                          <w:p w14:paraId="11761E8E" w14:textId="77777777" w:rsidR="00897967" w:rsidRPr="00904CB9" w:rsidRDefault="00897967" w:rsidP="002340BA">
                            <w:pPr>
                              <w:pStyle w:val="Kd"/>
                            </w:pPr>
                          </w:p>
                          <w:p w14:paraId="7B7EDFF0" w14:textId="77777777" w:rsidR="00897967" w:rsidRPr="00904CB9" w:rsidRDefault="00897967" w:rsidP="002340BA">
                            <w:pPr>
                              <w:pStyle w:val="Kd"/>
                            </w:pPr>
                            <w:proofErr w:type="spellStart"/>
                            <w:r w:rsidRPr="00904CB9">
                              <w:t>User.virtual</w:t>
                            </w:r>
                            <w:proofErr w:type="spellEnd"/>
                            <w:r w:rsidRPr="00904CB9">
                              <w:t>("</w:t>
                            </w:r>
                            <w:proofErr w:type="spellStart"/>
                            <w:r w:rsidRPr="00904CB9">
                              <w:t>password</w:t>
                            </w:r>
                            <w:proofErr w:type="spellEnd"/>
                            <w:r w:rsidRPr="00904CB9">
                              <w:t>")</w:t>
                            </w:r>
                          </w:p>
                          <w:p w14:paraId="4D61ED6D" w14:textId="77777777" w:rsidR="00897967" w:rsidRPr="00904CB9" w:rsidRDefault="00897967" w:rsidP="002340BA">
                            <w:pPr>
                              <w:pStyle w:val="Kd"/>
                            </w:pPr>
                            <w:r w:rsidRPr="00904CB9">
                              <w:t xml:space="preserve">  </w:t>
                            </w:r>
                            <w:proofErr w:type="gramStart"/>
                            <w:r w:rsidRPr="00904CB9">
                              <w:t>.</w:t>
                            </w:r>
                            <w:proofErr w:type="spellStart"/>
                            <w:r w:rsidRPr="00904CB9">
                              <w:t>set</w:t>
                            </w:r>
                            <w:proofErr w:type="spellEnd"/>
                            <w:proofErr w:type="gramEnd"/>
                            <w:r w:rsidRPr="00904CB9">
                              <w:t>(</w:t>
                            </w:r>
                            <w:proofErr w:type="spellStart"/>
                            <w:r w:rsidRPr="00904CB9">
                              <w:t>function</w:t>
                            </w:r>
                            <w:proofErr w:type="spellEnd"/>
                            <w:r w:rsidRPr="00904CB9">
                              <w:t>(</w:t>
                            </w:r>
                            <w:proofErr w:type="spellStart"/>
                            <w:r w:rsidRPr="00904CB9">
                              <w:t>password</w:t>
                            </w:r>
                            <w:proofErr w:type="spellEnd"/>
                            <w:r w:rsidRPr="00904CB9">
                              <w:t>) {</w:t>
                            </w:r>
                          </w:p>
                          <w:p w14:paraId="40DE5686" w14:textId="77777777" w:rsidR="00897967" w:rsidRPr="00904CB9" w:rsidRDefault="00897967" w:rsidP="002340BA">
                            <w:pPr>
                              <w:pStyle w:val="Kd"/>
                            </w:pPr>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 xml:space="preserve"> = </w:t>
                            </w:r>
                            <w:proofErr w:type="spellStart"/>
                            <w:r w:rsidRPr="00904CB9">
                              <w:t>password</w:t>
                            </w:r>
                            <w:proofErr w:type="spellEnd"/>
                            <w:r w:rsidRPr="00904CB9">
                              <w:t>;</w:t>
                            </w:r>
                          </w:p>
                          <w:p w14:paraId="2CAA2A0C" w14:textId="77777777" w:rsidR="00897967" w:rsidRPr="00904CB9" w:rsidRDefault="00897967" w:rsidP="002340BA">
                            <w:pPr>
                              <w:pStyle w:val="Kd"/>
                            </w:pPr>
                            <w:r w:rsidRPr="00904CB9">
                              <w:t xml:space="preserve">    </w:t>
                            </w:r>
                            <w:proofErr w:type="spellStart"/>
                            <w:proofErr w:type="gramStart"/>
                            <w:r w:rsidRPr="00904CB9">
                              <w:t>this.salt</w:t>
                            </w:r>
                            <w:proofErr w:type="spellEnd"/>
                            <w:proofErr w:type="gramEnd"/>
                            <w:r w:rsidRPr="00904CB9">
                              <w:t xml:space="preserve"> = </w:t>
                            </w:r>
                            <w:proofErr w:type="spellStart"/>
                            <w:r w:rsidRPr="00904CB9">
                              <w:t>this.makeSalt</w:t>
                            </w:r>
                            <w:proofErr w:type="spellEnd"/>
                            <w:r w:rsidRPr="00904CB9">
                              <w:t>();</w:t>
                            </w:r>
                          </w:p>
                          <w:p w14:paraId="171BE042" w14:textId="77777777" w:rsidR="00897967" w:rsidRPr="00904CB9" w:rsidRDefault="00897967" w:rsidP="002340BA">
                            <w:pPr>
                              <w:pStyle w:val="Kd"/>
                            </w:pPr>
                            <w:r w:rsidRPr="00904CB9">
                              <w:t xml:space="preserve">    </w:t>
                            </w:r>
                            <w:proofErr w:type="spellStart"/>
                            <w:proofErr w:type="gramStart"/>
                            <w:r w:rsidRPr="00904CB9">
                              <w:t>this.hashed</w:t>
                            </w:r>
                            <w:proofErr w:type="gramEnd"/>
                            <w:r w:rsidRPr="00904CB9">
                              <w:t>_password</w:t>
                            </w:r>
                            <w:proofErr w:type="spellEnd"/>
                            <w:r w:rsidRPr="00904CB9">
                              <w:t xml:space="preserve"> = </w:t>
                            </w:r>
                            <w:proofErr w:type="spellStart"/>
                            <w:r w:rsidRPr="00904CB9">
                              <w:t>this.encryptPassword</w:t>
                            </w:r>
                            <w:proofErr w:type="spellEnd"/>
                            <w:r w:rsidRPr="00904CB9">
                              <w:t>(</w:t>
                            </w:r>
                            <w:proofErr w:type="spellStart"/>
                            <w:r w:rsidRPr="00904CB9">
                              <w:t>password</w:t>
                            </w:r>
                            <w:proofErr w:type="spellEnd"/>
                            <w:r w:rsidRPr="00904CB9">
                              <w:t>);</w:t>
                            </w:r>
                          </w:p>
                          <w:p w14:paraId="23770BE9" w14:textId="77777777" w:rsidR="00897967" w:rsidRPr="00904CB9" w:rsidRDefault="00897967" w:rsidP="002340BA">
                            <w:pPr>
                              <w:pStyle w:val="Kd"/>
                            </w:pPr>
                            <w:r w:rsidRPr="00904CB9">
                              <w:t xml:space="preserve">  })</w:t>
                            </w:r>
                          </w:p>
                          <w:p w14:paraId="2910AB82" w14:textId="77777777" w:rsidR="00897967" w:rsidRPr="00904CB9" w:rsidRDefault="00897967" w:rsidP="002340BA">
                            <w:pPr>
                              <w:pStyle w:val="Kd"/>
                            </w:pPr>
                            <w:r w:rsidRPr="00904CB9">
                              <w:t xml:space="preserve">  </w:t>
                            </w:r>
                            <w:proofErr w:type="gramStart"/>
                            <w:r w:rsidRPr="00904CB9">
                              <w:t>.</w:t>
                            </w:r>
                            <w:proofErr w:type="spellStart"/>
                            <w:r w:rsidRPr="00904CB9">
                              <w:t>get</w:t>
                            </w:r>
                            <w:proofErr w:type="spellEnd"/>
                            <w:proofErr w:type="gramEnd"/>
                            <w:r w:rsidRPr="00904CB9">
                              <w:t>(</w:t>
                            </w:r>
                            <w:proofErr w:type="spellStart"/>
                            <w:r w:rsidRPr="00904CB9">
                              <w:t>function</w:t>
                            </w:r>
                            <w:proofErr w:type="spellEnd"/>
                            <w:r w:rsidRPr="00904CB9">
                              <w:t>() {</w:t>
                            </w:r>
                          </w:p>
                          <w:p w14:paraId="7F906719" w14:textId="77777777" w:rsidR="00897967" w:rsidRPr="00904CB9" w:rsidRDefault="00897967" w:rsidP="002340BA">
                            <w:pPr>
                              <w:pStyle w:val="Kd"/>
                            </w:pPr>
                            <w:r w:rsidRPr="00904CB9">
                              <w:t xml:space="preserve">    </w:t>
                            </w:r>
                            <w:proofErr w:type="spellStart"/>
                            <w:r w:rsidRPr="00904CB9">
                              <w:t>return</w:t>
                            </w:r>
                            <w:proofErr w:type="spellEnd"/>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w:t>
                            </w:r>
                          </w:p>
                          <w:p w14:paraId="61D03838" w14:textId="77777777" w:rsidR="00897967" w:rsidRPr="00085CF9" w:rsidRDefault="00897967" w:rsidP="002340BA">
                            <w:pPr>
                              <w:pStyle w:val="Kd"/>
                            </w:pPr>
                            <w:r w:rsidRPr="00904CB9">
                              <w:t xml:space="preserve">  });</w:t>
                            </w:r>
                          </w:p>
                          <w:p w14:paraId="0C09AC37" w14:textId="77777777" w:rsidR="00897967" w:rsidRDefault="00897967"/>
                          <w:p w14:paraId="26DCA596" w14:textId="6A2074B9" w:rsidR="00897967" w:rsidRPr="00904CB9" w:rsidRDefault="00897967" w:rsidP="002340BA">
                            <w:pPr>
                              <w:pStyle w:val="Kd"/>
                            </w:pPr>
                            <w:proofErr w:type="spellStart"/>
                            <w:r w:rsidRPr="00904CB9">
                              <w:t>User.plugin</w:t>
                            </w:r>
                            <w:proofErr w:type="spellEnd"/>
                            <w:r w:rsidRPr="00904CB9">
                              <w:t>(</w:t>
                            </w:r>
                            <w:proofErr w:type="spellStart"/>
                            <w:r w:rsidRPr="00904CB9">
                              <w:t>passportLocalMongoose</w:t>
                            </w:r>
                            <w:proofErr w:type="spellEnd"/>
                            <w:r w:rsidRPr="00904CB9">
                              <w:t>);</w:t>
                            </w:r>
                          </w:p>
                          <w:p w14:paraId="79C92B1A" w14:textId="77777777" w:rsidR="00897967" w:rsidRPr="00904CB9" w:rsidRDefault="00897967" w:rsidP="002340BA">
                            <w:pPr>
                              <w:pStyle w:val="Kd"/>
                            </w:pPr>
                          </w:p>
                          <w:p w14:paraId="35878CD1" w14:textId="77777777" w:rsidR="00897967" w:rsidRPr="00904CB9" w:rsidRDefault="00897967" w:rsidP="002340BA">
                            <w:pPr>
                              <w:pStyle w:val="Kd"/>
                            </w:pPr>
                            <w:proofErr w:type="spellStart"/>
                            <w:r w:rsidRPr="00904CB9">
                              <w:t>User.virtual</w:t>
                            </w:r>
                            <w:proofErr w:type="spellEnd"/>
                            <w:r w:rsidRPr="00904CB9">
                              <w:t>("</w:t>
                            </w:r>
                            <w:proofErr w:type="spellStart"/>
                            <w:r w:rsidRPr="00904CB9">
                              <w:t>password</w:t>
                            </w:r>
                            <w:proofErr w:type="spellEnd"/>
                            <w:r w:rsidRPr="00904CB9">
                              <w:t>")</w:t>
                            </w:r>
                          </w:p>
                          <w:p w14:paraId="2C31F7E2" w14:textId="77777777" w:rsidR="00897967" w:rsidRPr="00904CB9" w:rsidRDefault="00897967" w:rsidP="002340BA">
                            <w:pPr>
                              <w:pStyle w:val="Kd"/>
                            </w:pPr>
                            <w:r w:rsidRPr="00904CB9">
                              <w:t xml:space="preserve">  </w:t>
                            </w:r>
                            <w:proofErr w:type="gramStart"/>
                            <w:r w:rsidRPr="00904CB9">
                              <w:t>.</w:t>
                            </w:r>
                            <w:proofErr w:type="spellStart"/>
                            <w:r w:rsidRPr="00904CB9">
                              <w:t>set</w:t>
                            </w:r>
                            <w:proofErr w:type="spellEnd"/>
                            <w:proofErr w:type="gramEnd"/>
                            <w:r w:rsidRPr="00904CB9">
                              <w:t>(</w:t>
                            </w:r>
                            <w:proofErr w:type="spellStart"/>
                            <w:r w:rsidRPr="00904CB9">
                              <w:t>function</w:t>
                            </w:r>
                            <w:proofErr w:type="spellEnd"/>
                            <w:r w:rsidRPr="00904CB9">
                              <w:t>(</w:t>
                            </w:r>
                            <w:proofErr w:type="spellStart"/>
                            <w:r w:rsidRPr="00904CB9">
                              <w:t>password</w:t>
                            </w:r>
                            <w:proofErr w:type="spellEnd"/>
                            <w:r w:rsidRPr="00904CB9">
                              <w:t>) {</w:t>
                            </w:r>
                          </w:p>
                          <w:p w14:paraId="13FF574C" w14:textId="77777777" w:rsidR="00897967" w:rsidRPr="00904CB9" w:rsidRDefault="00897967" w:rsidP="002340BA">
                            <w:pPr>
                              <w:pStyle w:val="Kd"/>
                            </w:pPr>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 xml:space="preserve"> = </w:t>
                            </w:r>
                            <w:proofErr w:type="spellStart"/>
                            <w:r w:rsidRPr="00904CB9">
                              <w:t>password</w:t>
                            </w:r>
                            <w:proofErr w:type="spellEnd"/>
                            <w:r w:rsidRPr="00904CB9">
                              <w:t>;</w:t>
                            </w:r>
                          </w:p>
                          <w:p w14:paraId="45C4A8F2" w14:textId="77777777" w:rsidR="00897967" w:rsidRPr="00904CB9" w:rsidRDefault="00897967" w:rsidP="002340BA">
                            <w:pPr>
                              <w:pStyle w:val="Kd"/>
                            </w:pPr>
                            <w:r w:rsidRPr="00904CB9">
                              <w:t xml:space="preserve">    </w:t>
                            </w:r>
                            <w:proofErr w:type="spellStart"/>
                            <w:proofErr w:type="gramStart"/>
                            <w:r w:rsidRPr="00904CB9">
                              <w:t>this.salt</w:t>
                            </w:r>
                            <w:proofErr w:type="spellEnd"/>
                            <w:proofErr w:type="gramEnd"/>
                            <w:r w:rsidRPr="00904CB9">
                              <w:t xml:space="preserve"> = </w:t>
                            </w:r>
                            <w:proofErr w:type="spellStart"/>
                            <w:r w:rsidRPr="00904CB9">
                              <w:t>this.makeSalt</w:t>
                            </w:r>
                            <w:proofErr w:type="spellEnd"/>
                            <w:r w:rsidRPr="00904CB9">
                              <w:t>();</w:t>
                            </w:r>
                          </w:p>
                          <w:p w14:paraId="24921772" w14:textId="77777777" w:rsidR="00897967" w:rsidRPr="00904CB9" w:rsidRDefault="00897967" w:rsidP="002340BA">
                            <w:pPr>
                              <w:pStyle w:val="Kd"/>
                            </w:pPr>
                            <w:r w:rsidRPr="00904CB9">
                              <w:t xml:space="preserve">    </w:t>
                            </w:r>
                            <w:proofErr w:type="spellStart"/>
                            <w:proofErr w:type="gramStart"/>
                            <w:r w:rsidRPr="00904CB9">
                              <w:t>this.hashed</w:t>
                            </w:r>
                            <w:proofErr w:type="gramEnd"/>
                            <w:r w:rsidRPr="00904CB9">
                              <w:t>_password</w:t>
                            </w:r>
                            <w:proofErr w:type="spellEnd"/>
                            <w:r w:rsidRPr="00904CB9">
                              <w:t xml:space="preserve"> = </w:t>
                            </w:r>
                            <w:proofErr w:type="spellStart"/>
                            <w:r w:rsidRPr="00904CB9">
                              <w:t>this.encryptPassword</w:t>
                            </w:r>
                            <w:proofErr w:type="spellEnd"/>
                            <w:r w:rsidRPr="00904CB9">
                              <w:t>(</w:t>
                            </w:r>
                            <w:proofErr w:type="spellStart"/>
                            <w:r w:rsidRPr="00904CB9">
                              <w:t>password</w:t>
                            </w:r>
                            <w:proofErr w:type="spellEnd"/>
                            <w:r w:rsidRPr="00904CB9">
                              <w:t>);</w:t>
                            </w:r>
                          </w:p>
                          <w:p w14:paraId="139A277D" w14:textId="77777777" w:rsidR="00897967" w:rsidRPr="00904CB9" w:rsidRDefault="00897967" w:rsidP="002340BA">
                            <w:pPr>
                              <w:pStyle w:val="Kd"/>
                            </w:pPr>
                            <w:r w:rsidRPr="00904CB9">
                              <w:t xml:space="preserve">  })</w:t>
                            </w:r>
                          </w:p>
                          <w:p w14:paraId="1BE9AD4B" w14:textId="77777777" w:rsidR="00897967" w:rsidRPr="00904CB9" w:rsidRDefault="00897967" w:rsidP="002340BA">
                            <w:pPr>
                              <w:pStyle w:val="Kd"/>
                            </w:pPr>
                            <w:r w:rsidRPr="00904CB9">
                              <w:t xml:space="preserve">  </w:t>
                            </w:r>
                            <w:proofErr w:type="gramStart"/>
                            <w:r w:rsidRPr="00904CB9">
                              <w:t>.</w:t>
                            </w:r>
                            <w:proofErr w:type="spellStart"/>
                            <w:r w:rsidRPr="00904CB9">
                              <w:t>get</w:t>
                            </w:r>
                            <w:proofErr w:type="spellEnd"/>
                            <w:proofErr w:type="gramEnd"/>
                            <w:r w:rsidRPr="00904CB9">
                              <w:t>(</w:t>
                            </w:r>
                            <w:proofErr w:type="spellStart"/>
                            <w:r w:rsidRPr="00904CB9">
                              <w:t>function</w:t>
                            </w:r>
                            <w:proofErr w:type="spellEnd"/>
                            <w:r w:rsidRPr="00904CB9">
                              <w:t>() {</w:t>
                            </w:r>
                          </w:p>
                          <w:p w14:paraId="6EA9E9A4" w14:textId="77777777" w:rsidR="00897967" w:rsidRPr="00904CB9" w:rsidRDefault="00897967" w:rsidP="002340BA">
                            <w:pPr>
                              <w:pStyle w:val="Kd"/>
                            </w:pPr>
                            <w:r w:rsidRPr="00904CB9">
                              <w:t xml:space="preserve">    </w:t>
                            </w:r>
                            <w:proofErr w:type="spellStart"/>
                            <w:r w:rsidRPr="00904CB9">
                              <w:t>return</w:t>
                            </w:r>
                            <w:proofErr w:type="spellEnd"/>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w:t>
                            </w:r>
                          </w:p>
                          <w:p w14:paraId="077518CA" w14:textId="77777777" w:rsidR="00897967" w:rsidRPr="00085CF9" w:rsidRDefault="00897967" w:rsidP="002340BA">
                            <w:pPr>
                              <w:pStyle w:val="Kd"/>
                            </w:pPr>
                            <w:r w:rsidRPr="00904CB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D0ED" id="_x0000_s1060" type="#_x0000_t202" style="position:absolute;left:0;text-align:left;margin-left:370.85pt;margin-top:82.35pt;width:422.05pt;height:146.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" fillcolor="#deeaf6 [660]" strokeweight=".25pt">
                <v:textbox>
                  <w:txbxContent>
                    <w:p w14:paraId="026C57EF" w14:textId="77777777" w:rsidR="00897967" w:rsidRPr="00904CB9" w:rsidRDefault="00897967" w:rsidP="002340BA">
                      <w:pPr>
                        <w:pStyle w:val="Kd"/>
                      </w:pPr>
                      <w:proofErr w:type="spellStart"/>
                      <w:r w:rsidRPr="00904CB9">
                        <w:t>User.plugin</w:t>
                      </w:r>
                      <w:proofErr w:type="spellEnd"/>
                      <w:r w:rsidRPr="00904CB9">
                        <w:t>(</w:t>
                      </w:r>
                      <w:proofErr w:type="spellStart"/>
                      <w:r w:rsidRPr="00904CB9">
                        <w:t>passportLocalMongoose</w:t>
                      </w:r>
                      <w:proofErr w:type="spellEnd"/>
                      <w:r w:rsidRPr="00904CB9">
                        <w:t>);</w:t>
                      </w:r>
                    </w:p>
                    <w:p w14:paraId="11761E8E" w14:textId="77777777" w:rsidR="00897967" w:rsidRPr="00904CB9" w:rsidRDefault="00897967" w:rsidP="002340BA">
                      <w:pPr>
                        <w:pStyle w:val="Kd"/>
                      </w:pPr>
                    </w:p>
                    <w:p w14:paraId="7B7EDFF0" w14:textId="77777777" w:rsidR="00897967" w:rsidRPr="00904CB9" w:rsidRDefault="00897967" w:rsidP="002340BA">
                      <w:pPr>
                        <w:pStyle w:val="Kd"/>
                      </w:pPr>
                      <w:proofErr w:type="spellStart"/>
                      <w:r w:rsidRPr="00904CB9">
                        <w:t>User.virtual</w:t>
                      </w:r>
                      <w:proofErr w:type="spellEnd"/>
                      <w:r w:rsidRPr="00904CB9">
                        <w:t>("</w:t>
                      </w:r>
                      <w:proofErr w:type="spellStart"/>
                      <w:r w:rsidRPr="00904CB9">
                        <w:t>password</w:t>
                      </w:r>
                      <w:proofErr w:type="spellEnd"/>
                      <w:r w:rsidRPr="00904CB9">
                        <w:t>")</w:t>
                      </w:r>
                    </w:p>
                    <w:p w14:paraId="4D61ED6D" w14:textId="77777777" w:rsidR="00897967" w:rsidRPr="00904CB9" w:rsidRDefault="00897967" w:rsidP="002340BA">
                      <w:pPr>
                        <w:pStyle w:val="Kd"/>
                      </w:pPr>
                      <w:r w:rsidRPr="00904CB9">
                        <w:t xml:space="preserve">  </w:t>
                      </w:r>
                      <w:proofErr w:type="gramStart"/>
                      <w:r w:rsidRPr="00904CB9">
                        <w:t>.</w:t>
                      </w:r>
                      <w:proofErr w:type="spellStart"/>
                      <w:r w:rsidRPr="00904CB9">
                        <w:t>set</w:t>
                      </w:r>
                      <w:proofErr w:type="spellEnd"/>
                      <w:proofErr w:type="gramEnd"/>
                      <w:r w:rsidRPr="00904CB9">
                        <w:t>(</w:t>
                      </w:r>
                      <w:proofErr w:type="spellStart"/>
                      <w:r w:rsidRPr="00904CB9">
                        <w:t>function</w:t>
                      </w:r>
                      <w:proofErr w:type="spellEnd"/>
                      <w:r w:rsidRPr="00904CB9">
                        <w:t>(</w:t>
                      </w:r>
                      <w:proofErr w:type="spellStart"/>
                      <w:r w:rsidRPr="00904CB9">
                        <w:t>password</w:t>
                      </w:r>
                      <w:proofErr w:type="spellEnd"/>
                      <w:r w:rsidRPr="00904CB9">
                        <w:t>) {</w:t>
                      </w:r>
                    </w:p>
                    <w:p w14:paraId="40DE5686" w14:textId="77777777" w:rsidR="00897967" w:rsidRPr="00904CB9" w:rsidRDefault="00897967" w:rsidP="002340BA">
                      <w:pPr>
                        <w:pStyle w:val="Kd"/>
                      </w:pPr>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 xml:space="preserve"> = </w:t>
                      </w:r>
                      <w:proofErr w:type="spellStart"/>
                      <w:r w:rsidRPr="00904CB9">
                        <w:t>password</w:t>
                      </w:r>
                      <w:proofErr w:type="spellEnd"/>
                      <w:r w:rsidRPr="00904CB9">
                        <w:t>;</w:t>
                      </w:r>
                    </w:p>
                    <w:p w14:paraId="2CAA2A0C" w14:textId="77777777" w:rsidR="00897967" w:rsidRPr="00904CB9" w:rsidRDefault="00897967" w:rsidP="002340BA">
                      <w:pPr>
                        <w:pStyle w:val="Kd"/>
                      </w:pPr>
                      <w:r w:rsidRPr="00904CB9">
                        <w:t xml:space="preserve">    </w:t>
                      </w:r>
                      <w:proofErr w:type="spellStart"/>
                      <w:proofErr w:type="gramStart"/>
                      <w:r w:rsidRPr="00904CB9">
                        <w:t>this.salt</w:t>
                      </w:r>
                      <w:proofErr w:type="spellEnd"/>
                      <w:proofErr w:type="gramEnd"/>
                      <w:r w:rsidRPr="00904CB9">
                        <w:t xml:space="preserve"> = </w:t>
                      </w:r>
                      <w:proofErr w:type="spellStart"/>
                      <w:r w:rsidRPr="00904CB9">
                        <w:t>this.makeSalt</w:t>
                      </w:r>
                      <w:proofErr w:type="spellEnd"/>
                      <w:r w:rsidRPr="00904CB9">
                        <w:t>();</w:t>
                      </w:r>
                    </w:p>
                    <w:p w14:paraId="171BE042" w14:textId="77777777" w:rsidR="00897967" w:rsidRPr="00904CB9" w:rsidRDefault="00897967" w:rsidP="002340BA">
                      <w:pPr>
                        <w:pStyle w:val="Kd"/>
                      </w:pPr>
                      <w:r w:rsidRPr="00904CB9">
                        <w:t xml:space="preserve">    </w:t>
                      </w:r>
                      <w:proofErr w:type="spellStart"/>
                      <w:proofErr w:type="gramStart"/>
                      <w:r w:rsidRPr="00904CB9">
                        <w:t>this.hashed</w:t>
                      </w:r>
                      <w:proofErr w:type="gramEnd"/>
                      <w:r w:rsidRPr="00904CB9">
                        <w:t>_password</w:t>
                      </w:r>
                      <w:proofErr w:type="spellEnd"/>
                      <w:r w:rsidRPr="00904CB9">
                        <w:t xml:space="preserve"> = </w:t>
                      </w:r>
                      <w:proofErr w:type="spellStart"/>
                      <w:r w:rsidRPr="00904CB9">
                        <w:t>this.encryptPassword</w:t>
                      </w:r>
                      <w:proofErr w:type="spellEnd"/>
                      <w:r w:rsidRPr="00904CB9">
                        <w:t>(</w:t>
                      </w:r>
                      <w:proofErr w:type="spellStart"/>
                      <w:r w:rsidRPr="00904CB9">
                        <w:t>password</w:t>
                      </w:r>
                      <w:proofErr w:type="spellEnd"/>
                      <w:r w:rsidRPr="00904CB9">
                        <w:t>);</w:t>
                      </w:r>
                    </w:p>
                    <w:p w14:paraId="23770BE9" w14:textId="77777777" w:rsidR="00897967" w:rsidRPr="00904CB9" w:rsidRDefault="00897967" w:rsidP="002340BA">
                      <w:pPr>
                        <w:pStyle w:val="Kd"/>
                      </w:pPr>
                      <w:r w:rsidRPr="00904CB9">
                        <w:t xml:space="preserve">  })</w:t>
                      </w:r>
                    </w:p>
                    <w:p w14:paraId="2910AB82" w14:textId="77777777" w:rsidR="00897967" w:rsidRPr="00904CB9" w:rsidRDefault="00897967" w:rsidP="002340BA">
                      <w:pPr>
                        <w:pStyle w:val="Kd"/>
                      </w:pPr>
                      <w:r w:rsidRPr="00904CB9">
                        <w:t xml:space="preserve">  </w:t>
                      </w:r>
                      <w:proofErr w:type="gramStart"/>
                      <w:r w:rsidRPr="00904CB9">
                        <w:t>.</w:t>
                      </w:r>
                      <w:proofErr w:type="spellStart"/>
                      <w:r w:rsidRPr="00904CB9">
                        <w:t>get</w:t>
                      </w:r>
                      <w:proofErr w:type="spellEnd"/>
                      <w:proofErr w:type="gramEnd"/>
                      <w:r w:rsidRPr="00904CB9">
                        <w:t>(</w:t>
                      </w:r>
                      <w:proofErr w:type="spellStart"/>
                      <w:r w:rsidRPr="00904CB9">
                        <w:t>function</w:t>
                      </w:r>
                      <w:proofErr w:type="spellEnd"/>
                      <w:r w:rsidRPr="00904CB9">
                        <w:t>() {</w:t>
                      </w:r>
                    </w:p>
                    <w:p w14:paraId="7F906719" w14:textId="77777777" w:rsidR="00897967" w:rsidRPr="00904CB9" w:rsidRDefault="00897967" w:rsidP="002340BA">
                      <w:pPr>
                        <w:pStyle w:val="Kd"/>
                      </w:pPr>
                      <w:r w:rsidRPr="00904CB9">
                        <w:t xml:space="preserve">    </w:t>
                      </w:r>
                      <w:proofErr w:type="spellStart"/>
                      <w:r w:rsidRPr="00904CB9">
                        <w:t>return</w:t>
                      </w:r>
                      <w:proofErr w:type="spellEnd"/>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w:t>
                      </w:r>
                    </w:p>
                    <w:p w14:paraId="61D03838" w14:textId="77777777" w:rsidR="00897967" w:rsidRPr="00085CF9" w:rsidRDefault="00897967" w:rsidP="002340BA">
                      <w:pPr>
                        <w:pStyle w:val="Kd"/>
                      </w:pPr>
                      <w:r w:rsidRPr="00904CB9">
                        <w:t xml:space="preserve">  });</w:t>
                      </w:r>
                    </w:p>
                    <w:p w14:paraId="0C09AC37" w14:textId="77777777" w:rsidR="00897967" w:rsidRDefault="00897967"/>
                    <w:p w14:paraId="26DCA596" w14:textId="6A2074B9" w:rsidR="00897967" w:rsidRPr="00904CB9" w:rsidRDefault="00897967" w:rsidP="002340BA">
                      <w:pPr>
                        <w:pStyle w:val="Kd"/>
                      </w:pPr>
                      <w:proofErr w:type="spellStart"/>
                      <w:r w:rsidRPr="00904CB9">
                        <w:t>User.plugin</w:t>
                      </w:r>
                      <w:proofErr w:type="spellEnd"/>
                      <w:r w:rsidRPr="00904CB9">
                        <w:t>(</w:t>
                      </w:r>
                      <w:proofErr w:type="spellStart"/>
                      <w:r w:rsidRPr="00904CB9">
                        <w:t>passportLocalMongoose</w:t>
                      </w:r>
                      <w:proofErr w:type="spellEnd"/>
                      <w:r w:rsidRPr="00904CB9">
                        <w:t>);</w:t>
                      </w:r>
                    </w:p>
                    <w:p w14:paraId="79C92B1A" w14:textId="77777777" w:rsidR="00897967" w:rsidRPr="00904CB9" w:rsidRDefault="00897967" w:rsidP="002340BA">
                      <w:pPr>
                        <w:pStyle w:val="Kd"/>
                      </w:pPr>
                    </w:p>
                    <w:p w14:paraId="35878CD1" w14:textId="77777777" w:rsidR="00897967" w:rsidRPr="00904CB9" w:rsidRDefault="00897967" w:rsidP="002340BA">
                      <w:pPr>
                        <w:pStyle w:val="Kd"/>
                      </w:pPr>
                      <w:proofErr w:type="spellStart"/>
                      <w:r w:rsidRPr="00904CB9">
                        <w:t>User.virtual</w:t>
                      </w:r>
                      <w:proofErr w:type="spellEnd"/>
                      <w:r w:rsidRPr="00904CB9">
                        <w:t>("</w:t>
                      </w:r>
                      <w:proofErr w:type="spellStart"/>
                      <w:r w:rsidRPr="00904CB9">
                        <w:t>password</w:t>
                      </w:r>
                      <w:proofErr w:type="spellEnd"/>
                      <w:r w:rsidRPr="00904CB9">
                        <w:t>")</w:t>
                      </w:r>
                    </w:p>
                    <w:p w14:paraId="2C31F7E2" w14:textId="77777777" w:rsidR="00897967" w:rsidRPr="00904CB9" w:rsidRDefault="00897967" w:rsidP="002340BA">
                      <w:pPr>
                        <w:pStyle w:val="Kd"/>
                      </w:pPr>
                      <w:r w:rsidRPr="00904CB9">
                        <w:t xml:space="preserve">  </w:t>
                      </w:r>
                      <w:proofErr w:type="gramStart"/>
                      <w:r w:rsidRPr="00904CB9">
                        <w:t>.</w:t>
                      </w:r>
                      <w:proofErr w:type="spellStart"/>
                      <w:r w:rsidRPr="00904CB9">
                        <w:t>set</w:t>
                      </w:r>
                      <w:proofErr w:type="spellEnd"/>
                      <w:proofErr w:type="gramEnd"/>
                      <w:r w:rsidRPr="00904CB9">
                        <w:t>(</w:t>
                      </w:r>
                      <w:proofErr w:type="spellStart"/>
                      <w:r w:rsidRPr="00904CB9">
                        <w:t>function</w:t>
                      </w:r>
                      <w:proofErr w:type="spellEnd"/>
                      <w:r w:rsidRPr="00904CB9">
                        <w:t>(</w:t>
                      </w:r>
                      <w:proofErr w:type="spellStart"/>
                      <w:r w:rsidRPr="00904CB9">
                        <w:t>password</w:t>
                      </w:r>
                      <w:proofErr w:type="spellEnd"/>
                      <w:r w:rsidRPr="00904CB9">
                        <w:t>) {</w:t>
                      </w:r>
                    </w:p>
                    <w:p w14:paraId="13FF574C" w14:textId="77777777" w:rsidR="00897967" w:rsidRPr="00904CB9" w:rsidRDefault="00897967" w:rsidP="002340BA">
                      <w:pPr>
                        <w:pStyle w:val="Kd"/>
                      </w:pPr>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 xml:space="preserve"> = </w:t>
                      </w:r>
                      <w:proofErr w:type="spellStart"/>
                      <w:r w:rsidRPr="00904CB9">
                        <w:t>password</w:t>
                      </w:r>
                      <w:proofErr w:type="spellEnd"/>
                      <w:r w:rsidRPr="00904CB9">
                        <w:t>;</w:t>
                      </w:r>
                    </w:p>
                    <w:p w14:paraId="45C4A8F2" w14:textId="77777777" w:rsidR="00897967" w:rsidRPr="00904CB9" w:rsidRDefault="00897967" w:rsidP="002340BA">
                      <w:pPr>
                        <w:pStyle w:val="Kd"/>
                      </w:pPr>
                      <w:r w:rsidRPr="00904CB9">
                        <w:t xml:space="preserve">    </w:t>
                      </w:r>
                      <w:proofErr w:type="spellStart"/>
                      <w:proofErr w:type="gramStart"/>
                      <w:r w:rsidRPr="00904CB9">
                        <w:t>this.salt</w:t>
                      </w:r>
                      <w:proofErr w:type="spellEnd"/>
                      <w:proofErr w:type="gramEnd"/>
                      <w:r w:rsidRPr="00904CB9">
                        <w:t xml:space="preserve"> = </w:t>
                      </w:r>
                      <w:proofErr w:type="spellStart"/>
                      <w:r w:rsidRPr="00904CB9">
                        <w:t>this.makeSalt</w:t>
                      </w:r>
                      <w:proofErr w:type="spellEnd"/>
                      <w:r w:rsidRPr="00904CB9">
                        <w:t>();</w:t>
                      </w:r>
                    </w:p>
                    <w:p w14:paraId="24921772" w14:textId="77777777" w:rsidR="00897967" w:rsidRPr="00904CB9" w:rsidRDefault="00897967" w:rsidP="002340BA">
                      <w:pPr>
                        <w:pStyle w:val="Kd"/>
                      </w:pPr>
                      <w:r w:rsidRPr="00904CB9">
                        <w:t xml:space="preserve">    </w:t>
                      </w:r>
                      <w:proofErr w:type="spellStart"/>
                      <w:proofErr w:type="gramStart"/>
                      <w:r w:rsidRPr="00904CB9">
                        <w:t>this.hashed</w:t>
                      </w:r>
                      <w:proofErr w:type="gramEnd"/>
                      <w:r w:rsidRPr="00904CB9">
                        <w:t>_password</w:t>
                      </w:r>
                      <w:proofErr w:type="spellEnd"/>
                      <w:r w:rsidRPr="00904CB9">
                        <w:t xml:space="preserve"> = </w:t>
                      </w:r>
                      <w:proofErr w:type="spellStart"/>
                      <w:r w:rsidRPr="00904CB9">
                        <w:t>this.encryptPassword</w:t>
                      </w:r>
                      <w:proofErr w:type="spellEnd"/>
                      <w:r w:rsidRPr="00904CB9">
                        <w:t>(</w:t>
                      </w:r>
                      <w:proofErr w:type="spellStart"/>
                      <w:r w:rsidRPr="00904CB9">
                        <w:t>password</w:t>
                      </w:r>
                      <w:proofErr w:type="spellEnd"/>
                      <w:r w:rsidRPr="00904CB9">
                        <w:t>);</w:t>
                      </w:r>
                    </w:p>
                    <w:p w14:paraId="139A277D" w14:textId="77777777" w:rsidR="00897967" w:rsidRPr="00904CB9" w:rsidRDefault="00897967" w:rsidP="002340BA">
                      <w:pPr>
                        <w:pStyle w:val="Kd"/>
                      </w:pPr>
                      <w:r w:rsidRPr="00904CB9">
                        <w:t xml:space="preserve">  })</w:t>
                      </w:r>
                    </w:p>
                    <w:p w14:paraId="1BE9AD4B" w14:textId="77777777" w:rsidR="00897967" w:rsidRPr="00904CB9" w:rsidRDefault="00897967" w:rsidP="002340BA">
                      <w:pPr>
                        <w:pStyle w:val="Kd"/>
                      </w:pPr>
                      <w:r w:rsidRPr="00904CB9">
                        <w:t xml:space="preserve">  </w:t>
                      </w:r>
                      <w:proofErr w:type="gramStart"/>
                      <w:r w:rsidRPr="00904CB9">
                        <w:t>.</w:t>
                      </w:r>
                      <w:proofErr w:type="spellStart"/>
                      <w:r w:rsidRPr="00904CB9">
                        <w:t>get</w:t>
                      </w:r>
                      <w:proofErr w:type="spellEnd"/>
                      <w:proofErr w:type="gramEnd"/>
                      <w:r w:rsidRPr="00904CB9">
                        <w:t>(</w:t>
                      </w:r>
                      <w:proofErr w:type="spellStart"/>
                      <w:r w:rsidRPr="00904CB9">
                        <w:t>function</w:t>
                      </w:r>
                      <w:proofErr w:type="spellEnd"/>
                      <w:r w:rsidRPr="00904CB9">
                        <w:t>() {</w:t>
                      </w:r>
                    </w:p>
                    <w:p w14:paraId="6EA9E9A4" w14:textId="77777777" w:rsidR="00897967" w:rsidRPr="00904CB9" w:rsidRDefault="00897967" w:rsidP="002340BA">
                      <w:pPr>
                        <w:pStyle w:val="Kd"/>
                      </w:pPr>
                      <w:r w:rsidRPr="00904CB9">
                        <w:t xml:space="preserve">    </w:t>
                      </w:r>
                      <w:proofErr w:type="spellStart"/>
                      <w:r w:rsidRPr="00904CB9">
                        <w:t>return</w:t>
                      </w:r>
                      <w:proofErr w:type="spellEnd"/>
                      <w:r w:rsidRPr="00904CB9">
                        <w:t xml:space="preserve"> </w:t>
                      </w:r>
                      <w:proofErr w:type="spellStart"/>
                      <w:proofErr w:type="gramStart"/>
                      <w:r w:rsidRPr="00904CB9">
                        <w:t>this</w:t>
                      </w:r>
                      <w:proofErr w:type="spellEnd"/>
                      <w:r w:rsidRPr="00904CB9">
                        <w:t>._</w:t>
                      </w:r>
                      <w:proofErr w:type="spellStart"/>
                      <w:proofErr w:type="gramEnd"/>
                      <w:r w:rsidRPr="00904CB9">
                        <w:t>password</w:t>
                      </w:r>
                      <w:proofErr w:type="spellEnd"/>
                      <w:r w:rsidRPr="00904CB9">
                        <w:t>;</w:t>
                      </w:r>
                    </w:p>
                    <w:p w14:paraId="077518CA" w14:textId="77777777" w:rsidR="00897967" w:rsidRPr="00085CF9" w:rsidRDefault="00897967" w:rsidP="002340BA">
                      <w:pPr>
                        <w:pStyle w:val="Kd"/>
                      </w:pPr>
                      <w:r w:rsidRPr="00904CB9">
                        <w:t xml:space="preserve">  });</w:t>
                      </w:r>
                    </w:p>
                  </w:txbxContent>
                </v:textbox>
                <w10:wrap type="square" anchorx="margin"/>
              </v:shape>
            </w:pict>
          </mc:Fallback>
        </mc:AlternateContent>
      </w:r>
      <w:r>
        <w:t xml:space="preserve">Az </w:t>
      </w:r>
      <w:proofErr w:type="spellStart"/>
      <w:r>
        <w:t>authentikáció</w:t>
      </w:r>
      <w:proofErr w:type="spellEnd"/>
      <w:r>
        <w:t xml:space="preserve"> alapjait is itt fektettem le. Ehhez a </w:t>
      </w:r>
      <w:proofErr w:type="spellStart"/>
      <w:r>
        <w:t>Passport</w:t>
      </w:r>
      <w:proofErr w:type="spellEnd"/>
      <w:r>
        <w:t>-Local-</w:t>
      </w:r>
      <w:proofErr w:type="spellStart"/>
      <w:r>
        <w:t>Mongoose</w:t>
      </w:r>
      <w:proofErr w:type="spellEnd"/>
      <w:r>
        <w:t xml:space="preserve"> nevű NPM csomagot használtam. Ez a csomag a </w:t>
      </w:r>
      <w:proofErr w:type="spellStart"/>
      <w:r>
        <w:t>Mongoose-zal</w:t>
      </w:r>
      <w:proofErr w:type="spellEnd"/>
      <w:r>
        <w:t xml:space="preserve"> együttműködve, beépülő modulként tudja megvalósítani a felhasználói </w:t>
      </w:r>
      <w:proofErr w:type="spellStart"/>
      <w:r>
        <w:t>authentikációt</w:t>
      </w:r>
      <w:proofErr w:type="spellEnd"/>
      <w:r>
        <w:t xml:space="preserve">. A bekötését az alábbi módon oldottam meg a User.js fájlban, ahol a </w:t>
      </w:r>
      <w:proofErr w:type="spellStart"/>
      <w:r>
        <w:t>User</w:t>
      </w:r>
      <w:proofErr w:type="spellEnd"/>
      <w:r>
        <w:t xml:space="preserve"> változó maga a modell:</w:t>
      </w:r>
    </w:p>
    <w:p w14:paraId="4FD2C91A" w14:textId="6F965D1C" w:rsidR="00584CB3" w:rsidRDefault="003303BA" w:rsidP="00E16EE5">
      <w:r>
        <w:lastRenderedPageBreak/>
        <w:t xml:space="preserve">A továbbiakban ha egy felhasználót hitelesíteni szeretnék, elég meghívni a </w:t>
      </w:r>
      <w:proofErr w:type="spellStart"/>
      <w:proofErr w:type="gramStart"/>
      <w:r>
        <w:t>passport.authenticate</w:t>
      </w:r>
      <w:proofErr w:type="spellEnd"/>
      <w:proofErr w:type="gramEnd"/>
      <w:r>
        <w:t>() függvényt a megfelelő paraméterekkel. Továbbá itt</w:t>
      </w:r>
      <w:r w:rsidR="00584CB3">
        <w:t xml:space="preserve"> rögtön megvalósítottam a biztonságos jelszótárolást is.</w:t>
      </w:r>
    </w:p>
    <w:p w14:paraId="5080DC4E" w14:textId="0BD3CE45" w:rsidR="00A94313" w:rsidRDefault="00A94313" w:rsidP="00A94313">
      <w:pPr>
        <w:pStyle w:val="Cmsor4"/>
      </w:pPr>
      <w:r>
        <w:t>Lekérdezések</w:t>
      </w:r>
    </w:p>
    <w:p w14:paraId="3AF92C7F" w14:textId="77777777" w:rsidR="001E5647" w:rsidRDefault="001E5647" w:rsidP="00584CB3">
      <w:r>
        <w:t xml:space="preserve">A lekérdezéseket legegyszerűbben </w:t>
      </w:r>
      <w:proofErr w:type="spellStart"/>
      <w:r>
        <w:t>kollekciónként</w:t>
      </w:r>
      <w:proofErr w:type="spellEnd"/>
      <w:r>
        <w:t xml:space="preserve"> tehetjük meg, amihez a kívánt adatokat reprezentáló modellből létre kell hozni egy példányt, majd azon tudjuk meghívni a </w:t>
      </w:r>
      <w:proofErr w:type="spellStart"/>
      <w:r>
        <w:t>Mongoose</w:t>
      </w:r>
      <w:proofErr w:type="spellEnd"/>
      <w:r>
        <w:t xml:space="preserve"> lekérdező függvényeit. Használatát tekintve hasonlít egy relációs adatbázishoz. </w:t>
      </w:r>
    </w:p>
    <w:p w14:paraId="4832B2A8" w14:textId="3F5470D2" w:rsidR="001E5647" w:rsidRPr="00584CB3" w:rsidRDefault="001E5647" w:rsidP="00584CB3">
      <w:r>
        <w:rPr>
          <w:noProof/>
        </w:rPr>
        <mc:AlternateContent>
          <mc:Choice Requires="wps">
            <w:drawing>
              <wp:anchor distT="45720" distB="45720" distL="114300" distR="114300" simplePos="0" relativeHeight="251689984" behindDoc="0" locked="0" layoutInCell="1" allowOverlap="1" wp14:anchorId="179F1ED0" wp14:editId="6F14DB2C">
                <wp:simplePos x="0" y="0"/>
                <wp:positionH relativeFrom="margin">
                  <wp:align>left</wp:align>
                </wp:positionH>
                <wp:positionV relativeFrom="paragraph">
                  <wp:posOffset>555509</wp:posOffset>
                </wp:positionV>
                <wp:extent cx="5360035" cy="3234055"/>
                <wp:effectExtent l="0" t="0" r="12065" b="23495"/>
                <wp:wrapSquare wrapText="bothSides"/>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3234520"/>
                        </a:xfrm>
                        <a:prstGeom prst="rect">
                          <a:avLst/>
                        </a:prstGeom>
                        <a:solidFill>
                          <a:schemeClr val="accent1">
                            <a:lumMod val="20000"/>
                            <a:lumOff val="80000"/>
                          </a:schemeClr>
                        </a:solidFill>
                        <a:ln w="3175">
                          <a:solidFill>
                            <a:srgbClr val="000000"/>
                          </a:solidFill>
                          <a:miter lim="800000"/>
                          <a:headEnd/>
                          <a:tailEnd/>
                        </a:ln>
                      </wps:spPr>
                      <wps:txbx>
                        <w:txbxContent>
                          <w:p w14:paraId="02ADB673" w14:textId="36D3659F" w:rsidR="00897967" w:rsidRDefault="00897967" w:rsidP="002340BA">
                            <w:pPr>
                              <w:pStyle w:val="Kd"/>
                            </w:pPr>
                            <w:r>
                              <w:t xml:space="preserve">const </w:t>
                            </w:r>
                            <w:proofErr w:type="spellStart"/>
                            <w:r>
                              <w:t>Algo</w:t>
                            </w:r>
                            <w:proofErr w:type="spellEnd"/>
                            <w:r>
                              <w:t xml:space="preserve"> = </w:t>
                            </w:r>
                            <w:proofErr w:type="spellStart"/>
                            <w:r>
                              <w:t>new</w:t>
                            </w:r>
                            <w:proofErr w:type="spellEnd"/>
                            <w:r>
                              <w:t xml:space="preserve"> </w:t>
                            </w:r>
                            <w:proofErr w:type="spellStart"/>
                            <w:proofErr w:type="gramStart"/>
                            <w:r>
                              <w:t>Algo</w:t>
                            </w:r>
                            <w:proofErr w:type="spellEnd"/>
                            <w:r>
                              <w:t>(</w:t>
                            </w:r>
                            <w:proofErr w:type="gramEnd"/>
                            <w:r>
                              <w:t>);</w:t>
                            </w:r>
                          </w:p>
                          <w:p w14:paraId="5D3D1246" w14:textId="77777777" w:rsidR="00897967" w:rsidRDefault="00897967" w:rsidP="002340BA">
                            <w:pPr>
                              <w:pStyle w:val="Kd"/>
                            </w:pPr>
                          </w:p>
                          <w:p w14:paraId="0AF2DFA0" w14:textId="77777777" w:rsidR="00897967" w:rsidRPr="001E5647" w:rsidRDefault="00897967" w:rsidP="002340BA">
                            <w:pPr>
                              <w:pStyle w:val="Kd"/>
                            </w:pPr>
                            <w:proofErr w:type="spellStart"/>
                            <w:r w:rsidRPr="001E5647">
                              <w:t>Algo.findOneAndUpdate</w:t>
                            </w:r>
                            <w:proofErr w:type="spellEnd"/>
                            <w:r w:rsidRPr="001E5647">
                              <w:t>(</w:t>
                            </w:r>
                          </w:p>
                          <w:p w14:paraId="2279BF97" w14:textId="77777777" w:rsidR="00897967" w:rsidRPr="001E5647" w:rsidRDefault="00897967" w:rsidP="002340BA">
                            <w:pPr>
                              <w:pStyle w:val="Kd"/>
                            </w:pPr>
                            <w:r w:rsidRPr="001E5647">
                              <w:t xml:space="preserve">      </w:t>
                            </w:r>
                            <w:proofErr w:type="gramStart"/>
                            <w:r w:rsidRPr="001E5647">
                              <w:t>{ _</w:t>
                            </w:r>
                            <w:proofErr w:type="spellStart"/>
                            <w:proofErr w:type="gramEnd"/>
                            <w:r w:rsidRPr="001E5647">
                              <w:t>id</w:t>
                            </w:r>
                            <w:proofErr w:type="spellEnd"/>
                            <w:r w:rsidRPr="001E5647">
                              <w:t xml:space="preserve">: </w:t>
                            </w:r>
                            <w:proofErr w:type="spellStart"/>
                            <w:r w:rsidRPr="001E5647">
                              <w:t>req.user.username.algo</w:t>
                            </w:r>
                            <w:proofErr w:type="spellEnd"/>
                            <w:r w:rsidRPr="001E5647">
                              <w:t xml:space="preserve"> },</w:t>
                            </w:r>
                          </w:p>
                          <w:p w14:paraId="33B7BBC1" w14:textId="77777777" w:rsidR="00897967" w:rsidRPr="001E5647" w:rsidRDefault="00897967" w:rsidP="002340BA">
                            <w:pPr>
                              <w:pStyle w:val="Kd"/>
                            </w:pPr>
                            <w:r w:rsidRPr="001E5647">
                              <w:t xml:space="preserve">      </w:t>
                            </w:r>
                            <w:proofErr w:type="spellStart"/>
                            <w:proofErr w:type="gramStart"/>
                            <w:r w:rsidRPr="001E5647">
                              <w:t>req.query</w:t>
                            </w:r>
                            <w:proofErr w:type="spellEnd"/>
                            <w:proofErr w:type="gramEnd"/>
                            <w:r w:rsidRPr="001E5647">
                              <w:t>,</w:t>
                            </w:r>
                          </w:p>
                          <w:p w14:paraId="2AAAA1EC" w14:textId="77777777" w:rsidR="00897967" w:rsidRPr="001E5647" w:rsidRDefault="00897967" w:rsidP="002340BA">
                            <w:pPr>
                              <w:pStyle w:val="Kd"/>
                            </w:pPr>
                            <w:r w:rsidRPr="001E5647">
                              <w:t xml:space="preserve">      {</w:t>
                            </w:r>
                          </w:p>
                          <w:p w14:paraId="6F12A729" w14:textId="77777777" w:rsidR="00897967" w:rsidRPr="001E5647" w:rsidRDefault="00897967" w:rsidP="002340BA">
                            <w:pPr>
                              <w:pStyle w:val="Kd"/>
                            </w:pPr>
                            <w:r w:rsidRPr="001E5647">
                              <w:t xml:space="preserve">        </w:t>
                            </w:r>
                            <w:proofErr w:type="spellStart"/>
                            <w:r w:rsidRPr="001E5647">
                              <w:t>useFindAndModify</w:t>
                            </w:r>
                            <w:proofErr w:type="spellEnd"/>
                            <w:r w:rsidRPr="001E5647">
                              <w:t xml:space="preserve">: </w:t>
                            </w:r>
                            <w:proofErr w:type="spellStart"/>
                            <w:r w:rsidRPr="001E5647">
                              <w:t>false</w:t>
                            </w:r>
                            <w:proofErr w:type="spellEnd"/>
                            <w:r w:rsidRPr="001E5647">
                              <w:t>,</w:t>
                            </w:r>
                          </w:p>
                          <w:p w14:paraId="39A3B439" w14:textId="77777777" w:rsidR="00897967" w:rsidRPr="001E5647" w:rsidRDefault="00897967" w:rsidP="002340BA">
                            <w:pPr>
                              <w:pStyle w:val="Kd"/>
                            </w:pPr>
                            <w:r w:rsidRPr="001E5647">
                              <w:t xml:space="preserve">        </w:t>
                            </w:r>
                            <w:proofErr w:type="spellStart"/>
                            <w:r w:rsidRPr="001E5647">
                              <w:t>new</w:t>
                            </w:r>
                            <w:proofErr w:type="spellEnd"/>
                            <w:r w:rsidRPr="001E5647">
                              <w:t xml:space="preserve">: </w:t>
                            </w:r>
                            <w:proofErr w:type="spellStart"/>
                            <w:r w:rsidRPr="001E5647">
                              <w:t>true</w:t>
                            </w:r>
                            <w:proofErr w:type="spellEnd"/>
                            <w:r w:rsidRPr="001E5647">
                              <w:t>,</w:t>
                            </w:r>
                          </w:p>
                          <w:p w14:paraId="5845D0F0" w14:textId="77777777" w:rsidR="00897967" w:rsidRPr="001E5647" w:rsidRDefault="00897967" w:rsidP="002340BA">
                            <w:pPr>
                              <w:pStyle w:val="Kd"/>
                            </w:pPr>
                            <w:r w:rsidRPr="001E5647">
                              <w:t xml:space="preserve">      },</w:t>
                            </w:r>
                          </w:p>
                          <w:p w14:paraId="096D660D" w14:textId="77777777" w:rsidR="00897967" w:rsidRPr="001E5647" w:rsidRDefault="00897967" w:rsidP="002340BA">
                            <w:pPr>
                              <w:pStyle w:val="Kd"/>
                            </w:pPr>
                            <w:r w:rsidRPr="001E5647">
                              <w:t xml:space="preserve">      (</w:t>
                            </w:r>
                            <w:proofErr w:type="spellStart"/>
                            <w:r w:rsidRPr="001E5647">
                              <w:t>err</w:t>
                            </w:r>
                            <w:proofErr w:type="spellEnd"/>
                            <w:r w:rsidRPr="001E5647">
                              <w:t xml:space="preserve">, </w:t>
                            </w:r>
                            <w:proofErr w:type="spellStart"/>
                            <w:r w:rsidRPr="001E5647">
                              <w:t>result</w:t>
                            </w:r>
                            <w:proofErr w:type="spellEnd"/>
                            <w:r w:rsidRPr="001E5647">
                              <w:t>) =&gt; {</w:t>
                            </w:r>
                          </w:p>
                          <w:p w14:paraId="44F0B28D" w14:textId="77777777" w:rsidR="00897967" w:rsidRPr="001E5647" w:rsidRDefault="00897967" w:rsidP="002340BA">
                            <w:pPr>
                              <w:pStyle w:val="Kd"/>
                            </w:pPr>
                            <w:r w:rsidRPr="001E5647">
                              <w:t xml:space="preserve">        </w:t>
                            </w:r>
                            <w:proofErr w:type="spellStart"/>
                            <w:r w:rsidRPr="001E5647">
                              <w:t>if</w:t>
                            </w:r>
                            <w:proofErr w:type="spellEnd"/>
                            <w:r w:rsidRPr="001E5647">
                              <w:t xml:space="preserve"> (</w:t>
                            </w:r>
                            <w:proofErr w:type="spellStart"/>
                            <w:r w:rsidRPr="001E5647">
                              <w:t>err</w:t>
                            </w:r>
                            <w:proofErr w:type="spellEnd"/>
                            <w:r w:rsidRPr="001E5647">
                              <w:t>)</w:t>
                            </w:r>
                          </w:p>
                          <w:p w14:paraId="60FE9D0B" w14:textId="77777777" w:rsidR="00897967" w:rsidRPr="001E5647" w:rsidRDefault="00897967" w:rsidP="002340BA">
                            <w:pPr>
                              <w:pStyle w:val="Kd"/>
                            </w:pPr>
                            <w:r w:rsidRPr="001E5647">
                              <w:t xml:space="preserve">          </w:t>
                            </w:r>
                            <w:proofErr w:type="spellStart"/>
                            <w:r w:rsidRPr="001E5647">
                              <w:t>return</w:t>
                            </w:r>
                            <w:proofErr w:type="spellEnd"/>
                            <w:r w:rsidRPr="001E5647">
                              <w:t xml:space="preserve"> </w:t>
                            </w:r>
                            <w:proofErr w:type="spellStart"/>
                            <w:r w:rsidRPr="001E5647">
                              <w:t>res</w:t>
                            </w:r>
                            <w:proofErr w:type="spellEnd"/>
                          </w:p>
                          <w:p w14:paraId="22DB9653" w14:textId="77777777" w:rsidR="00897967" w:rsidRPr="001E5647" w:rsidRDefault="00897967" w:rsidP="002340BA">
                            <w:pPr>
                              <w:pStyle w:val="Kd"/>
                            </w:pPr>
                            <w:r w:rsidRPr="001E5647">
                              <w:t xml:space="preserve">            </w:t>
                            </w:r>
                            <w:proofErr w:type="gramStart"/>
                            <w:r w:rsidRPr="001E5647">
                              <w:t>.status</w:t>
                            </w:r>
                            <w:proofErr w:type="gramEnd"/>
                            <w:r w:rsidRPr="001E5647">
                              <w:t>(500)</w:t>
                            </w:r>
                          </w:p>
                          <w:p w14:paraId="5D22B422" w14:textId="77777777" w:rsidR="00897967" w:rsidRPr="001E5647" w:rsidRDefault="00897967" w:rsidP="002340BA">
                            <w:pPr>
                              <w:pStyle w:val="Kd"/>
                            </w:pPr>
                            <w:r w:rsidRPr="001E5647">
                              <w:t xml:space="preserve">            </w:t>
                            </w:r>
                            <w:proofErr w:type="gramStart"/>
                            <w:r w:rsidRPr="001E5647">
                              <w:t>.</w:t>
                            </w:r>
                            <w:proofErr w:type="spellStart"/>
                            <w:r w:rsidRPr="001E5647">
                              <w:t>json</w:t>
                            </w:r>
                            <w:proofErr w:type="spellEnd"/>
                            <w:proofErr w:type="gramEnd"/>
                            <w:r w:rsidRPr="001E5647">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failed</w:t>
                            </w:r>
                            <w:proofErr w:type="spellEnd"/>
                            <w:r w:rsidRPr="001E5647">
                              <w:t xml:space="preserve">", </w:t>
                            </w:r>
                            <w:proofErr w:type="spellStart"/>
                            <w:r w:rsidRPr="001E5647">
                              <w:t>error</w:t>
                            </w:r>
                            <w:proofErr w:type="spellEnd"/>
                            <w:r w:rsidRPr="001E5647">
                              <w:t xml:space="preserve">: </w:t>
                            </w:r>
                            <w:proofErr w:type="spellStart"/>
                            <w:r w:rsidRPr="001E5647">
                              <w:t>err</w:t>
                            </w:r>
                            <w:proofErr w:type="spellEnd"/>
                            <w:r w:rsidRPr="001E5647">
                              <w:t xml:space="preserve"> });</w:t>
                            </w:r>
                          </w:p>
                          <w:p w14:paraId="17656F38" w14:textId="77777777" w:rsidR="00897967" w:rsidRDefault="00897967" w:rsidP="002340BA">
                            <w:pPr>
                              <w:pStyle w:val="Kd"/>
                            </w:pPr>
                            <w:r w:rsidRPr="001E5647">
                              <w:t xml:space="preserve">        </w:t>
                            </w:r>
                            <w:proofErr w:type="spellStart"/>
                            <w:r w:rsidRPr="001E5647">
                              <w:t>if</w:t>
                            </w:r>
                            <w:proofErr w:type="spellEnd"/>
                            <w:r w:rsidRPr="001E5647">
                              <w:t xml:space="preserve"> (</w:t>
                            </w:r>
                            <w:proofErr w:type="spellStart"/>
                            <w:r w:rsidRPr="001E5647">
                              <w:t>result</w:t>
                            </w:r>
                            <w:proofErr w:type="spellEnd"/>
                            <w:r w:rsidRPr="001E5647">
                              <w:t xml:space="preserve">) </w:t>
                            </w:r>
                            <w:proofErr w:type="spellStart"/>
                            <w:r w:rsidRPr="001E5647">
                              <w:t>return</w:t>
                            </w:r>
                            <w:proofErr w:type="spellEnd"/>
                            <w:r w:rsidRPr="001E5647">
                              <w:t xml:space="preserve"> </w:t>
                            </w:r>
                            <w:proofErr w:type="spellStart"/>
                            <w:proofErr w:type="gramStart"/>
                            <w:r w:rsidRPr="001E5647">
                              <w:t>res.json</w:t>
                            </w:r>
                            <w:proofErr w:type="spellEnd"/>
                            <w:proofErr w:type="gramEnd"/>
                            <w:r w:rsidRPr="001E5647">
                              <w:t xml:space="preserve">({ </w:t>
                            </w:r>
                          </w:p>
                          <w:p w14:paraId="29687C48" w14:textId="77777777" w:rsidR="00897967" w:rsidRDefault="00897967" w:rsidP="002340BA">
                            <w:pPr>
                              <w:pStyle w:val="Kd"/>
                            </w:pPr>
                            <w:r>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successful</w:t>
                            </w:r>
                            <w:proofErr w:type="spellEnd"/>
                            <w:r w:rsidRPr="001E5647">
                              <w:t>"</w:t>
                            </w:r>
                          </w:p>
                          <w:p w14:paraId="28748DD4" w14:textId="77777777" w:rsidR="00897967" w:rsidRPr="001E5647" w:rsidRDefault="00897967" w:rsidP="002340BA">
                            <w:pPr>
                              <w:pStyle w:val="Kd"/>
                            </w:pPr>
                            <w:r>
                              <w:t xml:space="preserve">       </w:t>
                            </w:r>
                            <w:r w:rsidRPr="001E5647">
                              <w:t xml:space="preserve"> });</w:t>
                            </w:r>
                          </w:p>
                          <w:p w14:paraId="1A71D649" w14:textId="77777777" w:rsidR="00897967" w:rsidRPr="001E5647" w:rsidRDefault="00897967" w:rsidP="002340BA">
                            <w:pPr>
                              <w:pStyle w:val="Kd"/>
                            </w:pPr>
                            <w:r w:rsidRPr="001E5647">
                              <w:t xml:space="preserve">        </w:t>
                            </w:r>
                            <w:proofErr w:type="spellStart"/>
                            <w:r w:rsidRPr="001E5647">
                              <w:t>return</w:t>
                            </w:r>
                            <w:proofErr w:type="spellEnd"/>
                            <w:r w:rsidRPr="001E5647">
                              <w:t xml:space="preserve"> </w:t>
                            </w:r>
                            <w:proofErr w:type="spellStart"/>
                            <w:proofErr w:type="gramStart"/>
                            <w:r w:rsidRPr="001E5647">
                              <w:t>res.status</w:t>
                            </w:r>
                            <w:proofErr w:type="spellEnd"/>
                            <w:proofErr w:type="gramEnd"/>
                            <w:r w:rsidRPr="001E5647">
                              <w:t>(500).</w:t>
                            </w:r>
                            <w:proofErr w:type="spellStart"/>
                            <w:r w:rsidRPr="001E5647">
                              <w:t>json</w:t>
                            </w:r>
                            <w:proofErr w:type="spellEnd"/>
                            <w:r w:rsidRPr="001E5647">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failed</w:t>
                            </w:r>
                            <w:proofErr w:type="spellEnd"/>
                            <w:r w:rsidRPr="001E5647">
                              <w:t>" });</w:t>
                            </w:r>
                          </w:p>
                          <w:p w14:paraId="1C3660F3" w14:textId="77777777" w:rsidR="00897967" w:rsidRPr="001E5647" w:rsidRDefault="00897967" w:rsidP="002340BA">
                            <w:pPr>
                              <w:pStyle w:val="Kd"/>
                            </w:pPr>
                            <w:r w:rsidRPr="001E5647">
                              <w:t xml:space="preserve">      }</w:t>
                            </w:r>
                          </w:p>
                          <w:p w14:paraId="7ED15736" w14:textId="74703780" w:rsidR="00897967" w:rsidRPr="00085CF9" w:rsidRDefault="00897967" w:rsidP="008E0CAA">
                            <w:pPr>
                              <w:pStyle w:val="Kd"/>
                            </w:pPr>
                            <w:r w:rsidRPr="001E5647">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F1ED0" id="_x0000_s1061" type="#_x0000_t202" style="position:absolute;left:0;text-align:left;margin-left:0;margin-top:43.75pt;width:422.05pt;height:254.6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" fillcolor="#deeaf6 [660]" strokeweight=".25pt">
                <v:textbox>
                  <w:txbxContent>
                    <w:p w14:paraId="02ADB673" w14:textId="36D3659F" w:rsidR="00897967" w:rsidRDefault="00897967" w:rsidP="002340BA">
                      <w:pPr>
                        <w:pStyle w:val="Kd"/>
                      </w:pPr>
                      <w:r>
                        <w:t xml:space="preserve">const </w:t>
                      </w:r>
                      <w:proofErr w:type="spellStart"/>
                      <w:r>
                        <w:t>Algo</w:t>
                      </w:r>
                      <w:proofErr w:type="spellEnd"/>
                      <w:r>
                        <w:t xml:space="preserve"> = </w:t>
                      </w:r>
                      <w:proofErr w:type="spellStart"/>
                      <w:r>
                        <w:t>new</w:t>
                      </w:r>
                      <w:proofErr w:type="spellEnd"/>
                      <w:r>
                        <w:t xml:space="preserve"> </w:t>
                      </w:r>
                      <w:proofErr w:type="spellStart"/>
                      <w:proofErr w:type="gramStart"/>
                      <w:r>
                        <w:t>Algo</w:t>
                      </w:r>
                      <w:proofErr w:type="spellEnd"/>
                      <w:r>
                        <w:t>(</w:t>
                      </w:r>
                      <w:proofErr w:type="gramEnd"/>
                      <w:r>
                        <w:t>);</w:t>
                      </w:r>
                    </w:p>
                    <w:p w14:paraId="5D3D1246" w14:textId="77777777" w:rsidR="00897967" w:rsidRDefault="00897967" w:rsidP="002340BA">
                      <w:pPr>
                        <w:pStyle w:val="Kd"/>
                      </w:pPr>
                    </w:p>
                    <w:p w14:paraId="0AF2DFA0" w14:textId="77777777" w:rsidR="00897967" w:rsidRPr="001E5647" w:rsidRDefault="00897967" w:rsidP="002340BA">
                      <w:pPr>
                        <w:pStyle w:val="Kd"/>
                      </w:pPr>
                      <w:proofErr w:type="spellStart"/>
                      <w:r w:rsidRPr="001E5647">
                        <w:t>Algo.findOneAndUpdate</w:t>
                      </w:r>
                      <w:proofErr w:type="spellEnd"/>
                      <w:r w:rsidRPr="001E5647">
                        <w:t>(</w:t>
                      </w:r>
                    </w:p>
                    <w:p w14:paraId="2279BF97" w14:textId="77777777" w:rsidR="00897967" w:rsidRPr="001E5647" w:rsidRDefault="00897967" w:rsidP="002340BA">
                      <w:pPr>
                        <w:pStyle w:val="Kd"/>
                      </w:pPr>
                      <w:r w:rsidRPr="001E5647">
                        <w:t xml:space="preserve">      </w:t>
                      </w:r>
                      <w:proofErr w:type="gramStart"/>
                      <w:r w:rsidRPr="001E5647">
                        <w:t>{ _</w:t>
                      </w:r>
                      <w:proofErr w:type="spellStart"/>
                      <w:proofErr w:type="gramEnd"/>
                      <w:r w:rsidRPr="001E5647">
                        <w:t>id</w:t>
                      </w:r>
                      <w:proofErr w:type="spellEnd"/>
                      <w:r w:rsidRPr="001E5647">
                        <w:t xml:space="preserve">: </w:t>
                      </w:r>
                      <w:proofErr w:type="spellStart"/>
                      <w:r w:rsidRPr="001E5647">
                        <w:t>req.user.username.algo</w:t>
                      </w:r>
                      <w:proofErr w:type="spellEnd"/>
                      <w:r w:rsidRPr="001E5647">
                        <w:t xml:space="preserve"> },</w:t>
                      </w:r>
                    </w:p>
                    <w:p w14:paraId="33B7BBC1" w14:textId="77777777" w:rsidR="00897967" w:rsidRPr="001E5647" w:rsidRDefault="00897967" w:rsidP="002340BA">
                      <w:pPr>
                        <w:pStyle w:val="Kd"/>
                      </w:pPr>
                      <w:r w:rsidRPr="001E5647">
                        <w:t xml:space="preserve">      </w:t>
                      </w:r>
                      <w:proofErr w:type="spellStart"/>
                      <w:proofErr w:type="gramStart"/>
                      <w:r w:rsidRPr="001E5647">
                        <w:t>req.query</w:t>
                      </w:r>
                      <w:proofErr w:type="spellEnd"/>
                      <w:proofErr w:type="gramEnd"/>
                      <w:r w:rsidRPr="001E5647">
                        <w:t>,</w:t>
                      </w:r>
                    </w:p>
                    <w:p w14:paraId="2AAAA1EC" w14:textId="77777777" w:rsidR="00897967" w:rsidRPr="001E5647" w:rsidRDefault="00897967" w:rsidP="002340BA">
                      <w:pPr>
                        <w:pStyle w:val="Kd"/>
                      </w:pPr>
                      <w:r w:rsidRPr="001E5647">
                        <w:t xml:space="preserve">      {</w:t>
                      </w:r>
                    </w:p>
                    <w:p w14:paraId="6F12A729" w14:textId="77777777" w:rsidR="00897967" w:rsidRPr="001E5647" w:rsidRDefault="00897967" w:rsidP="002340BA">
                      <w:pPr>
                        <w:pStyle w:val="Kd"/>
                      </w:pPr>
                      <w:r w:rsidRPr="001E5647">
                        <w:t xml:space="preserve">        </w:t>
                      </w:r>
                      <w:proofErr w:type="spellStart"/>
                      <w:r w:rsidRPr="001E5647">
                        <w:t>useFindAndModify</w:t>
                      </w:r>
                      <w:proofErr w:type="spellEnd"/>
                      <w:r w:rsidRPr="001E5647">
                        <w:t xml:space="preserve">: </w:t>
                      </w:r>
                      <w:proofErr w:type="spellStart"/>
                      <w:r w:rsidRPr="001E5647">
                        <w:t>false</w:t>
                      </w:r>
                      <w:proofErr w:type="spellEnd"/>
                      <w:r w:rsidRPr="001E5647">
                        <w:t>,</w:t>
                      </w:r>
                    </w:p>
                    <w:p w14:paraId="39A3B439" w14:textId="77777777" w:rsidR="00897967" w:rsidRPr="001E5647" w:rsidRDefault="00897967" w:rsidP="002340BA">
                      <w:pPr>
                        <w:pStyle w:val="Kd"/>
                      </w:pPr>
                      <w:r w:rsidRPr="001E5647">
                        <w:t xml:space="preserve">        </w:t>
                      </w:r>
                      <w:proofErr w:type="spellStart"/>
                      <w:r w:rsidRPr="001E5647">
                        <w:t>new</w:t>
                      </w:r>
                      <w:proofErr w:type="spellEnd"/>
                      <w:r w:rsidRPr="001E5647">
                        <w:t xml:space="preserve">: </w:t>
                      </w:r>
                      <w:proofErr w:type="spellStart"/>
                      <w:r w:rsidRPr="001E5647">
                        <w:t>true</w:t>
                      </w:r>
                      <w:proofErr w:type="spellEnd"/>
                      <w:r w:rsidRPr="001E5647">
                        <w:t>,</w:t>
                      </w:r>
                    </w:p>
                    <w:p w14:paraId="5845D0F0" w14:textId="77777777" w:rsidR="00897967" w:rsidRPr="001E5647" w:rsidRDefault="00897967" w:rsidP="002340BA">
                      <w:pPr>
                        <w:pStyle w:val="Kd"/>
                      </w:pPr>
                      <w:r w:rsidRPr="001E5647">
                        <w:t xml:space="preserve">      },</w:t>
                      </w:r>
                    </w:p>
                    <w:p w14:paraId="096D660D" w14:textId="77777777" w:rsidR="00897967" w:rsidRPr="001E5647" w:rsidRDefault="00897967" w:rsidP="002340BA">
                      <w:pPr>
                        <w:pStyle w:val="Kd"/>
                      </w:pPr>
                      <w:r w:rsidRPr="001E5647">
                        <w:t xml:space="preserve">      (</w:t>
                      </w:r>
                      <w:proofErr w:type="spellStart"/>
                      <w:r w:rsidRPr="001E5647">
                        <w:t>err</w:t>
                      </w:r>
                      <w:proofErr w:type="spellEnd"/>
                      <w:r w:rsidRPr="001E5647">
                        <w:t xml:space="preserve">, </w:t>
                      </w:r>
                      <w:proofErr w:type="spellStart"/>
                      <w:r w:rsidRPr="001E5647">
                        <w:t>result</w:t>
                      </w:r>
                      <w:proofErr w:type="spellEnd"/>
                      <w:r w:rsidRPr="001E5647">
                        <w:t>) =&gt; {</w:t>
                      </w:r>
                    </w:p>
                    <w:p w14:paraId="44F0B28D" w14:textId="77777777" w:rsidR="00897967" w:rsidRPr="001E5647" w:rsidRDefault="00897967" w:rsidP="002340BA">
                      <w:pPr>
                        <w:pStyle w:val="Kd"/>
                      </w:pPr>
                      <w:r w:rsidRPr="001E5647">
                        <w:t xml:space="preserve">        </w:t>
                      </w:r>
                      <w:proofErr w:type="spellStart"/>
                      <w:r w:rsidRPr="001E5647">
                        <w:t>if</w:t>
                      </w:r>
                      <w:proofErr w:type="spellEnd"/>
                      <w:r w:rsidRPr="001E5647">
                        <w:t xml:space="preserve"> (</w:t>
                      </w:r>
                      <w:proofErr w:type="spellStart"/>
                      <w:r w:rsidRPr="001E5647">
                        <w:t>err</w:t>
                      </w:r>
                      <w:proofErr w:type="spellEnd"/>
                      <w:r w:rsidRPr="001E5647">
                        <w:t>)</w:t>
                      </w:r>
                    </w:p>
                    <w:p w14:paraId="60FE9D0B" w14:textId="77777777" w:rsidR="00897967" w:rsidRPr="001E5647" w:rsidRDefault="00897967" w:rsidP="002340BA">
                      <w:pPr>
                        <w:pStyle w:val="Kd"/>
                      </w:pPr>
                      <w:r w:rsidRPr="001E5647">
                        <w:t xml:space="preserve">          </w:t>
                      </w:r>
                      <w:proofErr w:type="spellStart"/>
                      <w:r w:rsidRPr="001E5647">
                        <w:t>return</w:t>
                      </w:r>
                      <w:proofErr w:type="spellEnd"/>
                      <w:r w:rsidRPr="001E5647">
                        <w:t xml:space="preserve"> </w:t>
                      </w:r>
                      <w:proofErr w:type="spellStart"/>
                      <w:r w:rsidRPr="001E5647">
                        <w:t>res</w:t>
                      </w:r>
                      <w:proofErr w:type="spellEnd"/>
                    </w:p>
                    <w:p w14:paraId="22DB9653" w14:textId="77777777" w:rsidR="00897967" w:rsidRPr="001E5647" w:rsidRDefault="00897967" w:rsidP="002340BA">
                      <w:pPr>
                        <w:pStyle w:val="Kd"/>
                      </w:pPr>
                      <w:r w:rsidRPr="001E5647">
                        <w:t xml:space="preserve">            </w:t>
                      </w:r>
                      <w:proofErr w:type="gramStart"/>
                      <w:r w:rsidRPr="001E5647">
                        <w:t>.status</w:t>
                      </w:r>
                      <w:proofErr w:type="gramEnd"/>
                      <w:r w:rsidRPr="001E5647">
                        <w:t>(500)</w:t>
                      </w:r>
                    </w:p>
                    <w:p w14:paraId="5D22B422" w14:textId="77777777" w:rsidR="00897967" w:rsidRPr="001E5647" w:rsidRDefault="00897967" w:rsidP="002340BA">
                      <w:pPr>
                        <w:pStyle w:val="Kd"/>
                      </w:pPr>
                      <w:r w:rsidRPr="001E5647">
                        <w:t xml:space="preserve">            </w:t>
                      </w:r>
                      <w:proofErr w:type="gramStart"/>
                      <w:r w:rsidRPr="001E5647">
                        <w:t>.</w:t>
                      </w:r>
                      <w:proofErr w:type="spellStart"/>
                      <w:r w:rsidRPr="001E5647">
                        <w:t>json</w:t>
                      </w:r>
                      <w:proofErr w:type="spellEnd"/>
                      <w:proofErr w:type="gramEnd"/>
                      <w:r w:rsidRPr="001E5647">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failed</w:t>
                      </w:r>
                      <w:proofErr w:type="spellEnd"/>
                      <w:r w:rsidRPr="001E5647">
                        <w:t xml:space="preserve">", </w:t>
                      </w:r>
                      <w:proofErr w:type="spellStart"/>
                      <w:r w:rsidRPr="001E5647">
                        <w:t>error</w:t>
                      </w:r>
                      <w:proofErr w:type="spellEnd"/>
                      <w:r w:rsidRPr="001E5647">
                        <w:t xml:space="preserve">: </w:t>
                      </w:r>
                      <w:proofErr w:type="spellStart"/>
                      <w:r w:rsidRPr="001E5647">
                        <w:t>err</w:t>
                      </w:r>
                      <w:proofErr w:type="spellEnd"/>
                      <w:r w:rsidRPr="001E5647">
                        <w:t xml:space="preserve"> });</w:t>
                      </w:r>
                    </w:p>
                    <w:p w14:paraId="17656F38" w14:textId="77777777" w:rsidR="00897967" w:rsidRDefault="00897967" w:rsidP="002340BA">
                      <w:pPr>
                        <w:pStyle w:val="Kd"/>
                      </w:pPr>
                      <w:r w:rsidRPr="001E5647">
                        <w:t xml:space="preserve">        </w:t>
                      </w:r>
                      <w:proofErr w:type="spellStart"/>
                      <w:r w:rsidRPr="001E5647">
                        <w:t>if</w:t>
                      </w:r>
                      <w:proofErr w:type="spellEnd"/>
                      <w:r w:rsidRPr="001E5647">
                        <w:t xml:space="preserve"> (</w:t>
                      </w:r>
                      <w:proofErr w:type="spellStart"/>
                      <w:r w:rsidRPr="001E5647">
                        <w:t>result</w:t>
                      </w:r>
                      <w:proofErr w:type="spellEnd"/>
                      <w:r w:rsidRPr="001E5647">
                        <w:t xml:space="preserve">) </w:t>
                      </w:r>
                      <w:proofErr w:type="spellStart"/>
                      <w:r w:rsidRPr="001E5647">
                        <w:t>return</w:t>
                      </w:r>
                      <w:proofErr w:type="spellEnd"/>
                      <w:r w:rsidRPr="001E5647">
                        <w:t xml:space="preserve"> </w:t>
                      </w:r>
                      <w:proofErr w:type="spellStart"/>
                      <w:proofErr w:type="gramStart"/>
                      <w:r w:rsidRPr="001E5647">
                        <w:t>res.json</w:t>
                      </w:r>
                      <w:proofErr w:type="spellEnd"/>
                      <w:proofErr w:type="gramEnd"/>
                      <w:r w:rsidRPr="001E5647">
                        <w:t xml:space="preserve">({ </w:t>
                      </w:r>
                    </w:p>
                    <w:p w14:paraId="29687C48" w14:textId="77777777" w:rsidR="00897967" w:rsidRDefault="00897967" w:rsidP="002340BA">
                      <w:pPr>
                        <w:pStyle w:val="Kd"/>
                      </w:pPr>
                      <w:r>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successful</w:t>
                      </w:r>
                      <w:proofErr w:type="spellEnd"/>
                      <w:r w:rsidRPr="001E5647">
                        <w:t>"</w:t>
                      </w:r>
                    </w:p>
                    <w:p w14:paraId="28748DD4" w14:textId="77777777" w:rsidR="00897967" w:rsidRPr="001E5647" w:rsidRDefault="00897967" w:rsidP="002340BA">
                      <w:pPr>
                        <w:pStyle w:val="Kd"/>
                      </w:pPr>
                      <w:r>
                        <w:t xml:space="preserve">       </w:t>
                      </w:r>
                      <w:r w:rsidRPr="001E5647">
                        <w:t xml:space="preserve"> });</w:t>
                      </w:r>
                    </w:p>
                    <w:p w14:paraId="1A71D649" w14:textId="77777777" w:rsidR="00897967" w:rsidRPr="001E5647" w:rsidRDefault="00897967" w:rsidP="002340BA">
                      <w:pPr>
                        <w:pStyle w:val="Kd"/>
                      </w:pPr>
                      <w:r w:rsidRPr="001E5647">
                        <w:t xml:space="preserve">        </w:t>
                      </w:r>
                      <w:proofErr w:type="spellStart"/>
                      <w:r w:rsidRPr="001E5647">
                        <w:t>return</w:t>
                      </w:r>
                      <w:proofErr w:type="spellEnd"/>
                      <w:r w:rsidRPr="001E5647">
                        <w:t xml:space="preserve"> </w:t>
                      </w:r>
                      <w:proofErr w:type="spellStart"/>
                      <w:proofErr w:type="gramStart"/>
                      <w:r w:rsidRPr="001E5647">
                        <w:t>res.status</w:t>
                      </w:r>
                      <w:proofErr w:type="spellEnd"/>
                      <w:proofErr w:type="gramEnd"/>
                      <w:r w:rsidRPr="001E5647">
                        <w:t>(500).</w:t>
                      </w:r>
                      <w:proofErr w:type="spellStart"/>
                      <w:r w:rsidRPr="001E5647">
                        <w:t>json</w:t>
                      </w:r>
                      <w:proofErr w:type="spellEnd"/>
                      <w:r w:rsidRPr="001E5647">
                        <w:t xml:space="preserve">({ </w:t>
                      </w:r>
                      <w:proofErr w:type="spellStart"/>
                      <w:r w:rsidRPr="001E5647">
                        <w:t>message</w:t>
                      </w:r>
                      <w:proofErr w:type="spellEnd"/>
                      <w:r w:rsidRPr="001E5647">
                        <w:t>: "</w:t>
                      </w:r>
                      <w:proofErr w:type="spellStart"/>
                      <w:r w:rsidRPr="001E5647">
                        <w:t>Algo</w:t>
                      </w:r>
                      <w:proofErr w:type="spellEnd"/>
                      <w:r w:rsidRPr="001E5647">
                        <w:t xml:space="preserve"> update </w:t>
                      </w:r>
                      <w:proofErr w:type="spellStart"/>
                      <w:r w:rsidRPr="001E5647">
                        <w:t>failed</w:t>
                      </w:r>
                      <w:proofErr w:type="spellEnd"/>
                      <w:r w:rsidRPr="001E5647">
                        <w:t>" });</w:t>
                      </w:r>
                    </w:p>
                    <w:p w14:paraId="1C3660F3" w14:textId="77777777" w:rsidR="00897967" w:rsidRPr="001E5647" w:rsidRDefault="00897967" w:rsidP="002340BA">
                      <w:pPr>
                        <w:pStyle w:val="Kd"/>
                      </w:pPr>
                      <w:r w:rsidRPr="001E5647">
                        <w:t xml:space="preserve">      }</w:t>
                      </w:r>
                    </w:p>
                    <w:p w14:paraId="7ED15736" w14:textId="74703780" w:rsidR="00897967" w:rsidRPr="00085CF9" w:rsidRDefault="00897967" w:rsidP="008E0CAA">
                      <w:pPr>
                        <w:pStyle w:val="Kd"/>
                      </w:pPr>
                      <w:r w:rsidRPr="001E5647">
                        <w:t xml:space="preserve">    );</w:t>
                      </w:r>
                    </w:p>
                  </w:txbxContent>
                </v:textbox>
                <w10:wrap type="square" anchorx="margin"/>
              </v:shape>
            </w:pict>
          </mc:Fallback>
        </mc:AlternateContent>
      </w:r>
      <w:r>
        <w:t xml:space="preserve">Álljon itt </w:t>
      </w:r>
      <w:proofErr w:type="spellStart"/>
      <w:r>
        <w:t>példként</w:t>
      </w:r>
      <w:proofErr w:type="spellEnd"/>
      <w:r>
        <w:t xml:space="preserve"> az alábbi kód, amely egy felhasználó algoritmusának az új adatokkal való frissítését végzi el a </w:t>
      </w:r>
      <w:proofErr w:type="spellStart"/>
      <w:r>
        <w:t>request</w:t>
      </w:r>
      <w:proofErr w:type="spellEnd"/>
      <w:r>
        <w:t xml:space="preserve"> objektumon kapott adatok alapján.</w:t>
      </w:r>
    </w:p>
    <w:p w14:paraId="2D9FA001" w14:textId="2BDBF899" w:rsidR="00DB36C4" w:rsidRDefault="00DB36C4" w:rsidP="00DB36C4">
      <w:pPr>
        <w:pStyle w:val="Cmsor3"/>
      </w:pPr>
      <w:bookmarkStart w:id="68" w:name="_Toc58991045"/>
      <w:r>
        <w:t>Az algoritmus átültetése</w:t>
      </w:r>
      <w:bookmarkEnd w:id="68"/>
    </w:p>
    <w:p w14:paraId="53B30905" w14:textId="2578EF9F" w:rsidR="00DB36C4" w:rsidRDefault="00DB36C4" w:rsidP="00DB36C4">
      <w:r>
        <w:t xml:space="preserve">Ahhoz, hogy egy saját szerveren, egy saját API-t kiszolgáló kereskedő algoritmust tudjak létrehozni, a már meglévő algoritmust </w:t>
      </w:r>
      <w:proofErr w:type="spellStart"/>
      <w:r>
        <w:t>portolni</w:t>
      </w:r>
      <w:proofErr w:type="spellEnd"/>
      <w:r>
        <w:t xml:space="preserve"> kellett JavaScriptre.</w:t>
      </w:r>
    </w:p>
    <w:p w14:paraId="6F024BB8" w14:textId="7A46C29A" w:rsidR="00DB36C4" w:rsidRDefault="00DB36C4" w:rsidP="00DB36C4">
      <w:r>
        <w:t>Ez a feladat bizonyult a projekt legnagyobb kihívásának, ugyanis ahhoz, hogy ki tudjam aknázni a JavaScript és a</w:t>
      </w:r>
      <w:r w:rsidR="00E16EE5">
        <w:t xml:space="preserve">zon belül is a Node.js </w:t>
      </w:r>
      <w:proofErr w:type="spellStart"/>
      <w:r w:rsidR="00E16EE5">
        <w:t>teljesítménybeli</w:t>
      </w:r>
      <w:proofErr w:type="spellEnd"/>
      <w:r w:rsidR="00E16EE5">
        <w:t xml:space="preserve"> előnyeit, egy korábban teljesen szinkron módon futó algoritmust kellett implementálni egyszálas, aszinkron környezetben.</w:t>
      </w:r>
    </w:p>
    <w:p w14:paraId="49305765" w14:textId="7D780118" w:rsidR="00E16EE5" w:rsidRDefault="001E5647" w:rsidP="001E5647">
      <w:pPr>
        <w:ind w:firstLine="0"/>
      </w:pPr>
      <w:r>
        <w:tab/>
        <w:t>A probléma nehézségét az adta, hogy az adatok, amelyeket felhasználva az algoritmusom működni tud, mind egy távoli API-</w:t>
      </w:r>
      <w:proofErr w:type="spellStart"/>
      <w:r>
        <w:t>ról</w:t>
      </w:r>
      <w:proofErr w:type="spellEnd"/>
      <w:r>
        <w:t xml:space="preserve"> érkeznek aszinkron módon.</w:t>
      </w:r>
    </w:p>
    <w:p w14:paraId="29A99E9D" w14:textId="78EAB85E" w:rsidR="00D5651D" w:rsidRDefault="008E0CAA" w:rsidP="00DA72B4">
      <w:r>
        <w:rPr>
          <w:noProof/>
        </w:rPr>
        <w:lastRenderedPageBreak/>
        <mc:AlternateContent>
          <mc:Choice Requires="wpg">
            <w:drawing>
              <wp:anchor distT="0" distB="0" distL="114300" distR="114300" simplePos="0" relativeHeight="251696128" behindDoc="0" locked="0" layoutInCell="1" allowOverlap="1" wp14:anchorId="6E4F5CF6" wp14:editId="0E290A91">
                <wp:simplePos x="0" y="0"/>
                <wp:positionH relativeFrom="margin">
                  <wp:posOffset>1700530</wp:posOffset>
                </wp:positionH>
                <wp:positionV relativeFrom="paragraph">
                  <wp:posOffset>95250</wp:posOffset>
                </wp:positionV>
                <wp:extent cx="3733165" cy="2565400"/>
                <wp:effectExtent l="0" t="0" r="635" b="6350"/>
                <wp:wrapSquare wrapText="bothSides"/>
                <wp:docPr id="46" name="Csoportba foglalás 46"/>
                <wp:cNvGraphicFramePr/>
                <a:graphic xmlns:a="http://schemas.openxmlformats.org/drawingml/2006/main">
                  <a:graphicData uri="http://schemas.microsoft.com/office/word/2010/wordprocessingGroup">
                    <wpg:wgp>
                      <wpg:cNvGrpSpPr/>
                      <wpg:grpSpPr>
                        <a:xfrm>
                          <a:off x="0" y="0"/>
                          <a:ext cx="3733165" cy="2565400"/>
                          <a:chOff x="0" y="0"/>
                          <a:chExt cx="3465830" cy="2464631"/>
                        </a:xfrm>
                      </wpg:grpSpPr>
                      <wpg:grpSp>
                        <wpg:cNvPr id="44" name="Csoportba foglalás 44"/>
                        <wpg:cNvGrpSpPr/>
                        <wpg:grpSpPr>
                          <a:xfrm>
                            <a:off x="0" y="0"/>
                            <a:ext cx="3465830" cy="2121535"/>
                            <a:chOff x="0" y="0"/>
                            <a:chExt cx="3465830" cy="2121535"/>
                          </a:xfrm>
                        </wpg:grpSpPr>
                        <pic:pic xmlns:pic="http://schemas.openxmlformats.org/drawingml/2006/picture">
                          <pic:nvPicPr>
                            <pic:cNvPr id="42" name="Kép 4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5830" cy="2121535"/>
                            </a:xfrm>
                            <a:prstGeom prst="rect">
                              <a:avLst/>
                            </a:prstGeom>
                            <a:noFill/>
                            <a:ln>
                              <a:noFill/>
                            </a:ln>
                          </pic:spPr>
                        </pic:pic>
                        <wps:wsp>
                          <wps:cNvPr id="43" name="Téglalap 43"/>
                          <wps:cNvSpPr/>
                          <wps:spPr>
                            <a:xfrm>
                              <a:off x="1635199" y="1082306"/>
                              <a:ext cx="372140" cy="329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zövegdoboz 45"/>
                        <wps:cNvSpPr txBox="1"/>
                        <wps:spPr>
                          <a:xfrm>
                            <a:off x="0" y="2200940"/>
                            <a:ext cx="3465830" cy="263691"/>
                          </a:xfrm>
                          <a:prstGeom prst="rect">
                            <a:avLst/>
                          </a:prstGeom>
                          <a:solidFill>
                            <a:prstClr val="white"/>
                          </a:solidFill>
                          <a:ln>
                            <a:noFill/>
                          </a:ln>
                        </wps:spPr>
                        <wps:txbx>
                          <w:txbxContent>
                            <w:bookmarkStart w:id="69" w:name="_Ref58801354"/>
                            <w:bookmarkStart w:id="70" w:name="_Ref58982774"/>
                            <w:p w14:paraId="32BA28F6" w14:textId="4EC51729" w:rsidR="00897967" w:rsidRPr="00982BF6" w:rsidRDefault="00897967" w:rsidP="008E0CAA">
                              <w:pPr>
                                <w:pStyle w:val="Kpalrs"/>
                                <w:rPr>
                                  <w:sz w:val="24"/>
                                  <w:szCs w:val="24"/>
                                </w:rPr>
                              </w:pPr>
                              <w:r>
                                <w:fldChar w:fldCharType="begin"/>
                              </w:r>
                              <w:r>
                                <w:instrText xml:space="preserve"> SEQ ábra \* ARABIC </w:instrText>
                              </w:r>
                              <w:r>
                                <w:fldChar w:fldCharType="separate"/>
                              </w:r>
                              <w:r w:rsidR="003013AC">
                                <w:rPr>
                                  <w:noProof/>
                                </w:rPr>
                                <w:t>9</w:t>
                              </w:r>
                              <w:r>
                                <w:fldChar w:fldCharType="end"/>
                              </w:r>
                              <w:r>
                                <w:t>. ábra</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4F5CF6" id="Csoportba foglalás 46" o:spid="_x0000_s1062" style="position:absolute;left:0;text-align:left;margin-left:133.9pt;margin-top:7.5pt;width:293.95pt;height:202pt;z-index:251696128;mso-position-horizontal-relative:margin;mso-position-vertical-relative:text;mso-width-relative:margin;mso-height-relative:margin" coordsize="34658,2464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">
                <v:group id="Csoportba foglalás 44" o:spid="_x0000_s1063" style="position:absolute;width:34658;height:21215" coordsize="34658,2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Kép 42" o:spid="_x0000_s1064" type="#_x0000_t75" style="position:absolute;width:34658;height:2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">
                    <v:imagedata r:id="rId28" o:title=""/>
                  </v:shape>
                  <v:rect id="Téglalap 43" o:spid="_x0000_s1065" style="position:absolute;left:16351;top:10823;width:3722;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group>
                <v:shape id="Szövegdoboz 45" o:spid="_x0000_s1066" type="#_x0000_t202" style="position:absolute;top:22009;width:34658;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bookmarkStart w:id="71" w:name="_Ref58801354"/>
                      <w:bookmarkStart w:id="72" w:name="_Ref58982774"/>
                      <w:p w14:paraId="32BA28F6" w14:textId="4EC51729" w:rsidR="00897967" w:rsidRPr="00982BF6" w:rsidRDefault="00897967" w:rsidP="008E0CAA">
                        <w:pPr>
                          <w:pStyle w:val="Kpalrs"/>
                          <w:rPr>
                            <w:sz w:val="24"/>
                            <w:szCs w:val="24"/>
                          </w:rPr>
                        </w:pPr>
                        <w:r>
                          <w:fldChar w:fldCharType="begin"/>
                        </w:r>
                        <w:r>
                          <w:instrText xml:space="preserve"> SEQ ábra \* ARABIC </w:instrText>
                        </w:r>
                        <w:r>
                          <w:fldChar w:fldCharType="separate"/>
                        </w:r>
                        <w:r w:rsidR="003013AC">
                          <w:rPr>
                            <w:noProof/>
                          </w:rPr>
                          <w:t>9</w:t>
                        </w:r>
                        <w:r>
                          <w:fldChar w:fldCharType="end"/>
                        </w:r>
                        <w:r>
                          <w:t>. ábra</w:t>
                        </w:r>
                        <w:bookmarkEnd w:id="71"/>
                        <w:bookmarkEnd w:id="72"/>
                      </w:p>
                    </w:txbxContent>
                  </v:textbox>
                </v:shape>
                <w10:wrap type="square" anchorx="margin"/>
              </v:group>
            </w:pict>
          </mc:Fallback>
        </mc:AlternateContent>
      </w:r>
      <w:r w:rsidR="001E5647">
        <w:t xml:space="preserve">Az eredeti elképzelés szerint egy adatfolyamra regisztrálva futott volna az algoritmus, hogy teljes egészében át tudjam venni az </w:t>
      </w:r>
      <w:r w:rsidR="00D5651D">
        <w:t>MQL</w:t>
      </w:r>
      <w:r w:rsidR="001E5647">
        <w:t xml:space="preserve">4-es működést. Ezzel </w:t>
      </w:r>
      <w:r w:rsidR="00D5651D">
        <w:t>kifejezetten</w:t>
      </w:r>
      <w:r w:rsidR="001E5647">
        <w:t xml:space="preserve"> meggyűlt a bajom, ugyanis az aszinkron működés, és a </w:t>
      </w:r>
      <w:proofErr w:type="spellStart"/>
      <w:r w:rsidR="001E5647">
        <w:t>stream</w:t>
      </w:r>
      <w:proofErr w:type="spellEnd"/>
      <w:r w:rsidR="001E5647">
        <w:t xml:space="preserve"> pufferes működése miatt állandóan egymásra csúsztak a függvényhívások, így egyszerre többet kötött (</w:t>
      </w:r>
      <w:r w:rsidR="00D5651D">
        <w:fldChar w:fldCharType="begin"/>
      </w:r>
      <w:r w:rsidR="00D5651D">
        <w:instrText xml:space="preserve"> REF _Ref58801354 \h </w:instrText>
      </w:r>
      <w:r w:rsidR="00D5651D">
        <w:fldChar w:fldCharType="separate"/>
      </w:r>
      <w:r w:rsidR="00902AEB">
        <w:rPr>
          <w:noProof/>
        </w:rPr>
        <w:t>9</w:t>
      </w:r>
      <w:r w:rsidR="00902AEB">
        <w:t>. ábra</w:t>
      </w:r>
      <w:r w:rsidR="00D5651D">
        <w:fldChar w:fldCharType="end"/>
      </w:r>
      <w:r w:rsidR="001E5647">
        <w:t xml:space="preserve">), mint kellett volna, vagy éppen kihagyott gyertyákat. </w:t>
      </w:r>
    </w:p>
    <w:p w14:paraId="2D6488F9" w14:textId="77777777" w:rsidR="00D5651D" w:rsidRDefault="00D5651D" w:rsidP="001E5647">
      <w:r>
        <w:t>Megpróbáltam</w:t>
      </w:r>
      <w:r w:rsidR="001E5647">
        <w:t xml:space="preserve"> </w:t>
      </w:r>
      <w:proofErr w:type="spellStart"/>
      <w:r w:rsidR="001E5647">
        <w:t>flagekkel</w:t>
      </w:r>
      <w:proofErr w:type="spellEnd"/>
      <w:r w:rsidR="001E5647">
        <w:t xml:space="preserve"> és </w:t>
      </w:r>
      <w:proofErr w:type="spellStart"/>
      <w:proofErr w:type="gramStart"/>
      <w:r w:rsidR="001E5647">
        <w:t>setTimeout</w:t>
      </w:r>
      <w:proofErr w:type="spellEnd"/>
      <w:r w:rsidR="001E5647">
        <w:t>(</w:t>
      </w:r>
      <w:proofErr w:type="gramEnd"/>
      <w:r w:rsidR="001E5647">
        <w:t xml:space="preserve">)-okkal kezelni a problémát, de végleges megoldást nem jelentett. A kihagyásokat sikerült megszüntetni, de a többszöri kötés megmaradt. Így jött az ötlet, hogy amint egy kötéshez érünk, vágjuk is el a </w:t>
      </w:r>
      <w:proofErr w:type="spellStart"/>
      <w:r w:rsidR="001E5647">
        <w:t>streamet</w:t>
      </w:r>
      <w:proofErr w:type="spellEnd"/>
      <w:r w:rsidR="001E5647">
        <w:t xml:space="preserve">. Ezzel megint sokat javult a helyzet, de alkalom adtán még mielőtt lekapcsolódtam volna </w:t>
      </w:r>
      <w:r>
        <w:t>az adatfolyamról</w:t>
      </w:r>
      <w:r w:rsidR="001E5647">
        <w:t>,</w:t>
      </w:r>
      <w:r>
        <w:t xml:space="preserve"> még</w:t>
      </w:r>
      <w:r w:rsidR="001E5647">
        <w:t xml:space="preserve"> belehívott egy pufferből érkező adat hatására a kötésbe. Néhány óra ezzel való próbálkozás után kellett megvilágosodnom, hogy semmi szükségem a </w:t>
      </w:r>
      <w:proofErr w:type="spellStart"/>
      <w:r w:rsidR="001E5647">
        <w:t>streamre</w:t>
      </w:r>
      <w:proofErr w:type="spellEnd"/>
      <w:r w:rsidR="001E5647">
        <w:t xml:space="preserve">, bőven elég időzített hívásokat intézni a szerver felé. </w:t>
      </w:r>
    </w:p>
    <w:p w14:paraId="6C1CE9E5" w14:textId="22A189BD" w:rsidR="001E5647" w:rsidRDefault="001E5647" w:rsidP="001E5647">
      <w:r>
        <w:t>A felismerés után körülbelül 10 sorból sikerült is megoldani az alkalmazás legnagyobb problémáját, amivel a kezdetek óta küzdöttem. Egyedül az időzítéssel volt egy kis probléma, ugyanis egy rosszul megválasztott intervallummal kimaradhat</w:t>
      </w:r>
      <w:r w:rsidR="00D5651D">
        <w:t>t</w:t>
      </w:r>
      <w:r>
        <w:t>ak gyertyák, amik egy 1 ór</w:t>
      </w:r>
      <w:r w:rsidR="00D5651D">
        <w:t>ás</w:t>
      </w:r>
      <w:r>
        <w:t xml:space="preserve"> </w:t>
      </w:r>
      <w:r w:rsidR="00D5651D">
        <w:t>grafikonon</w:t>
      </w:r>
      <w:r>
        <w:t xml:space="preserve"> már nagy problém</w:t>
      </w:r>
      <w:r w:rsidR="00D5651D">
        <w:t>át jelentenek</w:t>
      </w:r>
      <w:r>
        <w:t xml:space="preserve">. A megoldás az lett, hogy megtartottam a </w:t>
      </w:r>
      <w:proofErr w:type="spellStart"/>
      <w:r>
        <w:t>stream</w:t>
      </w:r>
      <w:proofErr w:type="spellEnd"/>
      <w:r>
        <w:t xml:space="preserve"> miatt bevezetett </w:t>
      </w:r>
      <w:proofErr w:type="spellStart"/>
      <w:r>
        <w:t>flageket</w:t>
      </w:r>
      <w:proofErr w:type="spellEnd"/>
      <w:r>
        <w:t xml:space="preserve">, és egy gyertya lefutása alatt </w:t>
      </w:r>
      <w:r w:rsidR="00D5651D">
        <w:t>5</w:t>
      </w:r>
      <w:r>
        <w:t>-sz</w:t>
      </w:r>
      <w:r w:rsidR="00D5651D">
        <w:t>ö</w:t>
      </w:r>
      <w:r>
        <w:t xml:space="preserve">r hívok rá az </w:t>
      </w:r>
      <w:proofErr w:type="spellStart"/>
      <w:proofErr w:type="gramStart"/>
      <w:r>
        <w:t>onData</w:t>
      </w:r>
      <w:proofErr w:type="spellEnd"/>
      <w:r>
        <w:t>(</w:t>
      </w:r>
      <w:proofErr w:type="gramEnd"/>
      <w:r>
        <w:t xml:space="preserve">) függvényre, ami a korábbi </w:t>
      </w:r>
      <w:r w:rsidR="00D5651D">
        <w:t>MQL4</w:t>
      </w:r>
      <w:r>
        <w:t xml:space="preserve">-es </w:t>
      </w:r>
      <w:proofErr w:type="spellStart"/>
      <w:r>
        <w:t>onTick</w:t>
      </w:r>
      <w:proofErr w:type="spellEnd"/>
      <w:r>
        <w:t>() megfelelője. Ez azért jó, mert elég időt hagy az API-hívások lefutásához, de nem késik sokat az adatok elemzésével akkor se, ha pont gyertyaváltás előtt 1 másodperccel próbálkozik a hívással.</w:t>
      </w:r>
    </w:p>
    <w:p w14:paraId="2A2DDEB2" w14:textId="58D33B74" w:rsidR="00D5651D" w:rsidRDefault="00D5651D" w:rsidP="00D5651D">
      <w:pPr>
        <w:pStyle w:val="Cmsor3"/>
      </w:pPr>
      <w:bookmarkStart w:id="73" w:name="_Toc58991046"/>
      <w:r>
        <w:t xml:space="preserve">Az </w:t>
      </w:r>
      <w:proofErr w:type="spellStart"/>
      <w:r>
        <w:t>Oanda</w:t>
      </w:r>
      <w:proofErr w:type="spellEnd"/>
      <w:r>
        <w:t xml:space="preserve"> API elérése</w:t>
      </w:r>
      <w:bookmarkEnd w:id="73"/>
    </w:p>
    <w:p w14:paraId="32DDCEF6" w14:textId="38CA2F20" w:rsidR="00F32DD3" w:rsidRDefault="00D5651D" w:rsidP="00D5651D">
      <w:r w:rsidRPr="00D5651D">
        <w:t xml:space="preserve">Az API-hoz találtam egy </w:t>
      </w:r>
      <w:proofErr w:type="spellStart"/>
      <w:r w:rsidR="00D11AC9">
        <w:t>Simple</w:t>
      </w:r>
      <w:proofErr w:type="spellEnd"/>
      <w:r w:rsidR="00D11AC9">
        <w:t xml:space="preserve"> </w:t>
      </w:r>
      <w:proofErr w:type="spellStart"/>
      <w:r w:rsidR="00D11AC9">
        <w:t>FxTrade</w:t>
      </w:r>
      <w:proofErr w:type="spellEnd"/>
      <w:r w:rsidR="00D11AC9" w:rsidRPr="00D5651D">
        <w:t xml:space="preserve"> </w:t>
      </w:r>
      <w:r w:rsidRPr="00D5651D">
        <w:t xml:space="preserve">nevű </w:t>
      </w:r>
      <w:r w:rsidR="00F32DD3">
        <w:t>NPM csomagot, amely egy burkoló</w:t>
      </w:r>
      <w:r w:rsidRPr="00D5651D">
        <w:t xml:space="preserve"> osztálykönyvtár</w:t>
      </w:r>
      <w:r w:rsidR="00F32DD3">
        <w:t xml:space="preserve"> az API felett</w:t>
      </w:r>
      <w:r w:rsidRPr="00D5651D">
        <w:t xml:space="preserve">. Ez </w:t>
      </w:r>
      <w:r w:rsidR="00F32DD3">
        <w:t>ugyan nem különösebben</w:t>
      </w:r>
      <w:r w:rsidRPr="00D5651D">
        <w:t xml:space="preserve"> jól dokumentált, </w:t>
      </w:r>
      <w:r w:rsidRPr="00D5651D">
        <w:lastRenderedPageBreak/>
        <w:t xml:space="preserve">viszont egy kis próbálkozás és </w:t>
      </w:r>
      <w:proofErr w:type="gramStart"/>
      <w:r w:rsidRPr="00D5651D">
        <w:t>console.log(</w:t>
      </w:r>
      <w:proofErr w:type="gramEnd"/>
      <w:r w:rsidRPr="00D5651D">
        <w:t>)-</w:t>
      </w:r>
      <w:proofErr w:type="spellStart"/>
      <w:r w:rsidRPr="00D5651D">
        <w:t>olás</w:t>
      </w:r>
      <w:proofErr w:type="spellEnd"/>
      <w:r w:rsidRPr="00D5651D">
        <w:t xml:space="preserve"> után átlátható, és az alap funkciókat jól ellátja. </w:t>
      </w:r>
    </w:p>
    <w:p w14:paraId="3D0184AA" w14:textId="36FC97DA" w:rsidR="00F32DD3" w:rsidRDefault="00F32DD3" w:rsidP="00D5651D">
      <w:r>
        <w:t>Az alapvető működési elve egy állapotgéphez hasonlítható, ugyanis használat előtt fel kell konfigurálni, amikor is a felhasználó API kulcsát, és a használni kívánt, brókernél nyitott számlának az azonosítóját kell megadni. Ezek után a legtöbb lekérdezést egy-egy egyszerű függvényhívással is végre lehet hajtani.</w:t>
      </w:r>
    </w:p>
    <w:p w14:paraId="3A9CB9E4" w14:textId="46F47B4A" w:rsidR="00D5651D" w:rsidRPr="00D5651D" w:rsidRDefault="00D5651D" w:rsidP="00D5651D">
      <w:r w:rsidRPr="00D5651D">
        <w:t>A probléma ott kezdőd</w:t>
      </w:r>
      <w:r w:rsidR="00F32DD3">
        <w:t>ött</w:t>
      </w:r>
      <w:r w:rsidRPr="00D5651D">
        <w:t>, amikor az API-kéréseket</w:t>
      </w:r>
      <w:r w:rsidR="00F32DD3">
        <w:t xml:space="preserve"> </w:t>
      </w:r>
      <w:r w:rsidRPr="00D5651D">
        <w:t>specifikálni</w:t>
      </w:r>
      <w:r w:rsidR="00F32DD3">
        <w:t xml:space="preserve"> kellett</w:t>
      </w:r>
      <w:r w:rsidRPr="00D5651D">
        <w:t xml:space="preserve">. Az én esetemben a gyertyák lekérdezése </w:t>
      </w:r>
      <w:r w:rsidR="00F32DD3">
        <w:t>nem volt kivitelezhető, ugyanis nem lehetett megadni, hogy pontosan hány gyertyára van szükségem, pedig az API támogatja ezt a funkciót</w:t>
      </w:r>
      <w:r w:rsidRPr="00D5651D">
        <w:t xml:space="preserve">. </w:t>
      </w:r>
      <w:r w:rsidR="00F32DD3">
        <w:t>Így i</w:t>
      </w:r>
      <w:r w:rsidRPr="00D5651D">
        <w:t xml:space="preserve">tt kénytelen voltam </w:t>
      </w:r>
      <w:proofErr w:type="spellStart"/>
      <w:r w:rsidRPr="00D5651D">
        <w:t>axios</w:t>
      </w:r>
      <w:proofErr w:type="spellEnd"/>
      <w:r w:rsidR="00F32DD3">
        <w:t xml:space="preserve"> (NPM csomag nyers HTTP kérések lebonyolításához)</w:t>
      </w:r>
      <w:r w:rsidRPr="00D5651D">
        <w:t xml:space="preserve"> segítségével egy nyers API-hívást kidolgozni.</w:t>
      </w:r>
      <w:r w:rsidR="00F32DD3">
        <w:t xml:space="preserve"> Összességében így is sok fölösleges kódolást spóroltam meg, de tekintve, hogy mennyi idő ment el az osztálykönyvtár működésének a megértésére, nem biztos, hogy ajánlanám bárkinek is a használatát.</w:t>
      </w:r>
    </w:p>
    <w:p w14:paraId="421B0856" w14:textId="31AF915D" w:rsidR="00D5651D" w:rsidRDefault="00D5651D" w:rsidP="00D5651D">
      <w:pPr>
        <w:pStyle w:val="Cmsor3"/>
      </w:pPr>
      <w:bookmarkStart w:id="74" w:name="_Toc58991047"/>
      <w:r>
        <w:t>Többfelhasználós működés</w:t>
      </w:r>
      <w:bookmarkEnd w:id="74"/>
    </w:p>
    <w:p w14:paraId="37687C05" w14:textId="1B44F6AF" w:rsidR="00127E89" w:rsidRDefault="00127E89" w:rsidP="00127E89">
      <w:r>
        <w:t xml:space="preserve">Ahhoz, hogy ez az alkalmazás rendes szolgáltatásként működhessen, egyszerre több felhasználót is ki kell tudnia szolgálni. </w:t>
      </w:r>
    </w:p>
    <w:p w14:paraId="0C4929D4" w14:textId="472BF5C2" w:rsidR="00D11AC9" w:rsidRDefault="00127E89" w:rsidP="00127E89">
      <w:r>
        <w:t>Az első elképzelésem ennek megvalósításával kapcsolatban</w:t>
      </w:r>
      <w:r w:rsidR="00D11AC9">
        <w:t xml:space="preserve"> egy ahhoz hasonló rendszer volt, mint amit a relációs adatbázisok tranzakciókezelésénél használnak. Ehhez „</w:t>
      </w:r>
      <w:proofErr w:type="spellStart"/>
      <w:proofErr w:type="gramStart"/>
      <w:r w:rsidR="00D11AC9">
        <w:t>lock</w:t>
      </w:r>
      <w:proofErr w:type="spellEnd"/>
      <w:r w:rsidR="00D11AC9">
        <w:t>”-</w:t>
      </w:r>
      <w:proofErr w:type="gramEnd"/>
      <w:r w:rsidR="00D11AC9">
        <w:t>ok gyanánt újabb globális változókat vezettem be. Ezeknek elméletben működniük kellene, azonban azzal, hogy aszinkron kérések hatására állítom be azokat, meglehetősen kiszámíthatatlanná válik a működésük. Ennek kiküszöbölésére több kísérletet is tettem, azonban végül kénytelen voltam egy ehhez csak apró részletekben hasonlító megoldást kitalálni.</w:t>
      </w:r>
    </w:p>
    <w:p w14:paraId="64C347DE" w14:textId="77777777" w:rsidR="007E66DD" w:rsidRDefault="00D11AC9" w:rsidP="00127E89">
      <w:r>
        <w:t xml:space="preserve">A végső jó ötletet a </w:t>
      </w:r>
      <w:proofErr w:type="spellStart"/>
      <w:r>
        <w:t>Simple</w:t>
      </w:r>
      <w:proofErr w:type="spellEnd"/>
      <w:r>
        <w:t xml:space="preserve"> </w:t>
      </w:r>
      <w:proofErr w:type="spellStart"/>
      <w:r>
        <w:t>FxTrade</w:t>
      </w:r>
      <w:proofErr w:type="spellEnd"/>
      <w:r>
        <w:t xml:space="preserve"> csomagoló osztály adta. Egészen pontosan annak az állapotgép-szerű működése. Erre alapozva kidolgoztam egy olyan működést, amely az aszinkron környezetben – annak minden előnyét megtartva – képes állapotgépként működni</w:t>
      </w:r>
      <w:r w:rsidR="007E66DD">
        <w:t>. Mindezt úgy, hogy a felhasználók saját algoritmusainak a működése között garantáltan nincs átfedés.</w:t>
      </w:r>
    </w:p>
    <w:p w14:paraId="7C7FF2EF" w14:textId="62940E68" w:rsidR="00D11AC9" w:rsidRDefault="007E66DD" w:rsidP="00127E89">
      <w:r>
        <w:t xml:space="preserve">A megvalósítás alapja egy közönséges tömb, amelybe induláskor, valamint a felhasználói adatbázis frissülése esetén beolvasom a felhasználók minden szükséges adatát, így innentől sokkal gyorsabban, memóriából tud dolgozni a program. A beolvasás </w:t>
      </w:r>
      <w:r>
        <w:lastRenderedPageBreak/>
        <w:t xml:space="preserve">során a három összekapcsolt kollekciót rögtön össze is fésülöm, így az adatok elérése abszolút intuitív, objektumorientált szemléletet követ. </w:t>
      </w:r>
    </w:p>
    <w:p w14:paraId="7E79AFC4" w14:textId="7B4BBC09" w:rsidR="007E66DD" w:rsidRDefault="007E66DD" w:rsidP="007E66DD">
      <w:r>
        <w:t>A felhasználókat az email-címük alapján azonosítom. Ez az a paraméter, amely behálózza az egész alkalmazást, hiszen minden függvény megkapja, amely az algoritmus futásához közvetlenül kapcsolódik. A függvények ezzel a paraméterrel indexelik a memóriába beolvasott tömböt, és így érik el az adott felhasználóhoz tartozó specifikus adatokat.</w:t>
      </w:r>
    </w:p>
    <w:p w14:paraId="02866D2E" w14:textId="0397D921" w:rsidR="00D11AC9" w:rsidRDefault="007E66DD" w:rsidP="00127E89">
      <w:r>
        <w:t xml:space="preserve">A </w:t>
      </w:r>
      <w:proofErr w:type="spellStart"/>
      <w:r>
        <w:t>Simple</w:t>
      </w:r>
      <w:proofErr w:type="spellEnd"/>
      <w:r>
        <w:t xml:space="preserve"> </w:t>
      </w:r>
      <w:proofErr w:type="spellStart"/>
      <w:r>
        <w:t>FxTrade</w:t>
      </w:r>
      <w:proofErr w:type="spellEnd"/>
      <w:r>
        <w:t xml:space="preserve"> felépítését kihasználva </w:t>
      </w:r>
      <w:r w:rsidR="00DE5228">
        <w:t>írtam egy saját konfiguráló függvényt, amely szintén az email-cím alapján azonosítja be a felhasználót, majd szerzi be a tömbből a konfigurációhoz szükséges adatokat. Ezt a függvényt minden egyes alkalommal meg kell hívni, mielőtt az algoritmus API-hívást kezdeményez. A konfigurációs függvény lefutása után minden esetben közvetlenül következik a HTTP kérés konfigurálása, így garantálható, hogy az a megfelelő adatokkal fog történni.</w:t>
      </w:r>
    </w:p>
    <w:p w14:paraId="73718B78" w14:textId="286765C6" w:rsidR="00AC6729" w:rsidRDefault="00AC6729" w:rsidP="00AC6729">
      <w:pPr>
        <w:pStyle w:val="Cmsor3"/>
      </w:pPr>
      <w:bookmarkStart w:id="75" w:name="_Hlk58980625"/>
      <w:bookmarkStart w:id="76" w:name="_Toc58991048"/>
      <w:r>
        <w:t xml:space="preserve">Felhasználói </w:t>
      </w:r>
      <w:proofErr w:type="spellStart"/>
      <w:r>
        <w:t>authentikáció</w:t>
      </w:r>
      <w:bookmarkEnd w:id="76"/>
      <w:proofErr w:type="spellEnd"/>
    </w:p>
    <w:p w14:paraId="21B816B4" w14:textId="09018FB6" w:rsidR="005E50BA" w:rsidRPr="005E50BA" w:rsidRDefault="005E50BA" w:rsidP="005E50BA">
      <w:r>
        <w:t>A felhasználói belépést jelszó alapján kell szabályozni, azonban ahhoz, hogy ne kelljen minden egyes kérés esetén újból bejelentkezni, szükség van egy rendszerre, amely a kliens oldalon bejelentkeztetve tartja a felhasználót.</w:t>
      </w:r>
    </w:p>
    <w:p w14:paraId="66078CFA" w14:textId="7B013339" w:rsidR="00AC6729" w:rsidRDefault="005E50BA" w:rsidP="005E50BA">
      <w:pPr>
        <w:pStyle w:val="Cmsor4"/>
      </w:pPr>
      <w:r>
        <w:t xml:space="preserve">Lokális </w:t>
      </w:r>
      <w:proofErr w:type="spellStart"/>
      <w:r>
        <w:t>authentikáció</w:t>
      </w:r>
      <w:proofErr w:type="spellEnd"/>
    </w:p>
    <w:p w14:paraId="78171401" w14:textId="3DD16DA2" w:rsidR="005E50BA" w:rsidRDefault="005E50BA" w:rsidP="005E50BA">
      <w:r>
        <w:t xml:space="preserve">Ahhoz, hogy a bejelentkezési oldalon megadott email-cím és jelszó alapján ellenőrizni tudjam a felhasználó hitelességét, össze kell vetnem a jelszót az adatbázisban található </w:t>
      </w:r>
      <w:proofErr w:type="spellStart"/>
      <w:r>
        <w:t>enkriptált</w:t>
      </w:r>
      <w:proofErr w:type="spellEnd"/>
      <w:r>
        <w:t xml:space="preserve"> jelszóval. Erre nyújt egyszerű megoldást a </w:t>
      </w:r>
      <w:proofErr w:type="spellStart"/>
      <w:r>
        <w:t>Passport</w:t>
      </w:r>
      <w:proofErr w:type="spellEnd"/>
      <w:r>
        <w:t xml:space="preserve"> lokális stratégiája, amely mindezt egyetlen függvényhívással elvégzi.</w:t>
      </w:r>
    </w:p>
    <w:p w14:paraId="2667BFE9" w14:textId="4F06F01D" w:rsidR="005E50BA" w:rsidRDefault="005E50BA" w:rsidP="005E50BA">
      <w:pPr>
        <w:pStyle w:val="Cmsor4"/>
      </w:pPr>
      <w:proofErr w:type="spellStart"/>
      <w:r>
        <w:t>Token</w:t>
      </w:r>
      <w:proofErr w:type="spellEnd"/>
      <w:r>
        <w:t xml:space="preserve"> alapú </w:t>
      </w:r>
      <w:proofErr w:type="spellStart"/>
      <w:r>
        <w:t>authentikáció</w:t>
      </w:r>
      <w:proofErr w:type="spellEnd"/>
    </w:p>
    <w:p w14:paraId="58365A6E" w14:textId="4600E1C2" w:rsidR="005E50BA" w:rsidRDefault="005E50BA" w:rsidP="005E50BA">
      <w:r>
        <w:t xml:space="preserve">Miután a felhasználót a lokális stratégia hitelesnek találta, a hitelesítő függvény </w:t>
      </w:r>
      <w:proofErr w:type="spellStart"/>
      <w:r>
        <w:t>callback</w:t>
      </w:r>
      <w:proofErr w:type="spellEnd"/>
      <w:r>
        <w:t xml:space="preserve"> függvényében a </w:t>
      </w:r>
      <w:proofErr w:type="spellStart"/>
      <w:r>
        <w:t>Passport</w:t>
      </w:r>
      <w:proofErr w:type="spellEnd"/>
      <w:r>
        <w:t xml:space="preserve"> JWT stratégiájának segítségével beállítok egy </w:t>
      </w:r>
      <w:proofErr w:type="spellStart"/>
      <w:r>
        <w:t>tokent</w:t>
      </w:r>
      <w:proofErr w:type="spellEnd"/>
      <w:r>
        <w:t xml:space="preserve">, amivel később azonosíthatja magát a felhasználó. </w:t>
      </w:r>
    </w:p>
    <w:p w14:paraId="2AE1ACFD" w14:textId="30C6ABB6" w:rsidR="005E50BA" w:rsidRDefault="005E50BA" w:rsidP="005E50BA">
      <w:r>
        <w:t xml:space="preserve">A </w:t>
      </w:r>
      <w:proofErr w:type="spellStart"/>
      <w:r>
        <w:t>tokent</w:t>
      </w:r>
      <w:proofErr w:type="spellEnd"/>
      <w:r>
        <w:t xml:space="preserve"> a felhasználó </w:t>
      </w:r>
      <w:proofErr w:type="spellStart"/>
      <w:r>
        <w:t>adatbázisbeli</w:t>
      </w:r>
      <w:proofErr w:type="spellEnd"/>
      <w:r>
        <w:t xml:space="preserve"> azonosító kódjából és email-címéből, valamint egy titkos kulcsból generálom. Ezt a </w:t>
      </w:r>
      <w:proofErr w:type="spellStart"/>
      <w:r>
        <w:t>tokent</w:t>
      </w:r>
      <w:proofErr w:type="spellEnd"/>
      <w:r>
        <w:t xml:space="preserve"> a belépés után a szerver visszaküldi a kliens oldalnak Később ez alapján könnyen beazonosítható lesz a felhasználó.</w:t>
      </w:r>
    </w:p>
    <w:p w14:paraId="1CEBE150" w14:textId="77777777" w:rsidR="005F14B7" w:rsidRDefault="005F14B7" w:rsidP="005E50BA">
      <w:r>
        <w:lastRenderedPageBreak/>
        <w:t xml:space="preserve">Onnantól, hogy a kliens oldal megkapta az azonosító </w:t>
      </w:r>
      <w:proofErr w:type="spellStart"/>
      <w:r>
        <w:t>tokent</w:t>
      </w:r>
      <w:proofErr w:type="spellEnd"/>
      <w:r>
        <w:t xml:space="preserve">, minden kérés fejlécében meg kell azt adni, mint </w:t>
      </w:r>
      <w:proofErr w:type="spellStart"/>
      <w:r>
        <w:t>authentikációs</w:t>
      </w:r>
      <w:proofErr w:type="spellEnd"/>
      <w:r>
        <w:t xml:space="preserve"> mezőt, máshogy nem lehet használni a szerver szolgáltatásait.</w:t>
      </w:r>
    </w:p>
    <w:p w14:paraId="4B63C056" w14:textId="7ACBC428" w:rsidR="005E50BA" w:rsidRPr="005E50BA" w:rsidRDefault="005F14B7" w:rsidP="005F14B7">
      <w:r>
        <w:rPr>
          <w:noProof/>
        </w:rPr>
        <mc:AlternateContent>
          <mc:Choice Requires="wps">
            <w:drawing>
              <wp:anchor distT="45720" distB="45720" distL="114300" distR="114300" simplePos="0" relativeHeight="251698176" behindDoc="0" locked="0" layoutInCell="1" allowOverlap="1" wp14:anchorId="3DD5B657" wp14:editId="57871F96">
                <wp:simplePos x="0" y="0"/>
                <wp:positionH relativeFrom="margin">
                  <wp:align>left</wp:align>
                </wp:positionH>
                <wp:positionV relativeFrom="paragraph">
                  <wp:posOffset>1662785</wp:posOffset>
                </wp:positionV>
                <wp:extent cx="5360035" cy="3042920"/>
                <wp:effectExtent l="0" t="0" r="12065" b="24130"/>
                <wp:wrapSquare wrapText="bothSides"/>
                <wp:docPr id="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3043451"/>
                        </a:xfrm>
                        <a:prstGeom prst="rect">
                          <a:avLst/>
                        </a:prstGeom>
                        <a:solidFill>
                          <a:schemeClr val="accent1">
                            <a:lumMod val="20000"/>
                            <a:lumOff val="80000"/>
                          </a:schemeClr>
                        </a:solidFill>
                        <a:ln w="3175">
                          <a:solidFill>
                            <a:srgbClr val="000000"/>
                          </a:solidFill>
                          <a:miter lim="800000"/>
                          <a:headEnd/>
                          <a:tailEnd/>
                        </a:ln>
                      </wps:spPr>
                      <wps:txbx>
                        <w:txbxContent>
                          <w:p w14:paraId="439B8992" w14:textId="77777777" w:rsidR="00897967" w:rsidRPr="005F14B7" w:rsidRDefault="00897967" w:rsidP="002340BA">
                            <w:pPr>
                              <w:pStyle w:val="Kd"/>
                            </w:pPr>
                            <w:proofErr w:type="spellStart"/>
                            <w:proofErr w:type="gramStart"/>
                            <w:r w:rsidRPr="005F14B7">
                              <w:t>passport.use</w:t>
                            </w:r>
                            <w:proofErr w:type="spellEnd"/>
                            <w:r w:rsidRPr="005F14B7">
                              <w:t>(</w:t>
                            </w:r>
                            <w:proofErr w:type="gramEnd"/>
                          </w:p>
                          <w:p w14:paraId="40F9863F" w14:textId="77777777" w:rsidR="00897967" w:rsidRPr="005F14B7" w:rsidRDefault="00897967" w:rsidP="002340BA">
                            <w:pPr>
                              <w:pStyle w:val="Kd"/>
                            </w:pPr>
                            <w:r w:rsidRPr="005F14B7">
                              <w:t xml:space="preserve">  </w:t>
                            </w:r>
                            <w:proofErr w:type="spellStart"/>
                            <w:r w:rsidRPr="005F14B7">
                              <w:t>new</w:t>
                            </w:r>
                            <w:proofErr w:type="spellEnd"/>
                            <w:r w:rsidRPr="005F14B7">
                              <w:t xml:space="preserve"> </w:t>
                            </w:r>
                            <w:proofErr w:type="spellStart"/>
                            <w:proofErr w:type="gramStart"/>
                            <w:r w:rsidRPr="005F14B7">
                              <w:t>JWTStrategy</w:t>
                            </w:r>
                            <w:proofErr w:type="spellEnd"/>
                            <w:r w:rsidRPr="005F14B7">
                              <w:t>(</w:t>
                            </w:r>
                            <w:proofErr w:type="gramEnd"/>
                          </w:p>
                          <w:p w14:paraId="3FA0016B" w14:textId="77777777" w:rsidR="00897967" w:rsidRPr="005F14B7" w:rsidRDefault="00897967" w:rsidP="002340BA">
                            <w:pPr>
                              <w:pStyle w:val="Kd"/>
                            </w:pPr>
                            <w:r w:rsidRPr="005F14B7">
                              <w:t xml:space="preserve">    {</w:t>
                            </w:r>
                          </w:p>
                          <w:p w14:paraId="78633A3D" w14:textId="77777777" w:rsidR="00897967" w:rsidRPr="005F14B7" w:rsidRDefault="00897967" w:rsidP="002340BA">
                            <w:pPr>
                              <w:pStyle w:val="Kd"/>
                            </w:pPr>
                            <w:r w:rsidRPr="005F14B7">
                              <w:t xml:space="preserve">      </w:t>
                            </w:r>
                            <w:proofErr w:type="spellStart"/>
                            <w:r w:rsidRPr="005F14B7">
                              <w:t>jwtFromRequest</w:t>
                            </w:r>
                            <w:proofErr w:type="spellEnd"/>
                            <w:r w:rsidRPr="005F14B7">
                              <w:t xml:space="preserve">: </w:t>
                            </w:r>
                            <w:proofErr w:type="spellStart"/>
                            <w:r w:rsidRPr="005F14B7">
                              <w:t>ExtractJWT.fromAuthHeaderAsBearerToken</w:t>
                            </w:r>
                            <w:proofErr w:type="spellEnd"/>
                            <w:r w:rsidRPr="005F14B7">
                              <w:t>(),</w:t>
                            </w:r>
                          </w:p>
                          <w:p w14:paraId="11BE243C" w14:textId="77777777" w:rsidR="00897967" w:rsidRPr="005F14B7" w:rsidRDefault="00897967" w:rsidP="002340BA">
                            <w:pPr>
                              <w:pStyle w:val="Kd"/>
                            </w:pPr>
                            <w:r w:rsidRPr="005F14B7">
                              <w:t xml:space="preserve">      </w:t>
                            </w:r>
                            <w:proofErr w:type="spellStart"/>
                            <w:r w:rsidRPr="005F14B7">
                              <w:t>secretOrKey</w:t>
                            </w:r>
                            <w:proofErr w:type="spellEnd"/>
                            <w:r w:rsidRPr="005F14B7">
                              <w:t>: "awrt2",</w:t>
                            </w:r>
                          </w:p>
                          <w:p w14:paraId="4680BED4" w14:textId="77777777" w:rsidR="00897967" w:rsidRPr="005F14B7" w:rsidRDefault="00897967" w:rsidP="002340BA">
                            <w:pPr>
                              <w:pStyle w:val="Kd"/>
                            </w:pPr>
                            <w:r w:rsidRPr="005F14B7">
                              <w:t xml:space="preserve">    },</w:t>
                            </w:r>
                          </w:p>
                          <w:p w14:paraId="5425AB39" w14:textId="77777777" w:rsidR="00897967" w:rsidRPr="005F14B7" w:rsidRDefault="00897967" w:rsidP="002340BA">
                            <w:pPr>
                              <w:pStyle w:val="Kd"/>
                            </w:pPr>
                            <w:r w:rsidRPr="005F14B7">
                              <w:t xml:space="preserve">    </w:t>
                            </w:r>
                            <w:proofErr w:type="spellStart"/>
                            <w:r w:rsidRPr="005F14B7">
                              <w:t>function</w:t>
                            </w:r>
                            <w:proofErr w:type="spellEnd"/>
                            <w:r w:rsidRPr="005F14B7">
                              <w:t xml:space="preserve"> (</w:t>
                            </w:r>
                            <w:proofErr w:type="spellStart"/>
                            <w:r w:rsidRPr="005F14B7">
                              <w:t>jwtPayload</w:t>
                            </w:r>
                            <w:proofErr w:type="spellEnd"/>
                            <w:r w:rsidRPr="005F14B7">
                              <w:t xml:space="preserve">, </w:t>
                            </w:r>
                            <w:proofErr w:type="spellStart"/>
                            <w:r w:rsidRPr="005F14B7">
                              <w:t>done</w:t>
                            </w:r>
                            <w:proofErr w:type="spellEnd"/>
                            <w:r w:rsidRPr="005F14B7">
                              <w:t>) {</w:t>
                            </w:r>
                          </w:p>
                          <w:p w14:paraId="44268C3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User.findById</w:t>
                            </w:r>
                            <w:proofErr w:type="spellEnd"/>
                            <w:r w:rsidRPr="005F14B7">
                              <w:t>(jwtPayload.id)</w:t>
                            </w:r>
                          </w:p>
                          <w:p w14:paraId="15DED488"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("_account")</w:t>
                            </w:r>
                          </w:p>
                          <w:p w14:paraId="208C2D1D"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w:t>
                            </w:r>
                            <w:proofErr w:type="spellStart"/>
                            <w:r w:rsidRPr="005F14B7">
                              <w:t>algo</w:t>
                            </w:r>
                            <w:proofErr w:type="spellEnd"/>
                            <w:r w:rsidRPr="005F14B7">
                              <w:t>")</w:t>
                            </w:r>
                          </w:p>
                          <w:p w14:paraId="3CAB84DB" w14:textId="77777777" w:rsidR="00897967" w:rsidRPr="005F14B7" w:rsidRDefault="00897967" w:rsidP="002340BA">
                            <w:pPr>
                              <w:pStyle w:val="Kd"/>
                            </w:pPr>
                            <w:r w:rsidRPr="005F14B7">
                              <w:t xml:space="preserve">        </w:t>
                            </w:r>
                            <w:proofErr w:type="gramStart"/>
                            <w:r w:rsidRPr="005F14B7">
                              <w:t>.</w:t>
                            </w:r>
                            <w:proofErr w:type="spellStart"/>
                            <w:r w:rsidRPr="005F14B7">
                              <w:t>then</w:t>
                            </w:r>
                            <w:proofErr w:type="spellEnd"/>
                            <w:proofErr w:type="gramEnd"/>
                            <w:r w:rsidRPr="005F14B7">
                              <w:t>((</w:t>
                            </w:r>
                            <w:proofErr w:type="spellStart"/>
                            <w:r w:rsidRPr="005F14B7">
                              <w:t>user</w:t>
                            </w:r>
                            <w:proofErr w:type="spellEnd"/>
                            <w:r w:rsidRPr="005F14B7">
                              <w:t>) =&gt; {</w:t>
                            </w:r>
                          </w:p>
                          <w:p w14:paraId="1B149EC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proofErr w:type="gramStart"/>
                            <w:r w:rsidRPr="005F14B7">
                              <w:t>done</w:t>
                            </w:r>
                            <w:proofErr w:type="spellEnd"/>
                            <w:r w:rsidRPr="005F14B7">
                              <w:t>(</w:t>
                            </w:r>
                            <w:proofErr w:type="gramEnd"/>
                            <w:r w:rsidRPr="005F14B7">
                              <w:t xml:space="preserve">null, </w:t>
                            </w:r>
                            <w:proofErr w:type="spellStart"/>
                            <w:r w:rsidRPr="005F14B7">
                              <w:t>user</w:t>
                            </w:r>
                            <w:proofErr w:type="spellEnd"/>
                            <w:r w:rsidRPr="005F14B7">
                              <w:t>);</w:t>
                            </w:r>
                          </w:p>
                          <w:p w14:paraId="011CDEC4" w14:textId="77777777" w:rsidR="00897967" w:rsidRPr="005F14B7" w:rsidRDefault="00897967" w:rsidP="002340BA">
                            <w:pPr>
                              <w:pStyle w:val="Kd"/>
                            </w:pPr>
                            <w:r w:rsidRPr="005F14B7">
                              <w:t xml:space="preserve">        })</w:t>
                            </w:r>
                          </w:p>
                          <w:p w14:paraId="4B9AB2D6" w14:textId="77777777" w:rsidR="00897967" w:rsidRPr="005F14B7" w:rsidRDefault="00897967" w:rsidP="002340BA">
                            <w:pPr>
                              <w:pStyle w:val="Kd"/>
                            </w:pPr>
                            <w:r w:rsidRPr="005F14B7">
                              <w:t xml:space="preserve">        </w:t>
                            </w:r>
                            <w:proofErr w:type="gramStart"/>
                            <w:r w:rsidRPr="005F14B7">
                              <w:t>.</w:t>
                            </w:r>
                            <w:proofErr w:type="spellStart"/>
                            <w:r w:rsidRPr="005F14B7">
                              <w:t>catch</w:t>
                            </w:r>
                            <w:proofErr w:type="spellEnd"/>
                            <w:proofErr w:type="gramEnd"/>
                            <w:r w:rsidRPr="005F14B7">
                              <w:t>((</w:t>
                            </w:r>
                            <w:proofErr w:type="spellStart"/>
                            <w:r w:rsidRPr="005F14B7">
                              <w:t>err</w:t>
                            </w:r>
                            <w:proofErr w:type="spellEnd"/>
                            <w:r w:rsidRPr="005F14B7">
                              <w:t>) =&gt; {</w:t>
                            </w:r>
                          </w:p>
                          <w:p w14:paraId="08CB86FA"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done</w:t>
                            </w:r>
                            <w:proofErr w:type="spellEnd"/>
                            <w:r w:rsidRPr="005F14B7">
                              <w:t>(</w:t>
                            </w:r>
                            <w:proofErr w:type="spellStart"/>
                            <w:r w:rsidRPr="005F14B7">
                              <w:t>err</w:t>
                            </w:r>
                            <w:proofErr w:type="spellEnd"/>
                            <w:r w:rsidRPr="005F14B7">
                              <w:t>);</w:t>
                            </w:r>
                          </w:p>
                          <w:p w14:paraId="0305CB7D" w14:textId="77777777" w:rsidR="00897967" w:rsidRPr="005F14B7" w:rsidRDefault="00897967" w:rsidP="002340BA">
                            <w:pPr>
                              <w:pStyle w:val="Kd"/>
                            </w:pPr>
                            <w:r w:rsidRPr="005F14B7">
                              <w:t xml:space="preserve">        });</w:t>
                            </w:r>
                          </w:p>
                          <w:p w14:paraId="105C2366" w14:textId="77777777" w:rsidR="00897967" w:rsidRPr="005F14B7" w:rsidRDefault="00897967" w:rsidP="002340BA">
                            <w:pPr>
                              <w:pStyle w:val="Kd"/>
                            </w:pPr>
                            <w:r w:rsidRPr="005F14B7">
                              <w:t xml:space="preserve">    }</w:t>
                            </w:r>
                          </w:p>
                          <w:p w14:paraId="39C6C13F" w14:textId="77777777" w:rsidR="00897967" w:rsidRPr="005F14B7" w:rsidRDefault="00897967" w:rsidP="002340BA">
                            <w:pPr>
                              <w:pStyle w:val="Kd"/>
                            </w:pPr>
                            <w:r w:rsidRPr="005F14B7">
                              <w:t xml:space="preserve">  )</w:t>
                            </w:r>
                          </w:p>
                          <w:p w14:paraId="18F0596B" w14:textId="77777777" w:rsidR="00897967" w:rsidRPr="00085CF9" w:rsidRDefault="00897967" w:rsidP="002340BA">
                            <w:pPr>
                              <w:pStyle w:val="Kd"/>
                            </w:pPr>
                            <w:r w:rsidRPr="005F14B7">
                              <w:t>);</w:t>
                            </w:r>
                          </w:p>
                          <w:p w14:paraId="57A314F1" w14:textId="77777777" w:rsidR="00897967" w:rsidRDefault="00897967"/>
                          <w:p w14:paraId="30D23934" w14:textId="26674ECC" w:rsidR="00897967" w:rsidRPr="005F14B7" w:rsidRDefault="00897967" w:rsidP="002340BA">
                            <w:pPr>
                              <w:pStyle w:val="Kd"/>
                            </w:pPr>
                            <w:proofErr w:type="spellStart"/>
                            <w:proofErr w:type="gramStart"/>
                            <w:r w:rsidRPr="005F14B7">
                              <w:t>passport.use</w:t>
                            </w:r>
                            <w:proofErr w:type="spellEnd"/>
                            <w:r w:rsidRPr="005F14B7">
                              <w:t>(</w:t>
                            </w:r>
                            <w:proofErr w:type="gramEnd"/>
                          </w:p>
                          <w:p w14:paraId="0BE95550" w14:textId="77777777" w:rsidR="00897967" w:rsidRPr="005F14B7" w:rsidRDefault="00897967" w:rsidP="002340BA">
                            <w:pPr>
                              <w:pStyle w:val="Kd"/>
                            </w:pPr>
                            <w:r w:rsidRPr="005F14B7">
                              <w:t xml:space="preserve">  </w:t>
                            </w:r>
                            <w:proofErr w:type="spellStart"/>
                            <w:r w:rsidRPr="005F14B7">
                              <w:t>new</w:t>
                            </w:r>
                            <w:proofErr w:type="spellEnd"/>
                            <w:r w:rsidRPr="005F14B7">
                              <w:t xml:space="preserve"> </w:t>
                            </w:r>
                            <w:proofErr w:type="spellStart"/>
                            <w:proofErr w:type="gramStart"/>
                            <w:r w:rsidRPr="005F14B7">
                              <w:t>JWTStrategy</w:t>
                            </w:r>
                            <w:proofErr w:type="spellEnd"/>
                            <w:r w:rsidRPr="005F14B7">
                              <w:t>(</w:t>
                            </w:r>
                            <w:proofErr w:type="gramEnd"/>
                          </w:p>
                          <w:p w14:paraId="117A943D" w14:textId="77777777" w:rsidR="00897967" w:rsidRPr="005F14B7" w:rsidRDefault="00897967" w:rsidP="002340BA">
                            <w:pPr>
                              <w:pStyle w:val="Kd"/>
                            </w:pPr>
                            <w:r w:rsidRPr="005F14B7">
                              <w:t xml:space="preserve">    {</w:t>
                            </w:r>
                          </w:p>
                          <w:p w14:paraId="2695A827" w14:textId="77777777" w:rsidR="00897967" w:rsidRPr="005F14B7" w:rsidRDefault="00897967" w:rsidP="002340BA">
                            <w:pPr>
                              <w:pStyle w:val="Kd"/>
                            </w:pPr>
                            <w:r w:rsidRPr="005F14B7">
                              <w:t xml:space="preserve">      </w:t>
                            </w:r>
                            <w:proofErr w:type="spellStart"/>
                            <w:r w:rsidRPr="005F14B7">
                              <w:t>jwtFromRequest</w:t>
                            </w:r>
                            <w:proofErr w:type="spellEnd"/>
                            <w:r w:rsidRPr="005F14B7">
                              <w:t xml:space="preserve">: </w:t>
                            </w:r>
                            <w:proofErr w:type="spellStart"/>
                            <w:r w:rsidRPr="005F14B7">
                              <w:t>ExtractJWT.fromAuthHeaderAsBearerToken</w:t>
                            </w:r>
                            <w:proofErr w:type="spellEnd"/>
                            <w:r w:rsidRPr="005F14B7">
                              <w:t>(),</w:t>
                            </w:r>
                          </w:p>
                          <w:p w14:paraId="5660984A" w14:textId="77777777" w:rsidR="00897967" w:rsidRPr="005F14B7" w:rsidRDefault="00897967" w:rsidP="002340BA">
                            <w:pPr>
                              <w:pStyle w:val="Kd"/>
                            </w:pPr>
                            <w:r w:rsidRPr="005F14B7">
                              <w:t xml:space="preserve">      </w:t>
                            </w:r>
                            <w:proofErr w:type="spellStart"/>
                            <w:r w:rsidRPr="005F14B7">
                              <w:t>secretOrKey</w:t>
                            </w:r>
                            <w:proofErr w:type="spellEnd"/>
                            <w:r w:rsidRPr="005F14B7">
                              <w:t>: "awrt2",</w:t>
                            </w:r>
                          </w:p>
                          <w:p w14:paraId="52BF2A98" w14:textId="77777777" w:rsidR="00897967" w:rsidRPr="005F14B7" w:rsidRDefault="00897967" w:rsidP="002340BA">
                            <w:pPr>
                              <w:pStyle w:val="Kd"/>
                            </w:pPr>
                            <w:r w:rsidRPr="005F14B7">
                              <w:t xml:space="preserve">    },</w:t>
                            </w:r>
                          </w:p>
                          <w:p w14:paraId="0AD1EFA6" w14:textId="77777777" w:rsidR="00897967" w:rsidRPr="005F14B7" w:rsidRDefault="00897967" w:rsidP="002340BA">
                            <w:pPr>
                              <w:pStyle w:val="Kd"/>
                            </w:pPr>
                            <w:r w:rsidRPr="005F14B7">
                              <w:t xml:space="preserve">    </w:t>
                            </w:r>
                            <w:proofErr w:type="spellStart"/>
                            <w:r w:rsidRPr="005F14B7">
                              <w:t>function</w:t>
                            </w:r>
                            <w:proofErr w:type="spellEnd"/>
                            <w:r w:rsidRPr="005F14B7">
                              <w:t xml:space="preserve"> (</w:t>
                            </w:r>
                            <w:proofErr w:type="spellStart"/>
                            <w:r w:rsidRPr="005F14B7">
                              <w:t>jwtPayload</w:t>
                            </w:r>
                            <w:proofErr w:type="spellEnd"/>
                            <w:r w:rsidRPr="005F14B7">
                              <w:t xml:space="preserve">, </w:t>
                            </w:r>
                            <w:proofErr w:type="spellStart"/>
                            <w:r w:rsidRPr="005F14B7">
                              <w:t>done</w:t>
                            </w:r>
                            <w:proofErr w:type="spellEnd"/>
                            <w:r w:rsidRPr="005F14B7">
                              <w:t>) {</w:t>
                            </w:r>
                          </w:p>
                          <w:p w14:paraId="32E37265"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User.findById</w:t>
                            </w:r>
                            <w:proofErr w:type="spellEnd"/>
                            <w:r w:rsidRPr="005F14B7">
                              <w:t>(jwtPayload.id)</w:t>
                            </w:r>
                          </w:p>
                          <w:p w14:paraId="5AA86448"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("_account")</w:t>
                            </w:r>
                          </w:p>
                          <w:p w14:paraId="091C04F6"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w:t>
                            </w:r>
                            <w:proofErr w:type="spellStart"/>
                            <w:r w:rsidRPr="005F14B7">
                              <w:t>algo</w:t>
                            </w:r>
                            <w:proofErr w:type="spellEnd"/>
                            <w:r w:rsidRPr="005F14B7">
                              <w:t>")</w:t>
                            </w:r>
                          </w:p>
                          <w:p w14:paraId="12F70CF0" w14:textId="77777777" w:rsidR="00897967" w:rsidRPr="005F14B7" w:rsidRDefault="00897967" w:rsidP="002340BA">
                            <w:pPr>
                              <w:pStyle w:val="Kd"/>
                            </w:pPr>
                            <w:r w:rsidRPr="005F14B7">
                              <w:t xml:space="preserve">        </w:t>
                            </w:r>
                            <w:proofErr w:type="gramStart"/>
                            <w:r w:rsidRPr="005F14B7">
                              <w:t>.</w:t>
                            </w:r>
                            <w:proofErr w:type="spellStart"/>
                            <w:r w:rsidRPr="005F14B7">
                              <w:t>then</w:t>
                            </w:r>
                            <w:proofErr w:type="spellEnd"/>
                            <w:proofErr w:type="gramEnd"/>
                            <w:r w:rsidRPr="005F14B7">
                              <w:t>((</w:t>
                            </w:r>
                            <w:proofErr w:type="spellStart"/>
                            <w:r w:rsidRPr="005F14B7">
                              <w:t>user</w:t>
                            </w:r>
                            <w:proofErr w:type="spellEnd"/>
                            <w:r w:rsidRPr="005F14B7">
                              <w:t>) =&gt; {</w:t>
                            </w:r>
                          </w:p>
                          <w:p w14:paraId="2AB8162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proofErr w:type="gramStart"/>
                            <w:r w:rsidRPr="005F14B7">
                              <w:t>done</w:t>
                            </w:r>
                            <w:proofErr w:type="spellEnd"/>
                            <w:r w:rsidRPr="005F14B7">
                              <w:t>(</w:t>
                            </w:r>
                            <w:proofErr w:type="gramEnd"/>
                            <w:r w:rsidRPr="005F14B7">
                              <w:t xml:space="preserve">null, </w:t>
                            </w:r>
                            <w:proofErr w:type="spellStart"/>
                            <w:r w:rsidRPr="005F14B7">
                              <w:t>user</w:t>
                            </w:r>
                            <w:proofErr w:type="spellEnd"/>
                            <w:r w:rsidRPr="005F14B7">
                              <w:t>);</w:t>
                            </w:r>
                          </w:p>
                          <w:p w14:paraId="73377EA8" w14:textId="77777777" w:rsidR="00897967" w:rsidRPr="005F14B7" w:rsidRDefault="00897967" w:rsidP="002340BA">
                            <w:pPr>
                              <w:pStyle w:val="Kd"/>
                            </w:pPr>
                            <w:r w:rsidRPr="005F14B7">
                              <w:t xml:space="preserve">        })</w:t>
                            </w:r>
                          </w:p>
                          <w:p w14:paraId="3302E9B8" w14:textId="77777777" w:rsidR="00897967" w:rsidRPr="005F14B7" w:rsidRDefault="00897967" w:rsidP="002340BA">
                            <w:pPr>
                              <w:pStyle w:val="Kd"/>
                            </w:pPr>
                            <w:r w:rsidRPr="005F14B7">
                              <w:t xml:space="preserve">        </w:t>
                            </w:r>
                            <w:proofErr w:type="gramStart"/>
                            <w:r w:rsidRPr="005F14B7">
                              <w:t>.</w:t>
                            </w:r>
                            <w:proofErr w:type="spellStart"/>
                            <w:r w:rsidRPr="005F14B7">
                              <w:t>catch</w:t>
                            </w:r>
                            <w:proofErr w:type="spellEnd"/>
                            <w:proofErr w:type="gramEnd"/>
                            <w:r w:rsidRPr="005F14B7">
                              <w:t>((</w:t>
                            </w:r>
                            <w:proofErr w:type="spellStart"/>
                            <w:r w:rsidRPr="005F14B7">
                              <w:t>err</w:t>
                            </w:r>
                            <w:proofErr w:type="spellEnd"/>
                            <w:r w:rsidRPr="005F14B7">
                              <w:t>) =&gt; {</w:t>
                            </w:r>
                          </w:p>
                          <w:p w14:paraId="11CD06E5"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done</w:t>
                            </w:r>
                            <w:proofErr w:type="spellEnd"/>
                            <w:r w:rsidRPr="005F14B7">
                              <w:t>(</w:t>
                            </w:r>
                            <w:proofErr w:type="spellStart"/>
                            <w:r w:rsidRPr="005F14B7">
                              <w:t>err</w:t>
                            </w:r>
                            <w:proofErr w:type="spellEnd"/>
                            <w:r w:rsidRPr="005F14B7">
                              <w:t>);</w:t>
                            </w:r>
                          </w:p>
                          <w:p w14:paraId="018E4AE0" w14:textId="77777777" w:rsidR="00897967" w:rsidRPr="005F14B7" w:rsidRDefault="00897967" w:rsidP="002340BA">
                            <w:pPr>
                              <w:pStyle w:val="Kd"/>
                            </w:pPr>
                            <w:r w:rsidRPr="005F14B7">
                              <w:t xml:space="preserve">        });</w:t>
                            </w:r>
                          </w:p>
                          <w:p w14:paraId="4ADB1205" w14:textId="77777777" w:rsidR="00897967" w:rsidRPr="005F14B7" w:rsidRDefault="00897967" w:rsidP="002340BA">
                            <w:pPr>
                              <w:pStyle w:val="Kd"/>
                            </w:pPr>
                            <w:r w:rsidRPr="005F14B7">
                              <w:t xml:space="preserve">    }</w:t>
                            </w:r>
                          </w:p>
                          <w:p w14:paraId="514F2ED2" w14:textId="77777777" w:rsidR="00897967" w:rsidRPr="005F14B7" w:rsidRDefault="00897967" w:rsidP="002340BA">
                            <w:pPr>
                              <w:pStyle w:val="Kd"/>
                            </w:pPr>
                            <w:r w:rsidRPr="005F14B7">
                              <w:t xml:space="preserve">  )</w:t>
                            </w:r>
                          </w:p>
                          <w:p w14:paraId="7D2E46BF" w14:textId="65C40DE5" w:rsidR="00897967" w:rsidRPr="00085CF9" w:rsidRDefault="00897967" w:rsidP="002340BA">
                            <w:pPr>
                              <w:pStyle w:val="Kd"/>
                            </w:pPr>
                            <w:r w:rsidRPr="005F14B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5B657" id="_x0000_s1067" type="#_x0000_t202" style="position:absolute;left:0;text-align:left;margin-left:0;margin-top:130.95pt;width:422.05pt;height:239.6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" fillcolor="#deeaf6 [660]" strokeweight=".25pt">
                <v:textbox>
                  <w:txbxContent>
                    <w:p w14:paraId="439B8992" w14:textId="77777777" w:rsidR="00897967" w:rsidRPr="005F14B7" w:rsidRDefault="00897967" w:rsidP="002340BA">
                      <w:pPr>
                        <w:pStyle w:val="Kd"/>
                      </w:pPr>
                      <w:proofErr w:type="spellStart"/>
                      <w:proofErr w:type="gramStart"/>
                      <w:r w:rsidRPr="005F14B7">
                        <w:t>passport.use</w:t>
                      </w:r>
                      <w:proofErr w:type="spellEnd"/>
                      <w:r w:rsidRPr="005F14B7">
                        <w:t>(</w:t>
                      </w:r>
                      <w:proofErr w:type="gramEnd"/>
                    </w:p>
                    <w:p w14:paraId="40F9863F" w14:textId="77777777" w:rsidR="00897967" w:rsidRPr="005F14B7" w:rsidRDefault="00897967" w:rsidP="002340BA">
                      <w:pPr>
                        <w:pStyle w:val="Kd"/>
                      </w:pPr>
                      <w:r w:rsidRPr="005F14B7">
                        <w:t xml:space="preserve">  </w:t>
                      </w:r>
                      <w:proofErr w:type="spellStart"/>
                      <w:r w:rsidRPr="005F14B7">
                        <w:t>new</w:t>
                      </w:r>
                      <w:proofErr w:type="spellEnd"/>
                      <w:r w:rsidRPr="005F14B7">
                        <w:t xml:space="preserve"> </w:t>
                      </w:r>
                      <w:proofErr w:type="spellStart"/>
                      <w:proofErr w:type="gramStart"/>
                      <w:r w:rsidRPr="005F14B7">
                        <w:t>JWTStrategy</w:t>
                      </w:r>
                      <w:proofErr w:type="spellEnd"/>
                      <w:r w:rsidRPr="005F14B7">
                        <w:t>(</w:t>
                      </w:r>
                      <w:proofErr w:type="gramEnd"/>
                    </w:p>
                    <w:p w14:paraId="3FA0016B" w14:textId="77777777" w:rsidR="00897967" w:rsidRPr="005F14B7" w:rsidRDefault="00897967" w:rsidP="002340BA">
                      <w:pPr>
                        <w:pStyle w:val="Kd"/>
                      </w:pPr>
                      <w:r w:rsidRPr="005F14B7">
                        <w:t xml:space="preserve">    {</w:t>
                      </w:r>
                    </w:p>
                    <w:p w14:paraId="78633A3D" w14:textId="77777777" w:rsidR="00897967" w:rsidRPr="005F14B7" w:rsidRDefault="00897967" w:rsidP="002340BA">
                      <w:pPr>
                        <w:pStyle w:val="Kd"/>
                      </w:pPr>
                      <w:r w:rsidRPr="005F14B7">
                        <w:t xml:space="preserve">      </w:t>
                      </w:r>
                      <w:proofErr w:type="spellStart"/>
                      <w:r w:rsidRPr="005F14B7">
                        <w:t>jwtFromRequest</w:t>
                      </w:r>
                      <w:proofErr w:type="spellEnd"/>
                      <w:r w:rsidRPr="005F14B7">
                        <w:t xml:space="preserve">: </w:t>
                      </w:r>
                      <w:proofErr w:type="spellStart"/>
                      <w:r w:rsidRPr="005F14B7">
                        <w:t>ExtractJWT.fromAuthHeaderAsBearerToken</w:t>
                      </w:r>
                      <w:proofErr w:type="spellEnd"/>
                      <w:r w:rsidRPr="005F14B7">
                        <w:t>(),</w:t>
                      </w:r>
                    </w:p>
                    <w:p w14:paraId="11BE243C" w14:textId="77777777" w:rsidR="00897967" w:rsidRPr="005F14B7" w:rsidRDefault="00897967" w:rsidP="002340BA">
                      <w:pPr>
                        <w:pStyle w:val="Kd"/>
                      </w:pPr>
                      <w:r w:rsidRPr="005F14B7">
                        <w:t xml:space="preserve">      </w:t>
                      </w:r>
                      <w:proofErr w:type="spellStart"/>
                      <w:r w:rsidRPr="005F14B7">
                        <w:t>secretOrKey</w:t>
                      </w:r>
                      <w:proofErr w:type="spellEnd"/>
                      <w:r w:rsidRPr="005F14B7">
                        <w:t>: "awrt2",</w:t>
                      </w:r>
                    </w:p>
                    <w:p w14:paraId="4680BED4" w14:textId="77777777" w:rsidR="00897967" w:rsidRPr="005F14B7" w:rsidRDefault="00897967" w:rsidP="002340BA">
                      <w:pPr>
                        <w:pStyle w:val="Kd"/>
                      </w:pPr>
                      <w:r w:rsidRPr="005F14B7">
                        <w:t xml:space="preserve">    },</w:t>
                      </w:r>
                    </w:p>
                    <w:p w14:paraId="5425AB39" w14:textId="77777777" w:rsidR="00897967" w:rsidRPr="005F14B7" w:rsidRDefault="00897967" w:rsidP="002340BA">
                      <w:pPr>
                        <w:pStyle w:val="Kd"/>
                      </w:pPr>
                      <w:r w:rsidRPr="005F14B7">
                        <w:t xml:space="preserve">    </w:t>
                      </w:r>
                      <w:proofErr w:type="spellStart"/>
                      <w:r w:rsidRPr="005F14B7">
                        <w:t>function</w:t>
                      </w:r>
                      <w:proofErr w:type="spellEnd"/>
                      <w:r w:rsidRPr="005F14B7">
                        <w:t xml:space="preserve"> (</w:t>
                      </w:r>
                      <w:proofErr w:type="spellStart"/>
                      <w:r w:rsidRPr="005F14B7">
                        <w:t>jwtPayload</w:t>
                      </w:r>
                      <w:proofErr w:type="spellEnd"/>
                      <w:r w:rsidRPr="005F14B7">
                        <w:t xml:space="preserve">, </w:t>
                      </w:r>
                      <w:proofErr w:type="spellStart"/>
                      <w:r w:rsidRPr="005F14B7">
                        <w:t>done</w:t>
                      </w:r>
                      <w:proofErr w:type="spellEnd"/>
                      <w:r w:rsidRPr="005F14B7">
                        <w:t>) {</w:t>
                      </w:r>
                    </w:p>
                    <w:p w14:paraId="44268C3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User.findById</w:t>
                      </w:r>
                      <w:proofErr w:type="spellEnd"/>
                      <w:r w:rsidRPr="005F14B7">
                        <w:t>(jwtPayload.id)</w:t>
                      </w:r>
                    </w:p>
                    <w:p w14:paraId="15DED488"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("_account")</w:t>
                      </w:r>
                    </w:p>
                    <w:p w14:paraId="208C2D1D"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w:t>
                      </w:r>
                      <w:proofErr w:type="spellStart"/>
                      <w:r w:rsidRPr="005F14B7">
                        <w:t>algo</w:t>
                      </w:r>
                      <w:proofErr w:type="spellEnd"/>
                      <w:r w:rsidRPr="005F14B7">
                        <w:t>")</w:t>
                      </w:r>
                    </w:p>
                    <w:p w14:paraId="3CAB84DB" w14:textId="77777777" w:rsidR="00897967" w:rsidRPr="005F14B7" w:rsidRDefault="00897967" w:rsidP="002340BA">
                      <w:pPr>
                        <w:pStyle w:val="Kd"/>
                      </w:pPr>
                      <w:r w:rsidRPr="005F14B7">
                        <w:t xml:space="preserve">        </w:t>
                      </w:r>
                      <w:proofErr w:type="gramStart"/>
                      <w:r w:rsidRPr="005F14B7">
                        <w:t>.</w:t>
                      </w:r>
                      <w:proofErr w:type="spellStart"/>
                      <w:r w:rsidRPr="005F14B7">
                        <w:t>then</w:t>
                      </w:r>
                      <w:proofErr w:type="spellEnd"/>
                      <w:proofErr w:type="gramEnd"/>
                      <w:r w:rsidRPr="005F14B7">
                        <w:t>((</w:t>
                      </w:r>
                      <w:proofErr w:type="spellStart"/>
                      <w:r w:rsidRPr="005F14B7">
                        <w:t>user</w:t>
                      </w:r>
                      <w:proofErr w:type="spellEnd"/>
                      <w:r w:rsidRPr="005F14B7">
                        <w:t>) =&gt; {</w:t>
                      </w:r>
                    </w:p>
                    <w:p w14:paraId="1B149EC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proofErr w:type="gramStart"/>
                      <w:r w:rsidRPr="005F14B7">
                        <w:t>done</w:t>
                      </w:r>
                      <w:proofErr w:type="spellEnd"/>
                      <w:r w:rsidRPr="005F14B7">
                        <w:t>(</w:t>
                      </w:r>
                      <w:proofErr w:type="gramEnd"/>
                      <w:r w:rsidRPr="005F14B7">
                        <w:t xml:space="preserve">null, </w:t>
                      </w:r>
                      <w:proofErr w:type="spellStart"/>
                      <w:r w:rsidRPr="005F14B7">
                        <w:t>user</w:t>
                      </w:r>
                      <w:proofErr w:type="spellEnd"/>
                      <w:r w:rsidRPr="005F14B7">
                        <w:t>);</w:t>
                      </w:r>
                    </w:p>
                    <w:p w14:paraId="011CDEC4" w14:textId="77777777" w:rsidR="00897967" w:rsidRPr="005F14B7" w:rsidRDefault="00897967" w:rsidP="002340BA">
                      <w:pPr>
                        <w:pStyle w:val="Kd"/>
                      </w:pPr>
                      <w:r w:rsidRPr="005F14B7">
                        <w:t xml:space="preserve">        })</w:t>
                      </w:r>
                    </w:p>
                    <w:p w14:paraId="4B9AB2D6" w14:textId="77777777" w:rsidR="00897967" w:rsidRPr="005F14B7" w:rsidRDefault="00897967" w:rsidP="002340BA">
                      <w:pPr>
                        <w:pStyle w:val="Kd"/>
                      </w:pPr>
                      <w:r w:rsidRPr="005F14B7">
                        <w:t xml:space="preserve">        </w:t>
                      </w:r>
                      <w:proofErr w:type="gramStart"/>
                      <w:r w:rsidRPr="005F14B7">
                        <w:t>.</w:t>
                      </w:r>
                      <w:proofErr w:type="spellStart"/>
                      <w:r w:rsidRPr="005F14B7">
                        <w:t>catch</w:t>
                      </w:r>
                      <w:proofErr w:type="spellEnd"/>
                      <w:proofErr w:type="gramEnd"/>
                      <w:r w:rsidRPr="005F14B7">
                        <w:t>((</w:t>
                      </w:r>
                      <w:proofErr w:type="spellStart"/>
                      <w:r w:rsidRPr="005F14B7">
                        <w:t>err</w:t>
                      </w:r>
                      <w:proofErr w:type="spellEnd"/>
                      <w:r w:rsidRPr="005F14B7">
                        <w:t>) =&gt; {</w:t>
                      </w:r>
                    </w:p>
                    <w:p w14:paraId="08CB86FA"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done</w:t>
                      </w:r>
                      <w:proofErr w:type="spellEnd"/>
                      <w:r w:rsidRPr="005F14B7">
                        <w:t>(</w:t>
                      </w:r>
                      <w:proofErr w:type="spellStart"/>
                      <w:r w:rsidRPr="005F14B7">
                        <w:t>err</w:t>
                      </w:r>
                      <w:proofErr w:type="spellEnd"/>
                      <w:r w:rsidRPr="005F14B7">
                        <w:t>);</w:t>
                      </w:r>
                    </w:p>
                    <w:p w14:paraId="0305CB7D" w14:textId="77777777" w:rsidR="00897967" w:rsidRPr="005F14B7" w:rsidRDefault="00897967" w:rsidP="002340BA">
                      <w:pPr>
                        <w:pStyle w:val="Kd"/>
                      </w:pPr>
                      <w:r w:rsidRPr="005F14B7">
                        <w:t xml:space="preserve">        });</w:t>
                      </w:r>
                    </w:p>
                    <w:p w14:paraId="105C2366" w14:textId="77777777" w:rsidR="00897967" w:rsidRPr="005F14B7" w:rsidRDefault="00897967" w:rsidP="002340BA">
                      <w:pPr>
                        <w:pStyle w:val="Kd"/>
                      </w:pPr>
                      <w:r w:rsidRPr="005F14B7">
                        <w:t xml:space="preserve">    }</w:t>
                      </w:r>
                    </w:p>
                    <w:p w14:paraId="39C6C13F" w14:textId="77777777" w:rsidR="00897967" w:rsidRPr="005F14B7" w:rsidRDefault="00897967" w:rsidP="002340BA">
                      <w:pPr>
                        <w:pStyle w:val="Kd"/>
                      </w:pPr>
                      <w:r w:rsidRPr="005F14B7">
                        <w:t xml:space="preserve">  )</w:t>
                      </w:r>
                    </w:p>
                    <w:p w14:paraId="18F0596B" w14:textId="77777777" w:rsidR="00897967" w:rsidRPr="00085CF9" w:rsidRDefault="00897967" w:rsidP="002340BA">
                      <w:pPr>
                        <w:pStyle w:val="Kd"/>
                      </w:pPr>
                      <w:r w:rsidRPr="005F14B7">
                        <w:t>);</w:t>
                      </w:r>
                    </w:p>
                    <w:p w14:paraId="57A314F1" w14:textId="77777777" w:rsidR="00897967" w:rsidRDefault="00897967"/>
                    <w:p w14:paraId="30D23934" w14:textId="26674ECC" w:rsidR="00897967" w:rsidRPr="005F14B7" w:rsidRDefault="00897967" w:rsidP="002340BA">
                      <w:pPr>
                        <w:pStyle w:val="Kd"/>
                      </w:pPr>
                      <w:proofErr w:type="spellStart"/>
                      <w:proofErr w:type="gramStart"/>
                      <w:r w:rsidRPr="005F14B7">
                        <w:t>passport.use</w:t>
                      </w:r>
                      <w:proofErr w:type="spellEnd"/>
                      <w:r w:rsidRPr="005F14B7">
                        <w:t>(</w:t>
                      </w:r>
                      <w:proofErr w:type="gramEnd"/>
                    </w:p>
                    <w:p w14:paraId="0BE95550" w14:textId="77777777" w:rsidR="00897967" w:rsidRPr="005F14B7" w:rsidRDefault="00897967" w:rsidP="002340BA">
                      <w:pPr>
                        <w:pStyle w:val="Kd"/>
                      </w:pPr>
                      <w:r w:rsidRPr="005F14B7">
                        <w:t xml:space="preserve">  </w:t>
                      </w:r>
                      <w:proofErr w:type="spellStart"/>
                      <w:r w:rsidRPr="005F14B7">
                        <w:t>new</w:t>
                      </w:r>
                      <w:proofErr w:type="spellEnd"/>
                      <w:r w:rsidRPr="005F14B7">
                        <w:t xml:space="preserve"> </w:t>
                      </w:r>
                      <w:proofErr w:type="spellStart"/>
                      <w:proofErr w:type="gramStart"/>
                      <w:r w:rsidRPr="005F14B7">
                        <w:t>JWTStrategy</w:t>
                      </w:r>
                      <w:proofErr w:type="spellEnd"/>
                      <w:r w:rsidRPr="005F14B7">
                        <w:t>(</w:t>
                      </w:r>
                      <w:proofErr w:type="gramEnd"/>
                    </w:p>
                    <w:p w14:paraId="117A943D" w14:textId="77777777" w:rsidR="00897967" w:rsidRPr="005F14B7" w:rsidRDefault="00897967" w:rsidP="002340BA">
                      <w:pPr>
                        <w:pStyle w:val="Kd"/>
                      </w:pPr>
                      <w:r w:rsidRPr="005F14B7">
                        <w:t xml:space="preserve">    {</w:t>
                      </w:r>
                    </w:p>
                    <w:p w14:paraId="2695A827" w14:textId="77777777" w:rsidR="00897967" w:rsidRPr="005F14B7" w:rsidRDefault="00897967" w:rsidP="002340BA">
                      <w:pPr>
                        <w:pStyle w:val="Kd"/>
                      </w:pPr>
                      <w:r w:rsidRPr="005F14B7">
                        <w:t xml:space="preserve">      </w:t>
                      </w:r>
                      <w:proofErr w:type="spellStart"/>
                      <w:r w:rsidRPr="005F14B7">
                        <w:t>jwtFromRequest</w:t>
                      </w:r>
                      <w:proofErr w:type="spellEnd"/>
                      <w:r w:rsidRPr="005F14B7">
                        <w:t xml:space="preserve">: </w:t>
                      </w:r>
                      <w:proofErr w:type="spellStart"/>
                      <w:r w:rsidRPr="005F14B7">
                        <w:t>ExtractJWT.fromAuthHeaderAsBearerToken</w:t>
                      </w:r>
                      <w:proofErr w:type="spellEnd"/>
                      <w:r w:rsidRPr="005F14B7">
                        <w:t>(),</w:t>
                      </w:r>
                    </w:p>
                    <w:p w14:paraId="5660984A" w14:textId="77777777" w:rsidR="00897967" w:rsidRPr="005F14B7" w:rsidRDefault="00897967" w:rsidP="002340BA">
                      <w:pPr>
                        <w:pStyle w:val="Kd"/>
                      </w:pPr>
                      <w:r w:rsidRPr="005F14B7">
                        <w:t xml:space="preserve">      </w:t>
                      </w:r>
                      <w:proofErr w:type="spellStart"/>
                      <w:r w:rsidRPr="005F14B7">
                        <w:t>secretOrKey</w:t>
                      </w:r>
                      <w:proofErr w:type="spellEnd"/>
                      <w:r w:rsidRPr="005F14B7">
                        <w:t>: "awrt2",</w:t>
                      </w:r>
                    </w:p>
                    <w:p w14:paraId="52BF2A98" w14:textId="77777777" w:rsidR="00897967" w:rsidRPr="005F14B7" w:rsidRDefault="00897967" w:rsidP="002340BA">
                      <w:pPr>
                        <w:pStyle w:val="Kd"/>
                      </w:pPr>
                      <w:r w:rsidRPr="005F14B7">
                        <w:t xml:space="preserve">    },</w:t>
                      </w:r>
                    </w:p>
                    <w:p w14:paraId="0AD1EFA6" w14:textId="77777777" w:rsidR="00897967" w:rsidRPr="005F14B7" w:rsidRDefault="00897967" w:rsidP="002340BA">
                      <w:pPr>
                        <w:pStyle w:val="Kd"/>
                      </w:pPr>
                      <w:r w:rsidRPr="005F14B7">
                        <w:t xml:space="preserve">    </w:t>
                      </w:r>
                      <w:proofErr w:type="spellStart"/>
                      <w:r w:rsidRPr="005F14B7">
                        <w:t>function</w:t>
                      </w:r>
                      <w:proofErr w:type="spellEnd"/>
                      <w:r w:rsidRPr="005F14B7">
                        <w:t xml:space="preserve"> (</w:t>
                      </w:r>
                      <w:proofErr w:type="spellStart"/>
                      <w:r w:rsidRPr="005F14B7">
                        <w:t>jwtPayload</w:t>
                      </w:r>
                      <w:proofErr w:type="spellEnd"/>
                      <w:r w:rsidRPr="005F14B7">
                        <w:t xml:space="preserve">, </w:t>
                      </w:r>
                      <w:proofErr w:type="spellStart"/>
                      <w:r w:rsidRPr="005F14B7">
                        <w:t>done</w:t>
                      </w:r>
                      <w:proofErr w:type="spellEnd"/>
                      <w:r w:rsidRPr="005F14B7">
                        <w:t>) {</w:t>
                      </w:r>
                    </w:p>
                    <w:p w14:paraId="32E37265"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User.findById</w:t>
                      </w:r>
                      <w:proofErr w:type="spellEnd"/>
                      <w:r w:rsidRPr="005F14B7">
                        <w:t>(jwtPayload.id)</w:t>
                      </w:r>
                    </w:p>
                    <w:p w14:paraId="5AA86448"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("_account")</w:t>
                      </w:r>
                    </w:p>
                    <w:p w14:paraId="091C04F6" w14:textId="77777777" w:rsidR="00897967" w:rsidRPr="005F14B7" w:rsidRDefault="00897967" w:rsidP="002340BA">
                      <w:pPr>
                        <w:pStyle w:val="Kd"/>
                      </w:pPr>
                      <w:r w:rsidRPr="005F14B7">
                        <w:t xml:space="preserve">        </w:t>
                      </w:r>
                      <w:proofErr w:type="gramStart"/>
                      <w:r w:rsidRPr="005F14B7">
                        <w:t>.</w:t>
                      </w:r>
                      <w:proofErr w:type="spellStart"/>
                      <w:r w:rsidRPr="005F14B7">
                        <w:t>populate</w:t>
                      </w:r>
                      <w:proofErr w:type="spellEnd"/>
                      <w:proofErr w:type="gramEnd"/>
                      <w:r w:rsidRPr="005F14B7">
                        <w:t>("_</w:t>
                      </w:r>
                      <w:proofErr w:type="spellStart"/>
                      <w:r w:rsidRPr="005F14B7">
                        <w:t>algo</w:t>
                      </w:r>
                      <w:proofErr w:type="spellEnd"/>
                      <w:r w:rsidRPr="005F14B7">
                        <w:t>")</w:t>
                      </w:r>
                    </w:p>
                    <w:p w14:paraId="12F70CF0" w14:textId="77777777" w:rsidR="00897967" w:rsidRPr="005F14B7" w:rsidRDefault="00897967" w:rsidP="002340BA">
                      <w:pPr>
                        <w:pStyle w:val="Kd"/>
                      </w:pPr>
                      <w:r w:rsidRPr="005F14B7">
                        <w:t xml:space="preserve">        </w:t>
                      </w:r>
                      <w:proofErr w:type="gramStart"/>
                      <w:r w:rsidRPr="005F14B7">
                        <w:t>.</w:t>
                      </w:r>
                      <w:proofErr w:type="spellStart"/>
                      <w:r w:rsidRPr="005F14B7">
                        <w:t>then</w:t>
                      </w:r>
                      <w:proofErr w:type="spellEnd"/>
                      <w:proofErr w:type="gramEnd"/>
                      <w:r w:rsidRPr="005F14B7">
                        <w:t>((</w:t>
                      </w:r>
                      <w:proofErr w:type="spellStart"/>
                      <w:r w:rsidRPr="005F14B7">
                        <w:t>user</w:t>
                      </w:r>
                      <w:proofErr w:type="spellEnd"/>
                      <w:r w:rsidRPr="005F14B7">
                        <w:t>) =&gt; {</w:t>
                      </w:r>
                    </w:p>
                    <w:p w14:paraId="2AB8162D"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proofErr w:type="gramStart"/>
                      <w:r w:rsidRPr="005F14B7">
                        <w:t>done</w:t>
                      </w:r>
                      <w:proofErr w:type="spellEnd"/>
                      <w:r w:rsidRPr="005F14B7">
                        <w:t>(</w:t>
                      </w:r>
                      <w:proofErr w:type="gramEnd"/>
                      <w:r w:rsidRPr="005F14B7">
                        <w:t xml:space="preserve">null, </w:t>
                      </w:r>
                      <w:proofErr w:type="spellStart"/>
                      <w:r w:rsidRPr="005F14B7">
                        <w:t>user</w:t>
                      </w:r>
                      <w:proofErr w:type="spellEnd"/>
                      <w:r w:rsidRPr="005F14B7">
                        <w:t>);</w:t>
                      </w:r>
                    </w:p>
                    <w:p w14:paraId="73377EA8" w14:textId="77777777" w:rsidR="00897967" w:rsidRPr="005F14B7" w:rsidRDefault="00897967" w:rsidP="002340BA">
                      <w:pPr>
                        <w:pStyle w:val="Kd"/>
                      </w:pPr>
                      <w:r w:rsidRPr="005F14B7">
                        <w:t xml:space="preserve">        })</w:t>
                      </w:r>
                    </w:p>
                    <w:p w14:paraId="3302E9B8" w14:textId="77777777" w:rsidR="00897967" w:rsidRPr="005F14B7" w:rsidRDefault="00897967" w:rsidP="002340BA">
                      <w:pPr>
                        <w:pStyle w:val="Kd"/>
                      </w:pPr>
                      <w:r w:rsidRPr="005F14B7">
                        <w:t xml:space="preserve">        </w:t>
                      </w:r>
                      <w:proofErr w:type="gramStart"/>
                      <w:r w:rsidRPr="005F14B7">
                        <w:t>.</w:t>
                      </w:r>
                      <w:proofErr w:type="spellStart"/>
                      <w:r w:rsidRPr="005F14B7">
                        <w:t>catch</w:t>
                      </w:r>
                      <w:proofErr w:type="spellEnd"/>
                      <w:proofErr w:type="gramEnd"/>
                      <w:r w:rsidRPr="005F14B7">
                        <w:t>((</w:t>
                      </w:r>
                      <w:proofErr w:type="spellStart"/>
                      <w:r w:rsidRPr="005F14B7">
                        <w:t>err</w:t>
                      </w:r>
                      <w:proofErr w:type="spellEnd"/>
                      <w:r w:rsidRPr="005F14B7">
                        <w:t>) =&gt; {</w:t>
                      </w:r>
                    </w:p>
                    <w:p w14:paraId="11CD06E5" w14:textId="77777777" w:rsidR="00897967" w:rsidRPr="005F14B7" w:rsidRDefault="00897967" w:rsidP="002340BA">
                      <w:pPr>
                        <w:pStyle w:val="Kd"/>
                      </w:pPr>
                      <w:r w:rsidRPr="005F14B7">
                        <w:t xml:space="preserve">          </w:t>
                      </w:r>
                      <w:proofErr w:type="spellStart"/>
                      <w:r w:rsidRPr="005F14B7">
                        <w:t>return</w:t>
                      </w:r>
                      <w:proofErr w:type="spellEnd"/>
                      <w:r w:rsidRPr="005F14B7">
                        <w:t xml:space="preserve"> </w:t>
                      </w:r>
                      <w:proofErr w:type="spellStart"/>
                      <w:r w:rsidRPr="005F14B7">
                        <w:t>done</w:t>
                      </w:r>
                      <w:proofErr w:type="spellEnd"/>
                      <w:r w:rsidRPr="005F14B7">
                        <w:t>(</w:t>
                      </w:r>
                      <w:proofErr w:type="spellStart"/>
                      <w:r w:rsidRPr="005F14B7">
                        <w:t>err</w:t>
                      </w:r>
                      <w:proofErr w:type="spellEnd"/>
                      <w:r w:rsidRPr="005F14B7">
                        <w:t>);</w:t>
                      </w:r>
                    </w:p>
                    <w:p w14:paraId="018E4AE0" w14:textId="77777777" w:rsidR="00897967" w:rsidRPr="005F14B7" w:rsidRDefault="00897967" w:rsidP="002340BA">
                      <w:pPr>
                        <w:pStyle w:val="Kd"/>
                      </w:pPr>
                      <w:r w:rsidRPr="005F14B7">
                        <w:t xml:space="preserve">        });</w:t>
                      </w:r>
                    </w:p>
                    <w:p w14:paraId="4ADB1205" w14:textId="77777777" w:rsidR="00897967" w:rsidRPr="005F14B7" w:rsidRDefault="00897967" w:rsidP="002340BA">
                      <w:pPr>
                        <w:pStyle w:val="Kd"/>
                      </w:pPr>
                      <w:r w:rsidRPr="005F14B7">
                        <w:t xml:space="preserve">    }</w:t>
                      </w:r>
                    </w:p>
                    <w:p w14:paraId="514F2ED2" w14:textId="77777777" w:rsidR="00897967" w:rsidRPr="005F14B7" w:rsidRDefault="00897967" w:rsidP="002340BA">
                      <w:pPr>
                        <w:pStyle w:val="Kd"/>
                      </w:pPr>
                      <w:r w:rsidRPr="005F14B7">
                        <w:t xml:space="preserve">  )</w:t>
                      </w:r>
                    </w:p>
                    <w:p w14:paraId="7D2E46BF" w14:textId="65C40DE5" w:rsidR="00897967" w:rsidRPr="00085CF9" w:rsidRDefault="00897967" w:rsidP="002340BA">
                      <w:pPr>
                        <w:pStyle w:val="Kd"/>
                      </w:pPr>
                      <w:r w:rsidRPr="005F14B7">
                        <w:t>);</w:t>
                      </w:r>
                    </w:p>
                  </w:txbxContent>
                </v:textbox>
                <w10:wrap type="square" anchorx="margin"/>
              </v:shape>
            </w:pict>
          </mc:Fallback>
        </mc:AlternateContent>
      </w:r>
      <w:r>
        <w:t xml:space="preserve">Ennek a fajta </w:t>
      </w:r>
      <w:proofErr w:type="spellStart"/>
      <w:r>
        <w:t>authentikációnak</w:t>
      </w:r>
      <w:proofErr w:type="spellEnd"/>
      <w:r>
        <w:t xml:space="preserve"> és az Express </w:t>
      </w:r>
      <w:proofErr w:type="spellStart"/>
      <w:r>
        <w:t>middleware</w:t>
      </w:r>
      <w:proofErr w:type="spellEnd"/>
      <w:r>
        <w:t xml:space="preserve">-rendszerének a nagy előnye, hogy a stratégia alább bemutatott módon való konfigurálása esetén amint beazonosít a szerver egy felhasználót, annak azonnal minden adatát ki tudom olvasni az adatbázisból, azonnal strukturálni tudom és hozzá tudom adni a </w:t>
      </w:r>
      <w:proofErr w:type="spellStart"/>
      <w:r>
        <w:t>request</w:t>
      </w:r>
      <w:proofErr w:type="spellEnd"/>
      <w:r>
        <w:t xml:space="preserve"> objektumhoz. Ezzel nem kell a </w:t>
      </w:r>
      <w:proofErr w:type="spellStart"/>
      <w:r>
        <w:t>middleware</w:t>
      </w:r>
      <w:r w:rsidR="004A5944">
        <w:t>-e</w:t>
      </w:r>
      <w:r>
        <w:t>kben</w:t>
      </w:r>
      <w:proofErr w:type="spellEnd"/>
      <w:r>
        <w:t xml:space="preserve"> extra adatbázislekéréseket végrehajtanom és az eredményt a </w:t>
      </w:r>
      <w:proofErr w:type="spellStart"/>
      <w:r>
        <w:t>response</w:t>
      </w:r>
      <w:proofErr w:type="spellEnd"/>
      <w:r>
        <w:t xml:space="preserve"> objektumon hordozni.</w:t>
      </w:r>
      <w:bookmarkEnd w:id="75"/>
    </w:p>
    <w:p w14:paraId="1D3C1E38" w14:textId="5962BD62" w:rsidR="00AC6729" w:rsidRDefault="00AC6729" w:rsidP="00AC6729">
      <w:pPr>
        <w:pStyle w:val="Cmsor3"/>
      </w:pPr>
      <w:bookmarkStart w:id="77" w:name="_Hlk58980866"/>
      <w:bookmarkStart w:id="78" w:name="_Toc58991049"/>
      <w:r>
        <w:t xml:space="preserve">Útvonalválasztás és </w:t>
      </w:r>
      <w:proofErr w:type="spellStart"/>
      <w:r>
        <w:t>middleware</w:t>
      </w:r>
      <w:proofErr w:type="spellEnd"/>
      <w:r w:rsidR="004A5944">
        <w:t>-e</w:t>
      </w:r>
      <w:r>
        <w:t>k</w:t>
      </w:r>
      <w:bookmarkEnd w:id="78"/>
    </w:p>
    <w:p w14:paraId="26601F17" w14:textId="2BA7AD3A" w:rsidR="00AC6729" w:rsidRDefault="00AC6729" w:rsidP="00AC6729">
      <w:r>
        <w:t xml:space="preserve">A szerverre beérkező kéréseket a kérésben megadott útvonal szerint az Express.js </w:t>
      </w:r>
      <w:proofErr w:type="spellStart"/>
      <w:r>
        <w:t>middleware</w:t>
      </w:r>
      <w:r w:rsidR="004A5944">
        <w:t>-e</w:t>
      </w:r>
      <w:r>
        <w:t>ken</w:t>
      </w:r>
      <w:proofErr w:type="spellEnd"/>
      <w:r>
        <w:t xml:space="preserve"> keresztül dolgozza fel. Ezek konfigurálásához szükség van a szerver példányára, amire fel lehet iratkoztatni a szükséges </w:t>
      </w:r>
      <w:proofErr w:type="spellStart"/>
      <w:r>
        <w:t>middleware</w:t>
      </w:r>
      <w:r w:rsidR="004A5944">
        <w:t>-e</w:t>
      </w:r>
      <w:r>
        <w:t>ket</w:t>
      </w:r>
      <w:proofErr w:type="spellEnd"/>
      <w:r>
        <w:t xml:space="preserve">. </w:t>
      </w:r>
    </w:p>
    <w:p w14:paraId="5095798A" w14:textId="64FFF857" w:rsidR="00AC6729" w:rsidRDefault="00AC6729" w:rsidP="00AC6729">
      <w:r>
        <w:t xml:space="preserve">Az egy útvonalra feliratkoztatott </w:t>
      </w:r>
      <w:proofErr w:type="spellStart"/>
      <w:r>
        <w:t>middleware</w:t>
      </w:r>
      <w:proofErr w:type="spellEnd"/>
      <w:r w:rsidR="004A5944">
        <w:t>-e</w:t>
      </w:r>
      <w:r>
        <w:t xml:space="preserve">k lánc-szerűen kapcsolódnak egymás után. A </w:t>
      </w:r>
      <w:proofErr w:type="spellStart"/>
      <w:r>
        <w:t>middleware</w:t>
      </w:r>
      <w:proofErr w:type="spellEnd"/>
      <w:r w:rsidR="004A5944">
        <w:t>-e</w:t>
      </w:r>
      <w:r>
        <w:t xml:space="preserve">k egy-egy függvényt exportálnak. Alapértelmezetten ezen függvények három objektumot kapnak paraméterként. A </w:t>
      </w:r>
      <w:proofErr w:type="spellStart"/>
      <w:r w:rsidRPr="0057629D">
        <w:rPr>
          <w:i/>
          <w:iCs/>
        </w:rPr>
        <w:t>request</w:t>
      </w:r>
      <w:proofErr w:type="spellEnd"/>
      <w:r>
        <w:t xml:space="preserve"> objektum tartalmazza a beérkezett kérés paramétereit. A </w:t>
      </w:r>
      <w:proofErr w:type="spellStart"/>
      <w:r w:rsidRPr="0057629D">
        <w:rPr>
          <w:i/>
          <w:iCs/>
        </w:rPr>
        <w:t>response</w:t>
      </w:r>
      <w:proofErr w:type="spellEnd"/>
      <w:r w:rsidRPr="0057629D">
        <w:t xml:space="preserve"> objektum</w:t>
      </w:r>
      <w:r>
        <w:t xml:space="preserve"> szolgál arra, hogy a </w:t>
      </w:r>
      <w:proofErr w:type="spellStart"/>
      <w:r>
        <w:t>middleware</w:t>
      </w:r>
      <w:proofErr w:type="spellEnd"/>
      <w:r w:rsidR="004A5944">
        <w:t>-e</w:t>
      </w:r>
      <w:r>
        <w:t xml:space="preserve">k lánca kialakítsa a HTTP választ. Konvenció szerint ezen objektum </w:t>
      </w:r>
      <w:proofErr w:type="spellStart"/>
      <w:r w:rsidRPr="0057629D">
        <w:rPr>
          <w:i/>
          <w:iCs/>
        </w:rPr>
        <w:t>locals</w:t>
      </w:r>
      <w:proofErr w:type="spellEnd"/>
      <w:r>
        <w:rPr>
          <w:i/>
          <w:iCs/>
        </w:rPr>
        <w:t xml:space="preserve"> </w:t>
      </w:r>
      <w:r>
        <w:t xml:space="preserve">paraméterén keresztül tudnak a lánc elemei kommunikálni az utánuk következőkkel. A </w:t>
      </w:r>
      <w:proofErr w:type="spellStart"/>
      <w:r w:rsidRPr="00AC6729">
        <w:rPr>
          <w:i/>
          <w:iCs/>
        </w:rPr>
        <w:t>next</w:t>
      </w:r>
      <w:proofErr w:type="spellEnd"/>
      <w:r>
        <w:t xml:space="preserve"> paraméter </w:t>
      </w:r>
      <w:r>
        <w:lastRenderedPageBreak/>
        <w:t xml:space="preserve">egy függvény, amelynek meghívására </w:t>
      </w:r>
      <w:proofErr w:type="gramStart"/>
      <w:r>
        <w:t>a</w:t>
      </w:r>
      <w:proofErr w:type="gramEnd"/>
      <w:r>
        <w:t xml:space="preserve"> az említett három paraméter átadásával </w:t>
      </w:r>
      <w:proofErr w:type="spellStart"/>
      <w:r>
        <w:t>meghívódik</w:t>
      </w:r>
      <w:proofErr w:type="spellEnd"/>
      <w:r>
        <w:t xml:space="preserve"> a lánc következő eleme.</w:t>
      </w:r>
    </w:p>
    <w:p w14:paraId="22B75C90" w14:textId="4AE71F8F" w:rsidR="00AC6729" w:rsidRPr="00AC6729" w:rsidRDefault="00AC6729" w:rsidP="00AC6729">
      <w:r>
        <w:t xml:space="preserve">A fent leírt rendszerbe épül be tökéletesen a </w:t>
      </w:r>
      <w:proofErr w:type="spellStart"/>
      <w:r>
        <w:t>Passport</w:t>
      </w:r>
      <w:proofErr w:type="spellEnd"/>
      <w:r>
        <w:t xml:space="preserve"> </w:t>
      </w:r>
      <w:proofErr w:type="spellStart"/>
      <w:r>
        <w:t>authentikációs</w:t>
      </w:r>
      <w:proofErr w:type="spellEnd"/>
      <w:r>
        <w:t xml:space="preserve"> szolgáltatás, ugyanis azon útvonalak esetén, ahol felhasználói azonosításra van szükség, elég csak a csomag által szolgáltatott </w:t>
      </w:r>
      <w:proofErr w:type="spellStart"/>
      <w:r>
        <w:t>middleware</w:t>
      </w:r>
      <w:proofErr w:type="spellEnd"/>
      <w:r w:rsidR="004A5944">
        <w:t>-</w:t>
      </w:r>
      <w:r>
        <w:t>t bekötni a lánc elejére és ez biztosítja is, hogy csak hitelesített felhasználók férhetnek hozzá az utána következő tagok funkcióihoz.</w:t>
      </w:r>
    </w:p>
    <w:p w14:paraId="69CCEDA9" w14:textId="4BE02CAE" w:rsidR="00DE5228" w:rsidRDefault="00DE5228" w:rsidP="00DE5228">
      <w:pPr>
        <w:pStyle w:val="Cmsor3"/>
      </w:pPr>
      <w:bookmarkStart w:id="79" w:name="_Toc58991050"/>
      <w:r>
        <w:t xml:space="preserve">Historikus </w:t>
      </w:r>
      <w:proofErr w:type="spellStart"/>
      <w:r>
        <w:t>teszter</w:t>
      </w:r>
      <w:bookmarkEnd w:id="79"/>
      <w:proofErr w:type="spellEnd"/>
    </w:p>
    <w:p w14:paraId="028EB6D6" w14:textId="77777777" w:rsidR="00D960D3" w:rsidRDefault="00D960D3" w:rsidP="00D960D3">
      <w:r>
        <w:t xml:space="preserve">A múltbéli adatokkal dolgozó algoritmusnak pontosan olyan működést kell mutatnia, mint az élő adatokkal dolgozónak. Ez alapján egyértelműnek tűnne az eredeti algoritmus kódjának </w:t>
      </w:r>
      <w:proofErr w:type="spellStart"/>
      <w:r>
        <w:t>újrahasznosítása</w:t>
      </w:r>
      <w:proofErr w:type="spellEnd"/>
      <w:r>
        <w:t xml:space="preserve">, azonban az aszinkron környezet, az állapotgép-szerű működés, valamint a szükséges HTTP kérések miatt rendkívül komplikálttá válna a kód, ha azt úgy írnám át, hogy a </w:t>
      </w:r>
      <w:proofErr w:type="spellStart"/>
      <w:r>
        <w:t>teszterrel</w:t>
      </w:r>
      <w:proofErr w:type="spellEnd"/>
      <w:r>
        <w:t xml:space="preserve"> is képes legyen működni. Éppen ezért, valamint később látható egyéb okok miatt egy külön fájlt szenteltem neki. </w:t>
      </w:r>
    </w:p>
    <w:p w14:paraId="1A14DE3F" w14:textId="217482AF" w:rsidR="00D960D3" w:rsidRDefault="00D960D3" w:rsidP="00D960D3">
      <w:r>
        <w:t xml:space="preserve">Ebben először is inicializálom a </w:t>
      </w:r>
      <w:r w:rsidR="005E1BC2">
        <w:t xml:space="preserve">felhasználót, aminek az adatait a </w:t>
      </w:r>
      <w:proofErr w:type="spellStart"/>
      <w:r w:rsidR="005E1BC2">
        <w:t>tesztert</w:t>
      </w:r>
      <w:proofErr w:type="spellEnd"/>
      <w:r w:rsidR="005E1BC2">
        <w:t xml:space="preserve"> kezelő </w:t>
      </w:r>
      <w:proofErr w:type="spellStart"/>
      <w:r w:rsidR="005E1BC2">
        <w:t>middleware</w:t>
      </w:r>
      <w:proofErr w:type="spellEnd"/>
      <w:r w:rsidR="004A5944">
        <w:t>-e</w:t>
      </w:r>
      <w:r w:rsidR="005E1BC2">
        <w:t xml:space="preserve">n keresztül kapom meg. A következő lépés a szükséges adatok beszerzése az </w:t>
      </w:r>
      <w:proofErr w:type="spellStart"/>
      <w:r w:rsidR="005E1BC2">
        <w:t>Oanda</w:t>
      </w:r>
      <w:proofErr w:type="spellEnd"/>
      <w:r w:rsidR="005E1BC2">
        <w:t xml:space="preserve"> szerveréről. Ehhez meg kell vizsgálni a megkapott időtartamot, amin a felhasználó futtatni szeretné a tesztet, ugyanis az </w:t>
      </w:r>
      <w:proofErr w:type="spellStart"/>
      <w:r w:rsidR="005E1BC2">
        <w:t>Oanda</w:t>
      </w:r>
      <w:proofErr w:type="spellEnd"/>
      <w:r w:rsidR="005E1BC2">
        <w:t xml:space="preserve"> API-ja nem támogatja azokat a kéréseket, melyeknél a gyertyák száma meghaladja az 5000-et. Ha ilyenre lenne szükségem, akkor a kérést fel kell darabolnom, majd a válaszokat </w:t>
      </w:r>
      <w:r w:rsidR="00FF674B">
        <w:t>újra összeilleszteni.</w:t>
      </w:r>
    </w:p>
    <w:p w14:paraId="6AB8CC61" w14:textId="51992431" w:rsidR="00FF674B" w:rsidRDefault="00FF674B" w:rsidP="00D960D3">
      <w:r>
        <w:t xml:space="preserve">Miután megvannak a gyertyáim, a későbbi használat megkönnyítése érdekében mindegyikhez hozzárendelem a két mozgó átlag adott időben felvett értékét. Ez egy újabb eltérés az élő adatokon futó algoritmushoz képest, hiszen ezzel a megoldással itt elég csak egyszer mozgó átlagokat számolni, míg élesben minden új gyertya beérkezésénél újra kell számolni, ami meglehetősen költséges. Többek között ennek a megoldásnak is köszönhető, hogy míg a </w:t>
      </w:r>
      <w:proofErr w:type="spellStart"/>
      <w:r>
        <w:t>MetaTrader</w:t>
      </w:r>
      <w:proofErr w:type="spellEnd"/>
      <w:r>
        <w:t xml:space="preserve"> platformon futtatott ehhez hasonló tesztek hosszú perceket vesznek igénybe, addig az én algoritmusom a legtöbb lekérést </w:t>
      </w:r>
      <w:r w:rsidR="00CD72FB">
        <w:t>másodpercek</w:t>
      </w:r>
      <w:r>
        <w:t xml:space="preserve"> alatt képes feldolgozni és eredménnyel szolgálni.</w:t>
      </w:r>
    </w:p>
    <w:p w14:paraId="791EC734" w14:textId="6717BB61" w:rsidR="00FF674B" w:rsidRDefault="0082201D" w:rsidP="00D960D3">
      <w:r>
        <w:t xml:space="preserve">Maga az algoritmus a megkapott gyertyákon iterálva, azaz szinkron módon fut végig. Éppen ezért, valamint a több felhasználó hiánya miatt is kellett újraírni a kód egyes részleteit. Az eredetihez képest más az adatok elérése, valamint a működéshez szükséges biztonsági </w:t>
      </w:r>
      <w:proofErr w:type="spellStart"/>
      <w:r>
        <w:t>flagekre</w:t>
      </w:r>
      <w:proofErr w:type="spellEnd"/>
      <w:r>
        <w:t xml:space="preserve"> sincs már szükség.</w:t>
      </w:r>
    </w:p>
    <w:p w14:paraId="147C7479" w14:textId="6B6199B2" w:rsidR="0082201D" w:rsidRDefault="0082201D" w:rsidP="0082201D">
      <w:r>
        <w:lastRenderedPageBreak/>
        <w:t xml:space="preserve">Mivel itt nem áll rendelkezésre az </w:t>
      </w:r>
      <w:proofErr w:type="spellStart"/>
      <w:r>
        <w:t>Oanda</w:t>
      </w:r>
      <w:proofErr w:type="spellEnd"/>
      <w:r>
        <w:t xml:space="preserve"> szervere, hogy kezelje a kötéseket, így minden ehhez kapcsolódó szolgáltatást szimulálni kell. Amire szükségem van, az a csúszó stop kezelése, ez alapján a kötések </w:t>
      </w:r>
      <w:r w:rsidR="00ED7AA0">
        <w:t>zárása,</w:t>
      </w:r>
      <w:r w:rsidR="007B3B7E">
        <w:t xml:space="preserve"> a margin kezelése,</w:t>
      </w:r>
      <w:r w:rsidR="00ED7AA0">
        <w:t xml:space="preserve"> továbbá a </w:t>
      </w:r>
      <w:r w:rsidR="007B3B7E">
        <w:t>lezárt kötések eredményeinek feldolgozása.</w:t>
      </w:r>
    </w:p>
    <w:p w14:paraId="006EFEED" w14:textId="77777777" w:rsidR="00A755B9" w:rsidRDefault="00A755B9" w:rsidP="0082201D">
      <w:r>
        <w:t xml:space="preserve">A csúszó stop kezelését az eredeti MQL4-es algoritmusban található függvény mintájára készítettem el </w:t>
      </w:r>
      <w:proofErr w:type="spellStart"/>
      <w:r>
        <w:t>aszükséges</w:t>
      </w:r>
      <w:proofErr w:type="spellEnd"/>
      <w:r>
        <w:t xml:space="preserve"> módosításokkal, hogy </w:t>
      </w:r>
      <w:proofErr w:type="spellStart"/>
      <w:r>
        <w:t>működjön</w:t>
      </w:r>
      <w:proofErr w:type="spellEnd"/>
      <w:r>
        <w:t xml:space="preserve"> a </w:t>
      </w:r>
      <w:proofErr w:type="spellStart"/>
      <w:r>
        <w:t>teszter</w:t>
      </w:r>
      <w:proofErr w:type="spellEnd"/>
      <w:r>
        <w:t xml:space="preserve"> modelljével.</w:t>
      </w:r>
    </w:p>
    <w:p w14:paraId="1A523AAD" w14:textId="1B89E2AD" w:rsidR="007B3B7E" w:rsidRDefault="00A755B9" w:rsidP="0082201D">
      <w:r>
        <w:t>A kötések zárásának szükségességét minden iterációban ellenőrzöm. Amennyiben bármelyik kötés elérte a stop szintet, azt törlöm az aktív kötések közül, kiszámolom, hogy milyen eredményt produkált, majd frissítem a margin és a számlaegyenleg értékeket.</w:t>
      </w:r>
    </w:p>
    <w:p w14:paraId="13C9CAF6" w14:textId="6DFF4C6D" w:rsidR="009E488E" w:rsidRDefault="00A755B9" w:rsidP="0082201D">
      <w:r>
        <w:t xml:space="preserve">A </w:t>
      </w:r>
      <w:proofErr w:type="spellStart"/>
      <w:r>
        <w:t>teszter</w:t>
      </w:r>
      <w:proofErr w:type="spellEnd"/>
      <w:r>
        <w:t xml:space="preserve"> futásának végén HTTP válaszként visszaadom</w:t>
      </w:r>
      <w:r w:rsidR="000335FC">
        <w:t>, hogy milyen kötéseket hajtott végre az algoritmus, valamint, hogy mekkora profitot, vagy adott esetben veszteséget generált volna a megadott időintervallumban.</w:t>
      </w:r>
    </w:p>
    <w:bookmarkEnd w:id="77"/>
    <w:p w14:paraId="7623EA9B" w14:textId="7699275C" w:rsidR="009E488E" w:rsidRDefault="009E488E">
      <w:pPr>
        <w:spacing w:after="0" w:line="240" w:lineRule="auto"/>
        <w:ind w:firstLine="0"/>
        <w:jc w:val="left"/>
      </w:pPr>
    </w:p>
    <w:p w14:paraId="4EF7E8D9" w14:textId="12453DBA" w:rsidR="0031613A" w:rsidRDefault="0031613A" w:rsidP="0031613A">
      <w:pPr>
        <w:pStyle w:val="Cmsor2"/>
      </w:pPr>
      <w:bookmarkStart w:id="80" w:name="_Hlk58980900"/>
      <w:bookmarkStart w:id="81" w:name="_Toc58991051"/>
      <w:r>
        <w:lastRenderedPageBreak/>
        <w:t>Frontend</w:t>
      </w:r>
      <w:bookmarkEnd w:id="81"/>
    </w:p>
    <w:p w14:paraId="2A157BC7" w14:textId="45E706D0" w:rsidR="001C5936" w:rsidRDefault="001C5936" w:rsidP="00C446FC">
      <w:pPr>
        <w:pStyle w:val="Cmsor3"/>
      </w:pPr>
      <w:bookmarkStart w:id="82" w:name="_Toc58991052"/>
      <w:r>
        <w:t>Adatbevitel</w:t>
      </w:r>
      <w:bookmarkEnd w:id="82"/>
    </w:p>
    <w:p w14:paraId="59B097D5" w14:textId="77777777" w:rsidR="009E488E" w:rsidRDefault="009E488E" w:rsidP="001C5936">
      <w:r>
        <w:rPr>
          <w:noProof/>
        </w:rPr>
        <mc:AlternateContent>
          <mc:Choice Requires="wps">
            <w:drawing>
              <wp:anchor distT="45720" distB="45720" distL="114300" distR="114300" simplePos="0" relativeHeight="251700224" behindDoc="0" locked="0" layoutInCell="1" allowOverlap="1" wp14:anchorId="0BBB3BC5" wp14:editId="75D39F32">
                <wp:simplePos x="0" y="0"/>
                <wp:positionH relativeFrom="margin">
                  <wp:align>right</wp:align>
                </wp:positionH>
                <wp:positionV relativeFrom="paragraph">
                  <wp:posOffset>1093470</wp:posOffset>
                </wp:positionV>
                <wp:extent cx="5360035" cy="3343275"/>
                <wp:effectExtent l="0" t="0" r="12065" b="28575"/>
                <wp:wrapSquare wrapText="bothSides"/>
                <wp:docPr id="1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3343275"/>
                        </a:xfrm>
                        <a:prstGeom prst="rect">
                          <a:avLst/>
                        </a:prstGeom>
                        <a:solidFill>
                          <a:schemeClr val="accent1">
                            <a:lumMod val="20000"/>
                            <a:lumOff val="80000"/>
                          </a:schemeClr>
                        </a:solidFill>
                        <a:ln w="3175">
                          <a:solidFill>
                            <a:srgbClr val="000000"/>
                          </a:solidFill>
                          <a:miter lim="800000"/>
                          <a:headEnd/>
                          <a:tailEnd/>
                        </a:ln>
                      </wps:spPr>
                      <wps:txbx>
                        <w:txbxContent>
                          <w:p w14:paraId="05F6F33D" w14:textId="3E531478"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6DDE1D5C" w14:textId="77777777"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7D194715" w14:textId="77777777"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4DC8E9CA" w14:textId="77777777" w:rsidR="00897967" w:rsidRDefault="00897967" w:rsidP="002340BA">
                            <w:pPr>
                              <w:pStyle w:val="Kd"/>
                            </w:pPr>
                            <w:r w:rsidRPr="001C5936">
                              <w:t xml:space="preserve">    };</w:t>
                            </w:r>
                          </w:p>
                          <w:p w14:paraId="2FBDB949" w14:textId="77777777" w:rsidR="00897967" w:rsidRDefault="00897967" w:rsidP="002340BA">
                            <w:pPr>
                              <w:pStyle w:val="Kd"/>
                            </w:pPr>
                            <w:r>
                              <w:t xml:space="preserve">    </w:t>
                            </w:r>
                            <w:proofErr w:type="spellStart"/>
                            <w:proofErr w:type="gramStart"/>
                            <w:r w:rsidRPr="001C5936">
                              <w:t>this.handleNameChange</w:t>
                            </w:r>
                            <w:proofErr w:type="spellEnd"/>
                            <w:proofErr w:type="gramEnd"/>
                            <w:r w:rsidRPr="001C5936">
                              <w:t xml:space="preserve"> = </w:t>
                            </w:r>
                            <w:proofErr w:type="spellStart"/>
                            <w:r w:rsidRPr="001C5936">
                              <w:t>this.handleNameChange.bind</w:t>
                            </w:r>
                            <w:proofErr w:type="spellEnd"/>
                            <w:r w:rsidRPr="001C5936">
                              <w:t>(</w:t>
                            </w:r>
                            <w:proofErr w:type="spellStart"/>
                            <w:r w:rsidRPr="001C5936">
                              <w:t>this</w:t>
                            </w:r>
                            <w:proofErr w:type="spellEnd"/>
                            <w:r w:rsidRPr="001C5936">
                              <w:t>);</w:t>
                            </w:r>
                          </w:p>
                          <w:p w14:paraId="1C79E343" w14:textId="77777777" w:rsidR="00897967" w:rsidRDefault="00897967" w:rsidP="002340BA">
                            <w:pPr>
                              <w:pStyle w:val="Kd"/>
                            </w:pPr>
                            <w:r>
                              <w:t>}</w:t>
                            </w:r>
                          </w:p>
                          <w:p w14:paraId="0B104E98" w14:textId="77777777" w:rsidR="00897967" w:rsidRDefault="00897967" w:rsidP="002340BA">
                            <w:pPr>
                              <w:pStyle w:val="Kd"/>
                            </w:pPr>
                          </w:p>
                          <w:p w14:paraId="0BA3DB1D" w14:textId="77777777" w:rsidR="00897967" w:rsidRPr="001C5936" w:rsidRDefault="00897967" w:rsidP="002340BA">
                            <w:pPr>
                              <w:pStyle w:val="Kd"/>
                            </w:pPr>
                            <w:proofErr w:type="spellStart"/>
                            <w:r w:rsidRPr="001C5936">
                              <w:t>handleNameChange</w:t>
                            </w:r>
                            <w:proofErr w:type="spellEnd"/>
                            <w:r w:rsidRPr="001C5936">
                              <w:t>(</w:t>
                            </w:r>
                            <w:proofErr w:type="spellStart"/>
                            <w:r w:rsidRPr="001C5936">
                              <w:t>event</w:t>
                            </w:r>
                            <w:proofErr w:type="spellEnd"/>
                            <w:r w:rsidRPr="001C5936">
                              <w:t>) {</w:t>
                            </w:r>
                          </w:p>
                          <w:p w14:paraId="28199C5D" w14:textId="77777777" w:rsidR="00897967" w:rsidRPr="001C5936" w:rsidRDefault="00897967" w:rsidP="002340BA">
                            <w:pPr>
                              <w:pStyle w:val="Kd"/>
                            </w:pPr>
                            <w:r w:rsidRPr="001C5936">
                              <w:t xml:space="preserve">    </w:t>
                            </w:r>
                            <w:proofErr w:type="spellStart"/>
                            <w:proofErr w:type="gramStart"/>
                            <w:r w:rsidRPr="001C5936">
                              <w:t>event.preventDefault</w:t>
                            </w:r>
                            <w:proofErr w:type="spellEnd"/>
                            <w:proofErr w:type="gramEnd"/>
                            <w:r w:rsidRPr="001C5936">
                              <w:t>();</w:t>
                            </w:r>
                          </w:p>
                          <w:p w14:paraId="7990516E" w14:textId="77777777" w:rsidR="00897967" w:rsidRPr="001C5936" w:rsidRDefault="00897967" w:rsidP="002340BA">
                            <w:pPr>
                              <w:pStyle w:val="Kd"/>
                            </w:pPr>
                            <w:r w:rsidRPr="001C5936">
                              <w:t xml:space="preserve">    </w:t>
                            </w:r>
                            <w:proofErr w:type="spellStart"/>
                            <w:proofErr w:type="gramStart"/>
                            <w:r w:rsidRPr="001C5936">
                              <w:t>this.setState</w:t>
                            </w:r>
                            <w:proofErr w:type="spellEnd"/>
                            <w:proofErr w:type="gramEnd"/>
                            <w:r w:rsidRPr="001C5936">
                              <w:t>({</w:t>
                            </w:r>
                            <w:proofErr w:type="spellStart"/>
                            <w:r w:rsidRPr="001C5936">
                              <w:t>name</w:t>
                            </w:r>
                            <w:proofErr w:type="spellEnd"/>
                            <w:r w:rsidRPr="001C5936">
                              <w:t xml:space="preserve">: </w:t>
                            </w:r>
                            <w:proofErr w:type="spellStart"/>
                            <w:r w:rsidRPr="001C5936">
                              <w:t>event.target.value</w:t>
                            </w:r>
                            <w:proofErr w:type="spellEnd"/>
                            <w:r w:rsidRPr="001C5936">
                              <w:t>});</w:t>
                            </w:r>
                          </w:p>
                          <w:p w14:paraId="3090EB43" w14:textId="77777777" w:rsidR="00897967" w:rsidRDefault="00897967" w:rsidP="002340BA">
                            <w:pPr>
                              <w:pStyle w:val="Kd"/>
                            </w:pPr>
                            <w:r w:rsidRPr="001C5936">
                              <w:t>}</w:t>
                            </w:r>
                          </w:p>
                          <w:p w14:paraId="429E3E62" w14:textId="77777777" w:rsidR="00897967" w:rsidRDefault="00897967" w:rsidP="002340BA">
                            <w:pPr>
                              <w:pStyle w:val="Kd"/>
                            </w:pPr>
                          </w:p>
                          <w:p w14:paraId="4BCC15A9" w14:textId="77777777"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6F67C8FC" w14:textId="77777777" w:rsidR="00897967" w:rsidRPr="001C5936" w:rsidRDefault="00897967" w:rsidP="002340BA">
                            <w:pPr>
                              <w:pStyle w:val="Kd"/>
                            </w:pPr>
                            <w:r>
                              <w:t xml:space="preserve">    </w:t>
                            </w:r>
                            <w:r w:rsidRPr="001C5936">
                              <w:t>&lt;</w:t>
                            </w:r>
                            <w:proofErr w:type="spellStart"/>
                            <w:r w:rsidRPr="001C5936">
                              <w:t>Form</w:t>
                            </w:r>
                            <w:proofErr w:type="spellEnd"/>
                            <w:r w:rsidRPr="001C5936">
                              <w:t>&gt;</w:t>
                            </w:r>
                          </w:p>
                          <w:p w14:paraId="7B966E85" w14:textId="77777777" w:rsidR="00897967" w:rsidRPr="001C5936" w:rsidRDefault="00897967" w:rsidP="002340BA">
                            <w:pPr>
                              <w:pStyle w:val="Kd"/>
                            </w:pPr>
                            <w:r w:rsidRPr="001C5936">
                              <w:t xml:space="preserve">          &lt;</w:t>
                            </w:r>
                            <w:proofErr w:type="spellStart"/>
                            <w:r w:rsidRPr="001C5936">
                              <w:t>Form.Group</w:t>
                            </w:r>
                            <w:proofErr w:type="spellEnd"/>
                            <w:r w:rsidRPr="001C5936">
                              <w:t xml:space="preserve"> </w:t>
                            </w:r>
                            <w:proofErr w:type="spellStart"/>
                            <w:r w:rsidRPr="001C5936">
                              <w:t>controlId</w:t>
                            </w:r>
                            <w:proofErr w:type="spellEnd"/>
                            <w:r w:rsidRPr="001C5936">
                              <w:t>="</w:t>
                            </w:r>
                            <w:proofErr w:type="spellStart"/>
                            <w:r w:rsidRPr="001C5936">
                              <w:t>name</w:t>
                            </w:r>
                            <w:proofErr w:type="spellEnd"/>
                            <w:r w:rsidRPr="001C5936">
                              <w:t>"&gt;</w:t>
                            </w:r>
                          </w:p>
                          <w:p w14:paraId="551AD1A3" w14:textId="77777777" w:rsidR="00897967" w:rsidRPr="001C5936" w:rsidRDefault="00897967" w:rsidP="002340BA">
                            <w:pPr>
                              <w:pStyle w:val="Kd"/>
                            </w:pPr>
                            <w:r w:rsidRPr="001C5936">
                              <w:t xml:space="preserve">            &lt;</w:t>
                            </w:r>
                            <w:proofErr w:type="spellStart"/>
                            <w:r w:rsidRPr="001C5936">
                              <w:t>Form.Label</w:t>
                            </w:r>
                            <w:proofErr w:type="spellEnd"/>
                            <w:r w:rsidRPr="001C5936">
                              <w:t>&gt;</w:t>
                            </w:r>
                            <w:proofErr w:type="spellStart"/>
                            <w:r w:rsidRPr="001C5936">
                              <w:t>Your</w:t>
                            </w:r>
                            <w:proofErr w:type="spellEnd"/>
                            <w:r w:rsidRPr="001C5936">
                              <w:t xml:space="preserve"> </w:t>
                            </w:r>
                            <w:proofErr w:type="spellStart"/>
                            <w:r w:rsidRPr="001C5936">
                              <w:t>name</w:t>
                            </w:r>
                            <w:proofErr w:type="spellEnd"/>
                            <w:r w:rsidRPr="001C5936">
                              <w:t>&lt;/</w:t>
                            </w:r>
                            <w:proofErr w:type="spellStart"/>
                            <w:r w:rsidRPr="001C5936">
                              <w:t>Form.Label</w:t>
                            </w:r>
                            <w:proofErr w:type="spellEnd"/>
                            <w:r w:rsidRPr="001C5936">
                              <w:t>&gt;</w:t>
                            </w:r>
                          </w:p>
                          <w:p w14:paraId="00E934A8" w14:textId="77777777" w:rsidR="00897967" w:rsidRDefault="00897967" w:rsidP="002340BA">
                            <w:pPr>
                              <w:pStyle w:val="Kd"/>
                            </w:pPr>
                            <w:r w:rsidRPr="001C5936">
                              <w:t xml:space="preserve">            &lt;</w:t>
                            </w:r>
                            <w:proofErr w:type="spellStart"/>
                            <w:r w:rsidRPr="001C5936">
                              <w:t>Form.Control</w:t>
                            </w:r>
                            <w:proofErr w:type="spellEnd"/>
                            <w:r w:rsidRPr="001C5936">
                              <w:t xml:space="preserve"> </w:t>
                            </w:r>
                            <w:proofErr w:type="spellStart"/>
                            <w:r w:rsidRPr="001C5936">
                              <w:t>type</w:t>
                            </w:r>
                            <w:proofErr w:type="spellEnd"/>
                            <w:r w:rsidRPr="001C5936">
                              <w:t>="text"</w:t>
                            </w:r>
                            <w:r>
                              <w:t xml:space="preserve"> </w:t>
                            </w:r>
                            <w:proofErr w:type="spellStart"/>
                            <w:r w:rsidRPr="001C5936">
                              <w:t>value</w:t>
                            </w:r>
                            <w:proofErr w:type="spellEnd"/>
                            <w:r w:rsidRPr="001C5936">
                              <w:t>={this.state.name}</w:t>
                            </w:r>
                          </w:p>
                          <w:p w14:paraId="0D95CDBA" w14:textId="77777777" w:rsidR="00897967" w:rsidRPr="001C5936" w:rsidRDefault="00897967" w:rsidP="002340BA">
                            <w:pPr>
                              <w:pStyle w:val="Kd"/>
                            </w:pPr>
                            <w:r>
                              <w:t xml:space="preserve">                          </w:t>
                            </w:r>
                            <w:proofErr w:type="spellStart"/>
                            <w:r w:rsidRPr="001C5936">
                              <w:t>onChange</w:t>
                            </w:r>
                            <w:proofErr w:type="spellEnd"/>
                            <w:r w:rsidRPr="001C5936">
                              <w:t>={</w:t>
                            </w:r>
                            <w:proofErr w:type="spellStart"/>
                            <w:proofErr w:type="gramStart"/>
                            <w:r w:rsidRPr="001C5936">
                              <w:t>this.handleNameChange</w:t>
                            </w:r>
                            <w:proofErr w:type="spellEnd"/>
                            <w:proofErr w:type="gramEnd"/>
                            <w:r w:rsidRPr="001C5936">
                              <w:t>}/&gt;</w:t>
                            </w:r>
                          </w:p>
                          <w:p w14:paraId="470210FE" w14:textId="77777777" w:rsidR="00897967" w:rsidRDefault="00897967" w:rsidP="002340BA">
                            <w:pPr>
                              <w:pStyle w:val="Kd"/>
                            </w:pPr>
                            <w:r w:rsidRPr="001C5936">
                              <w:t xml:space="preserve">          &lt;/</w:t>
                            </w:r>
                            <w:proofErr w:type="spellStart"/>
                            <w:r w:rsidRPr="001C5936">
                              <w:t>Form.Group</w:t>
                            </w:r>
                            <w:proofErr w:type="spellEnd"/>
                            <w:r w:rsidRPr="001C5936">
                              <w:t>&gt;</w:t>
                            </w:r>
                          </w:p>
                          <w:p w14:paraId="3552BD00" w14:textId="77777777" w:rsidR="00897967" w:rsidRDefault="00897967" w:rsidP="002340BA">
                            <w:pPr>
                              <w:pStyle w:val="Kd"/>
                            </w:pPr>
                            <w:r>
                              <w:t xml:space="preserve">    &lt;/</w:t>
                            </w:r>
                            <w:proofErr w:type="spellStart"/>
                            <w:r>
                              <w:t>Form</w:t>
                            </w:r>
                            <w:proofErr w:type="spellEnd"/>
                            <w:r>
                              <w:t>&gt;</w:t>
                            </w:r>
                          </w:p>
                          <w:p w14:paraId="42296731" w14:textId="77777777" w:rsidR="00897967" w:rsidRPr="00085CF9" w:rsidRDefault="00897967" w:rsidP="002340BA">
                            <w:pPr>
                              <w:pStyle w:val="Kd"/>
                            </w:pPr>
                            <w:r>
                              <w:t>}</w:t>
                            </w:r>
                          </w:p>
                          <w:p w14:paraId="49689380" w14:textId="77777777" w:rsidR="00897967" w:rsidRDefault="00897967"/>
                          <w:p w14:paraId="39222A56" w14:textId="4BEF6107"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4F195A18" w14:textId="3DFE9DA9"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413EB40D" w14:textId="74C420A5"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144526A0" w14:textId="6BF34032" w:rsidR="00897967" w:rsidRDefault="00897967" w:rsidP="002340BA">
                            <w:pPr>
                              <w:pStyle w:val="Kd"/>
                            </w:pPr>
                            <w:r w:rsidRPr="001C5936">
                              <w:t xml:space="preserve">    };</w:t>
                            </w:r>
                          </w:p>
                          <w:p w14:paraId="4F6E14B6" w14:textId="70B10E4E" w:rsidR="00897967" w:rsidRDefault="00897967" w:rsidP="002340BA">
                            <w:pPr>
                              <w:pStyle w:val="Kd"/>
                            </w:pPr>
                            <w:r>
                              <w:t xml:space="preserve">    </w:t>
                            </w:r>
                            <w:proofErr w:type="spellStart"/>
                            <w:proofErr w:type="gramStart"/>
                            <w:r w:rsidRPr="001C5936">
                              <w:t>this.handleNameChange</w:t>
                            </w:r>
                            <w:proofErr w:type="spellEnd"/>
                            <w:proofErr w:type="gramEnd"/>
                            <w:r w:rsidRPr="001C5936">
                              <w:t xml:space="preserve"> = </w:t>
                            </w:r>
                            <w:proofErr w:type="spellStart"/>
                            <w:r w:rsidRPr="001C5936">
                              <w:t>this.handleNameChange.bind</w:t>
                            </w:r>
                            <w:proofErr w:type="spellEnd"/>
                            <w:r w:rsidRPr="001C5936">
                              <w:t>(</w:t>
                            </w:r>
                            <w:proofErr w:type="spellStart"/>
                            <w:r w:rsidRPr="001C5936">
                              <w:t>this</w:t>
                            </w:r>
                            <w:proofErr w:type="spellEnd"/>
                            <w:r w:rsidRPr="001C5936">
                              <w:t>);</w:t>
                            </w:r>
                          </w:p>
                          <w:p w14:paraId="537EAFAF" w14:textId="6E09E850" w:rsidR="00897967" w:rsidRDefault="00897967" w:rsidP="002340BA">
                            <w:pPr>
                              <w:pStyle w:val="Kd"/>
                            </w:pPr>
                            <w:r>
                              <w:t>}</w:t>
                            </w:r>
                          </w:p>
                          <w:p w14:paraId="0D22323D" w14:textId="73EDF44C" w:rsidR="00897967" w:rsidRDefault="00897967" w:rsidP="002340BA">
                            <w:pPr>
                              <w:pStyle w:val="Kd"/>
                            </w:pPr>
                          </w:p>
                          <w:p w14:paraId="6CC404E5" w14:textId="77777777" w:rsidR="00897967" w:rsidRPr="001C5936" w:rsidRDefault="00897967" w:rsidP="002340BA">
                            <w:pPr>
                              <w:pStyle w:val="Kd"/>
                            </w:pPr>
                            <w:proofErr w:type="spellStart"/>
                            <w:r w:rsidRPr="001C5936">
                              <w:t>handleNameChange</w:t>
                            </w:r>
                            <w:proofErr w:type="spellEnd"/>
                            <w:r w:rsidRPr="001C5936">
                              <w:t>(</w:t>
                            </w:r>
                            <w:proofErr w:type="spellStart"/>
                            <w:r w:rsidRPr="001C5936">
                              <w:t>event</w:t>
                            </w:r>
                            <w:proofErr w:type="spellEnd"/>
                            <w:r w:rsidRPr="001C5936">
                              <w:t>) {</w:t>
                            </w:r>
                          </w:p>
                          <w:p w14:paraId="36FCA699" w14:textId="77777777" w:rsidR="00897967" w:rsidRPr="001C5936" w:rsidRDefault="00897967" w:rsidP="002340BA">
                            <w:pPr>
                              <w:pStyle w:val="Kd"/>
                            </w:pPr>
                            <w:r w:rsidRPr="001C5936">
                              <w:t xml:space="preserve">    </w:t>
                            </w:r>
                            <w:proofErr w:type="spellStart"/>
                            <w:proofErr w:type="gramStart"/>
                            <w:r w:rsidRPr="001C5936">
                              <w:t>event.preventDefault</w:t>
                            </w:r>
                            <w:proofErr w:type="spellEnd"/>
                            <w:proofErr w:type="gramEnd"/>
                            <w:r w:rsidRPr="001C5936">
                              <w:t>();</w:t>
                            </w:r>
                          </w:p>
                          <w:p w14:paraId="15901A85" w14:textId="77777777" w:rsidR="00897967" w:rsidRPr="001C5936" w:rsidRDefault="00897967" w:rsidP="002340BA">
                            <w:pPr>
                              <w:pStyle w:val="Kd"/>
                            </w:pPr>
                            <w:r w:rsidRPr="001C5936">
                              <w:t xml:space="preserve">    </w:t>
                            </w:r>
                            <w:proofErr w:type="spellStart"/>
                            <w:proofErr w:type="gramStart"/>
                            <w:r w:rsidRPr="001C5936">
                              <w:t>this.setState</w:t>
                            </w:r>
                            <w:proofErr w:type="spellEnd"/>
                            <w:proofErr w:type="gramEnd"/>
                            <w:r w:rsidRPr="001C5936">
                              <w:t>({</w:t>
                            </w:r>
                            <w:proofErr w:type="spellStart"/>
                            <w:r w:rsidRPr="001C5936">
                              <w:t>name</w:t>
                            </w:r>
                            <w:proofErr w:type="spellEnd"/>
                            <w:r w:rsidRPr="001C5936">
                              <w:t xml:space="preserve">: </w:t>
                            </w:r>
                            <w:proofErr w:type="spellStart"/>
                            <w:r w:rsidRPr="001C5936">
                              <w:t>event.target.value</w:t>
                            </w:r>
                            <w:proofErr w:type="spellEnd"/>
                            <w:r w:rsidRPr="001C5936">
                              <w:t>});</w:t>
                            </w:r>
                          </w:p>
                          <w:p w14:paraId="0AC1F2E9" w14:textId="79CD74F5" w:rsidR="00897967" w:rsidRDefault="00897967" w:rsidP="002340BA">
                            <w:pPr>
                              <w:pStyle w:val="Kd"/>
                            </w:pPr>
                            <w:r w:rsidRPr="001C5936">
                              <w:t>}</w:t>
                            </w:r>
                          </w:p>
                          <w:p w14:paraId="5A0CDFB3" w14:textId="3AEECA3E" w:rsidR="00897967" w:rsidRDefault="00897967" w:rsidP="002340BA">
                            <w:pPr>
                              <w:pStyle w:val="Kd"/>
                            </w:pPr>
                          </w:p>
                          <w:p w14:paraId="75D17BCB" w14:textId="27EE583F"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2DBB365A" w14:textId="6B53017D" w:rsidR="00897967" w:rsidRPr="001C5936" w:rsidRDefault="00897967" w:rsidP="002340BA">
                            <w:pPr>
                              <w:pStyle w:val="Kd"/>
                            </w:pPr>
                            <w:r>
                              <w:t xml:space="preserve">    </w:t>
                            </w:r>
                            <w:r w:rsidRPr="001C5936">
                              <w:t>&lt;</w:t>
                            </w:r>
                            <w:proofErr w:type="spellStart"/>
                            <w:r w:rsidRPr="001C5936">
                              <w:t>Form</w:t>
                            </w:r>
                            <w:proofErr w:type="spellEnd"/>
                            <w:r w:rsidRPr="001C5936">
                              <w:t>&gt;</w:t>
                            </w:r>
                          </w:p>
                          <w:p w14:paraId="0220EA59" w14:textId="77777777" w:rsidR="00897967" w:rsidRPr="001C5936" w:rsidRDefault="00897967" w:rsidP="002340BA">
                            <w:pPr>
                              <w:pStyle w:val="Kd"/>
                            </w:pPr>
                            <w:r w:rsidRPr="001C5936">
                              <w:t xml:space="preserve">          &lt;</w:t>
                            </w:r>
                            <w:proofErr w:type="spellStart"/>
                            <w:r w:rsidRPr="001C5936">
                              <w:t>Form.Group</w:t>
                            </w:r>
                            <w:proofErr w:type="spellEnd"/>
                            <w:r w:rsidRPr="001C5936">
                              <w:t xml:space="preserve"> </w:t>
                            </w:r>
                            <w:proofErr w:type="spellStart"/>
                            <w:r w:rsidRPr="001C5936">
                              <w:t>controlId</w:t>
                            </w:r>
                            <w:proofErr w:type="spellEnd"/>
                            <w:r w:rsidRPr="001C5936">
                              <w:t>="</w:t>
                            </w:r>
                            <w:proofErr w:type="spellStart"/>
                            <w:r w:rsidRPr="001C5936">
                              <w:t>name</w:t>
                            </w:r>
                            <w:proofErr w:type="spellEnd"/>
                            <w:r w:rsidRPr="001C5936">
                              <w:t>"&gt;</w:t>
                            </w:r>
                          </w:p>
                          <w:p w14:paraId="43CB0F08" w14:textId="77777777" w:rsidR="00897967" w:rsidRPr="001C5936" w:rsidRDefault="00897967" w:rsidP="002340BA">
                            <w:pPr>
                              <w:pStyle w:val="Kd"/>
                            </w:pPr>
                            <w:r w:rsidRPr="001C5936">
                              <w:t xml:space="preserve">            &lt;</w:t>
                            </w:r>
                            <w:proofErr w:type="spellStart"/>
                            <w:r w:rsidRPr="001C5936">
                              <w:t>Form.Label</w:t>
                            </w:r>
                            <w:proofErr w:type="spellEnd"/>
                            <w:r w:rsidRPr="001C5936">
                              <w:t>&gt;</w:t>
                            </w:r>
                            <w:proofErr w:type="spellStart"/>
                            <w:r w:rsidRPr="001C5936">
                              <w:t>Your</w:t>
                            </w:r>
                            <w:proofErr w:type="spellEnd"/>
                            <w:r w:rsidRPr="001C5936">
                              <w:t xml:space="preserve"> </w:t>
                            </w:r>
                            <w:proofErr w:type="spellStart"/>
                            <w:r w:rsidRPr="001C5936">
                              <w:t>name</w:t>
                            </w:r>
                            <w:proofErr w:type="spellEnd"/>
                            <w:r w:rsidRPr="001C5936">
                              <w:t>&lt;/</w:t>
                            </w:r>
                            <w:proofErr w:type="spellStart"/>
                            <w:r w:rsidRPr="001C5936">
                              <w:t>Form.Label</w:t>
                            </w:r>
                            <w:proofErr w:type="spellEnd"/>
                            <w:r w:rsidRPr="001C5936">
                              <w:t>&gt;</w:t>
                            </w:r>
                          </w:p>
                          <w:p w14:paraId="3EE60FC6" w14:textId="77777777" w:rsidR="00897967" w:rsidRDefault="00897967" w:rsidP="002340BA">
                            <w:pPr>
                              <w:pStyle w:val="Kd"/>
                            </w:pPr>
                            <w:r w:rsidRPr="001C5936">
                              <w:t xml:space="preserve">            &lt;</w:t>
                            </w:r>
                            <w:proofErr w:type="spellStart"/>
                            <w:r w:rsidRPr="001C5936">
                              <w:t>Form.Control</w:t>
                            </w:r>
                            <w:proofErr w:type="spellEnd"/>
                            <w:r w:rsidRPr="001C5936">
                              <w:t xml:space="preserve"> </w:t>
                            </w:r>
                            <w:proofErr w:type="spellStart"/>
                            <w:r w:rsidRPr="001C5936">
                              <w:t>type</w:t>
                            </w:r>
                            <w:proofErr w:type="spellEnd"/>
                            <w:r w:rsidRPr="001C5936">
                              <w:t>="text"</w:t>
                            </w:r>
                            <w:r>
                              <w:t xml:space="preserve"> </w:t>
                            </w:r>
                            <w:proofErr w:type="spellStart"/>
                            <w:r w:rsidRPr="001C5936">
                              <w:t>value</w:t>
                            </w:r>
                            <w:proofErr w:type="spellEnd"/>
                            <w:r w:rsidRPr="001C5936">
                              <w:t>={this.state.name}</w:t>
                            </w:r>
                          </w:p>
                          <w:p w14:paraId="600C7050" w14:textId="5C743A2E" w:rsidR="00897967" w:rsidRPr="001C5936" w:rsidRDefault="00897967" w:rsidP="002340BA">
                            <w:pPr>
                              <w:pStyle w:val="Kd"/>
                            </w:pPr>
                            <w:r>
                              <w:t xml:space="preserve">                          </w:t>
                            </w:r>
                            <w:proofErr w:type="spellStart"/>
                            <w:r w:rsidRPr="001C5936">
                              <w:t>onChange</w:t>
                            </w:r>
                            <w:proofErr w:type="spellEnd"/>
                            <w:r w:rsidRPr="001C5936">
                              <w:t>={</w:t>
                            </w:r>
                            <w:proofErr w:type="spellStart"/>
                            <w:proofErr w:type="gramStart"/>
                            <w:r w:rsidRPr="001C5936">
                              <w:t>this.handleNameChange</w:t>
                            </w:r>
                            <w:proofErr w:type="spellEnd"/>
                            <w:proofErr w:type="gramEnd"/>
                            <w:r w:rsidRPr="001C5936">
                              <w:t>}/&gt;</w:t>
                            </w:r>
                          </w:p>
                          <w:p w14:paraId="7DBC226E" w14:textId="71E8CB5E" w:rsidR="00897967" w:rsidRDefault="00897967" w:rsidP="002340BA">
                            <w:pPr>
                              <w:pStyle w:val="Kd"/>
                            </w:pPr>
                            <w:r w:rsidRPr="001C5936">
                              <w:t xml:space="preserve">          &lt;/</w:t>
                            </w:r>
                            <w:proofErr w:type="spellStart"/>
                            <w:r w:rsidRPr="001C5936">
                              <w:t>Form.Group</w:t>
                            </w:r>
                            <w:proofErr w:type="spellEnd"/>
                            <w:r w:rsidRPr="001C5936">
                              <w:t>&gt;</w:t>
                            </w:r>
                          </w:p>
                          <w:p w14:paraId="0ACECFCF" w14:textId="5C27E2AB" w:rsidR="00897967" w:rsidRDefault="00897967" w:rsidP="002340BA">
                            <w:pPr>
                              <w:pStyle w:val="Kd"/>
                            </w:pPr>
                            <w:r>
                              <w:t xml:space="preserve">    &lt;/</w:t>
                            </w:r>
                            <w:proofErr w:type="spellStart"/>
                            <w:r>
                              <w:t>Form</w:t>
                            </w:r>
                            <w:proofErr w:type="spellEnd"/>
                            <w:r>
                              <w:t>&gt;</w:t>
                            </w:r>
                          </w:p>
                          <w:p w14:paraId="4E21FC1D" w14:textId="08D1B1B7" w:rsidR="00897967" w:rsidRPr="00085CF9" w:rsidRDefault="00897967" w:rsidP="002340BA">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B3BC5" id="_x0000_s1068" type="#_x0000_t202" style="position:absolute;left:0;text-align:left;margin-left:370.85pt;margin-top:86.1pt;width:422.05pt;height:263.2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" fillcolor="#deeaf6 [660]" strokeweight=".25pt">
                <v:textbox>
                  <w:txbxContent>
                    <w:p w14:paraId="05F6F33D" w14:textId="3E531478"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6DDE1D5C" w14:textId="77777777"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7D194715" w14:textId="77777777"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4DC8E9CA" w14:textId="77777777" w:rsidR="00897967" w:rsidRDefault="00897967" w:rsidP="002340BA">
                      <w:pPr>
                        <w:pStyle w:val="Kd"/>
                      </w:pPr>
                      <w:r w:rsidRPr="001C5936">
                        <w:t xml:space="preserve">    };</w:t>
                      </w:r>
                    </w:p>
                    <w:p w14:paraId="2FBDB949" w14:textId="77777777" w:rsidR="00897967" w:rsidRDefault="00897967" w:rsidP="002340BA">
                      <w:pPr>
                        <w:pStyle w:val="Kd"/>
                      </w:pPr>
                      <w:r>
                        <w:t xml:space="preserve">    </w:t>
                      </w:r>
                      <w:proofErr w:type="spellStart"/>
                      <w:proofErr w:type="gramStart"/>
                      <w:r w:rsidRPr="001C5936">
                        <w:t>this.handleNameChange</w:t>
                      </w:r>
                      <w:proofErr w:type="spellEnd"/>
                      <w:proofErr w:type="gramEnd"/>
                      <w:r w:rsidRPr="001C5936">
                        <w:t xml:space="preserve"> = </w:t>
                      </w:r>
                      <w:proofErr w:type="spellStart"/>
                      <w:r w:rsidRPr="001C5936">
                        <w:t>this.handleNameChange.bind</w:t>
                      </w:r>
                      <w:proofErr w:type="spellEnd"/>
                      <w:r w:rsidRPr="001C5936">
                        <w:t>(</w:t>
                      </w:r>
                      <w:proofErr w:type="spellStart"/>
                      <w:r w:rsidRPr="001C5936">
                        <w:t>this</w:t>
                      </w:r>
                      <w:proofErr w:type="spellEnd"/>
                      <w:r w:rsidRPr="001C5936">
                        <w:t>);</w:t>
                      </w:r>
                    </w:p>
                    <w:p w14:paraId="1C79E343" w14:textId="77777777" w:rsidR="00897967" w:rsidRDefault="00897967" w:rsidP="002340BA">
                      <w:pPr>
                        <w:pStyle w:val="Kd"/>
                      </w:pPr>
                      <w:r>
                        <w:t>}</w:t>
                      </w:r>
                    </w:p>
                    <w:p w14:paraId="0B104E98" w14:textId="77777777" w:rsidR="00897967" w:rsidRDefault="00897967" w:rsidP="002340BA">
                      <w:pPr>
                        <w:pStyle w:val="Kd"/>
                      </w:pPr>
                    </w:p>
                    <w:p w14:paraId="0BA3DB1D" w14:textId="77777777" w:rsidR="00897967" w:rsidRPr="001C5936" w:rsidRDefault="00897967" w:rsidP="002340BA">
                      <w:pPr>
                        <w:pStyle w:val="Kd"/>
                      </w:pPr>
                      <w:proofErr w:type="spellStart"/>
                      <w:r w:rsidRPr="001C5936">
                        <w:t>handleNameChange</w:t>
                      </w:r>
                      <w:proofErr w:type="spellEnd"/>
                      <w:r w:rsidRPr="001C5936">
                        <w:t>(</w:t>
                      </w:r>
                      <w:proofErr w:type="spellStart"/>
                      <w:r w:rsidRPr="001C5936">
                        <w:t>event</w:t>
                      </w:r>
                      <w:proofErr w:type="spellEnd"/>
                      <w:r w:rsidRPr="001C5936">
                        <w:t>) {</w:t>
                      </w:r>
                    </w:p>
                    <w:p w14:paraId="28199C5D" w14:textId="77777777" w:rsidR="00897967" w:rsidRPr="001C5936" w:rsidRDefault="00897967" w:rsidP="002340BA">
                      <w:pPr>
                        <w:pStyle w:val="Kd"/>
                      </w:pPr>
                      <w:r w:rsidRPr="001C5936">
                        <w:t xml:space="preserve">    </w:t>
                      </w:r>
                      <w:proofErr w:type="spellStart"/>
                      <w:proofErr w:type="gramStart"/>
                      <w:r w:rsidRPr="001C5936">
                        <w:t>event.preventDefault</w:t>
                      </w:r>
                      <w:proofErr w:type="spellEnd"/>
                      <w:proofErr w:type="gramEnd"/>
                      <w:r w:rsidRPr="001C5936">
                        <w:t>();</w:t>
                      </w:r>
                    </w:p>
                    <w:p w14:paraId="7990516E" w14:textId="77777777" w:rsidR="00897967" w:rsidRPr="001C5936" w:rsidRDefault="00897967" w:rsidP="002340BA">
                      <w:pPr>
                        <w:pStyle w:val="Kd"/>
                      </w:pPr>
                      <w:r w:rsidRPr="001C5936">
                        <w:t xml:space="preserve">    </w:t>
                      </w:r>
                      <w:proofErr w:type="spellStart"/>
                      <w:proofErr w:type="gramStart"/>
                      <w:r w:rsidRPr="001C5936">
                        <w:t>this.setState</w:t>
                      </w:r>
                      <w:proofErr w:type="spellEnd"/>
                      <w:proofErr w:type="gramEnd"/>
                      <w:r w:rsidRPr="001C5936">
                        <w:t>({</w:t>
                      </w:r>
                      <w:proofErr w:type="spellStart"/>
                      <w:r w:rsidRPr="001C5936">
                        <w:t>name</w:t>
                      </w:r>
                      <w:proofErr w:type="spellEnd"/>
                      <w:r w:rsidRPr="001C5936">
                        <w:t xml:space="preserve">: </w:t>
                      </w:r>
                      <w:proofErr w:type="spellStart"/>
                      <w:r w:rsidRPr="001C5936">
                        <w:t>event.target.value</w:t>
                      </w:r>
                      <w:proofErr w:type="spellEnd"/>
                      <w:r w:rsidRPr="001C5936">
                        <w:t>});</w:t>
                      </w:r>
                    </w:p>
                    <w:p w14:paraId="3090EB43" w14:textId="77777777" w:rsidR="00897967" w:rsidRDefault="00897967" w:rsidP="002340BA">
                      <w:pPr>
                        <w:pStyle w:val="Kd"/>
                      </w:pPr>
                      <w:r w:rsidRPr="001C5936">
                        <w:t>}</w:t>
                      </w:r>
                    </w:p>
                    <w:p w14:paraId="429E3E62" w14:textId="77777777" w:rsidR="00897967" w:rsidRDefault="00897967" w:rsidP="002340BA">
                      <w:pPr>
                        <w:pStyle w:val="Kd"/>
                      </w:pPr>
                    </w:p>
                    <w:p w14:paraId="4BCC15A9" w14:textId="77777777"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6F67C8FC" w14:textId="77777777" w:rsidR="00897967" w:rsidRPr="001C5936" w:rsidRDefault="00897967" w:rsidP="002340BA">
                      <w:pPr>
                        <w:pStyle w:val="Kd"/>
                      </w:pPr>
                      <w:r>
                        <w:t xml:space="preserve">    </w:t>
                      </w:r>
                      <w:r w:rsidRPr="001C5936">
                        <w:t>&lt;</w:t>
                      </w:r>
                      <w:proofErr w:type="spellStart"/>
                      <w:r w:rsidRPr="001C5936">
                        <w:t>Form</w:t>
                      </w:r>
                      <w:proofErr w:type="spellEnd"/>
                      <w:r w:rsidRPr="001C5936">
                        <w:t>&gt;</w:t>
                      </w:r>
                    </w:p>
                    <w:p w14:paraId="7B966E85" w14:textId="77777777" w:rsidR="00897967" w:rsidRPr="001C5936" w:rsidRDefault="00897967" w:rsidP="002340BA">
                      <w:pPr>
                        <w:pStyle w:val="Kd"/>
                      </w:pPr>
                      <w:r w:rsidRPr="001C5936">
                        <w:t xml:space="preserve">          &lt;</w:t>
                      </w:r>
                      <w:proofErr w:type="spellStart"/>
                      <w:r w:rsidRPr="001C5936">
                        <w:t>Form.Group</w:t>
                      </w:r>
                      <w:proofErr w:type="spellEnd"/>
                      <w:r w:rsidRPr="001C5936">
                        <w:t xml:space="preserve"> </w:t>
                      </w:r>
                      <w:proofErr w:type="spellStart"/>
                      <w:r w:rsidRPr="001C5936">
                        <w:t>controlId</w:t>
                      </w:r>
                      <w:proofErr w:type="spellEnd"/>
                      <w:r w:rsidRPr="001C5936">
                        <w:t>="</w:t>
                      </w:r>
                      <w:proofErr w:type="spellStart"/>
                      <w:r w:rsidRPr="001C5936">
                        <w:t>name</w:t>
                      </w:r>
                      <w:proofErr w:type="spellEnd"/>
                      <w:r w:rsidRPr="001C5936">
                        <w:t>"&gt;</w:t>
                      </w:r>
                    </w:p>
                    <w:p w14:paraId="551AD1A3" w14:textId="77777777" w:rsidR="00897967" w:rsidRPr="001C5936" w:rsidRDefault="00897967" w:rsidP="002340BA">
                      <w:pPr>
                        <w:pStyle w:val="Kd"/>
                      </w:pPr>
                      <w:r w:rsidRPr="001C5936">
                        <w:t xml:space="preserve">            &lt;</w:t>
                      </w:r>
                      <w:proofErr w:type="spellStart"/>
                      <w:r w:rsidRPr="001C5936">
                        <w:t>Form.Label</w:t>
                      </w:r>
                      <w:proofErr w:type="spellEnd"/>
                      <w:r w:rsidRPr="001C5936">
                        <w:t>&gt;</w:t>
                      </w:r>
                      <w:proofErr w:type="spellStart"/>
                      <w:r w:rsidRPr="001C5936">
                        <w:t>Your</w:t>
                      </w:r>
                      <w:proofErr w:type="spellEnd"/>
                      <w:r w:rsidRPr="001C5936">
                        <w:t xml:space="preserve"> </w:t>
                      </w:r>
                      <w:proofErr w:type="spellStart"/>
                      <w:r w:rsidRPr="001C5936">
                        <w:t>name</w:t>
                      </w:r>
                      <w:proofErr w:type="spellEnd"/>
                      <w:r w:rsidRPr="001C5936">
                        <w:t>&lt;/</w:t>
                      </w:r>
                      <w:proofErr w:type="spellStart"/>
                      <w:r w:rsidRPr="001C5936">
                        <w:t>Form.Label</w:t>
                      </w:r>
                      <w:proofErr w:type="spellEnd"/>
                      <w:r w:rsidRPr="001C5936">
                        <w:t>&gt;</w:t>
                      </w:r>
                    </w:p>
                    <w:p w14:paraId="00E934A8" w14:textId="77777777" w:rsidR="00897967" w:rsidRDefault="00897967" w:rsidP="002340BA">
                      <w:pPr>
                        <w:pStyle w:val="Kd"/>
                      </w:pPr>
                      <w:r w:rsidRPr="001C5936">
                        <w:t xml:space="preserve">            &lt;</w:t>
                      </w:r>
                      <w:proofErr w:type="spellStart"/>
                      <w:r w:rsidRPr="001C5936">
                        <w:t>Form.Control</w:t>
                      </w:r>
                      <w:proofErr w:type="spellEnd"/>
                      <w:r w:rsidRPr="001C5936">
                        <w:t xml:space="preserve"> </w:t>
                      </w:r>
                      <w:proofErr w:type="spellStart"/>
                      <w:r w:rsidRPr="001C5936">
                        <w:t>type</w:t>
                      </w:r>
                      <w:proofErr w:type="spellEnd"/>
                      <w:r w:rsidRPr="001C5936">
                        <w:t>="text"</w:t>
                      </w:r>
                      <w:r>
                        <w:t xml:space="preserve"> </w:t>
                      </w:r>
                      <w:proofErr w:type="spellStart"/>
                      <w:r w:rsidRPr="001C5936">
                        <w:t>value</w:t>
                      </w:r>
                      <w:proofErr w:type="spellEnd"/>
                      <w:r w:rsidRPr="001C5936">
                        <w:t>={this.state.name}</w:t>
                      </w:r>
                    </w:p>
                    <w:p w14:paraId="0D95CDBA" w14:textId="77777777" w:rsidR="00897967" w:rsidRPr="001C5936" w:rsidRDefault="00897967" w:rsidP="002340BA">
                      <w:pPr>
                        <w:pStyle w:val="Kd"/>
                      </w:pPr>
                      <w:r>
                        <w:t xml:space="preserve">                          </w:t>
                      </w:r>
                      <w:proofErr w:type="spellStart"/>
                      <w:r w:rsidRPr="001C5936">
                        <w:t>onChange</w:t>
                      </w:r>
                      <w:proofErr w:type="spellEnd"/>
                      <w:r w:rsidRPr="001C5936">
                        <w:t>={</w:t>
                      </w:r>
                      <w:proofErr w:type="spellStart"/>
                      <w:proofErr w:type="gramStart"/>
                      <w:r w:rsidRPr="001C5936">
                        <w:t>this.handleNameChange</w:t>
                      </w:r>
                      <w:proofErr w:type="spellEnd"/>
                      <w:proofErr w:type="gramEnd"/>
                      <w:r w:rsidRPr="001C5936">
                        <w:t>}/&gt;</w:t>
                      </w:r>
                    </w:p>
                    <w:p w14:paraId="470210FE" w14:textId="77777777" w:rsidR="00897967" w:rsidRDefault="00897967" w:rsidP="002340BA">
                      <w:pPr>
                        <w:pStyle w:val="Kd"/>
                      </w:pPr>
                      <w:r w:rsidRPr="001C5936">
                        <w:t xml:space="preserve">          &lt;/</w:t>
                      </w:r>
                      <w:proofErr w:type="spellStart"/>
                      <w:r w:rsidRPr="001C5936">
                        <w:t>Form.Group</w:t>
                      </w:r>
                      <w:proofErr w:type="spellEnd"/>
                      <w:r w:rsidRPr="001C5936">
                        <w:t>&gt;</w:t>
                      </w:r>
                    </w:p>
                    <w:p w14:paraId="3552BD00" w14:textId="77777777" w:rsidR="00897967" w:rsidRDefault="00897967" w:rsidP="002340BA">
                      <w:pPr>
                        <w:pStyle w:val="Kd"/>
                      </w:pPr>
                      <w:r>
                        <w:t xml:space="preserve">    &lt;/</w:t>
                      </w:r>
                      <w:proofErr w:type="spellStart"/>
                      <w:r>
                        <w:t>Form</w:t>
                      </w:r>
                      <w:proofErr w:type="spellEnd"/>
                      <w:r>
                        <w:t>&gt;</w:t>
                      </w:r>
                    </w:p>
                    <w:p w14:paraId="42296731" w14:textId="77777777" w:rsidR="00897967" w:rsidRPr="00085CF9" w:rsidRDefault="00897967" w:rsidP="002340BA">
                      <w:pPr>
                        <w:pStyle w:val="Kd"/>
                      </w:pPr>
                      <w:r>
                        <w:t>}</w:t>
                      </w:r>
                    </w:p>
                    <w:p w14:paraId="49689380" w14:textId="77777777" w:rsidR="00897967" w:rsidRDefault="00897967"/>
                    <w:p w14:paraId="39222A56" w14:textId="4BEF6107"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4F195A18" w14:textId="3DFE9DA9"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413EB40D" w14:textId="74C420A5"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144526A0" w14:textId="6BF34032" w:rsidR="00897967" w:rsidRDefault="00897967" w:rsidP="002340BA">
                      <w:pPr>
                        <w:pStyle w:val="Kd"/>
                      </w:pPr>
                      <w:r w:rsidRPr="001C5936">
                        <w:t xml:space="preserve">    };</w:t>
                      </w:r>
                    </w:p>
                    <w:p w14:paraId="4F6E14B6" w14:textId="70B10E4E" w:rsidR="00897967" w:rsidRDefault="00897967" w:rsidP="002340BA">
                      <w:pPr>
                        <w:pStyle w:val="Kd"/>
                      </w:pPr>
                      <w:r>
                        <w:t xml:space="preserve">    </w:t>
                      </w:r>
                      <w:proofErr w:type="spellStart"/>
                      <w:proofErr w:type="gramStart"/>
                      <w:r w:rsidRPr="001C5936">
                        <w:t>this.handleNameChange</w:t>
                      </w:r>
                      <w:proofErr w:type="spellEnd"/>
                      <w:proofErr w:type="gramEnd"/>
                      <w:r w:rsidRPr="001C5936">
                        <w:t xml:space="preserve"> = </w:t>
                      </w:r>
                      <w:proofErr w:type="spellStart"/>
                      <w:r w:rsidRPr="001C5936">
                        <w:t>this.handleNameChange.bind</w:t>
                      </w:r>
                      <w:proofErr w:type="spellEnd"/>
                      <w:r w:rsidRPr="001C5936">
                        <w:t>(</w:t>
                      </w:r>
                      <w:proofErr w:type="spellStart"/>
                      <w:r w:rsidRPr="001C5936">
                        <w:t>this</w:t>
                      </w:r>
                      <w:proofErr w:type="spellEnd"/>
                      <w:r w:rsidRPr="001C5936">
                        <w:t>);</w:t>
                      </w:r>
                    </w:p>
                    <w:p w14:paraId="537EAFAF" w14:textId="6E09E850" w:rsidR="00897967" w:rsidRDefault="00897967" w:rsidP="002340BA">
                      <w:pPr>
                        <w:pStyle w:val="Kd"/>
                      </w:pPr>
                      <w:r>
                        <w:t>}</w:t>
                      </w:r>
                    </w:p>
                    <w:p w14:paraId="0D22323D" w14:textId="73EDF44C" w:rsidR="00897967" w:rsidRDefault="00897967" w:rsidP="002340BA">
                      <w:pPr>
                        <w:pStyle w:val="Kd"/>
                      </w:pPr>
                    </w:p>
                    <w:p w14:paraId="6CC404E5" w14:textId="77777777" w:rsidR="00897967" w:rsidRPr="001C5936" w:rsidRDefault="00897967" w:rsidP="002340BA">
                      <w:pPr>
                        <w:pStyle w:val="Kd"/>
                      </w:pPr>
                      <w:proofErr w:type="spellStart"/>
                      <w:r w:rsidRPr="001C5936">
                        <w:t>handleNameChange</w:t>
                      </w:r>
                      <w:proofErr w:type="spellEnd"/>
                      <w:r w:rsidRPr="001C5936">
                        <w:t>(</w:t>
                      </w:r>
                      <w:proofErr w:type="spellStart"/>
                      <w:r w:rsidRPr="001C5936">
                        <w:t>event</w:t>
                      </w:r>
                      <w:proofErr w:type="spellEnd"/>
                      <w:r w:rsidRPr="001C5936">
                        <w:t>) {</w:t>
                      </w:r>
                    </w:p>
                    <w:p w14:paraId="36FCA699" w14:textId="77777777" w:rsidR="00897967" w:rsidRPr="001C5936" w:rsidRDefault="00897967" w:rsidP="002340BA">
                      <w:pPr>
                        <w:pStyle w:val="Kd"/>
                      </w:pPr>
                      <w:r w:rsidRPr="001C5936">
                        <w:t xml:space="preserve">    </w:t>
                      </w:r>
                      <w:proofErr w:type="spellStart"/>
                      <w:proofErr w:type="gramStart"/>
                      <w:r w:rsidRPr="001C5936">
                        <w:t>event.preventDefault</w:t>
                      </w:r>
                      <w:proofErr w:type="spellEnd"/>
                      <w:proofErr w:type="gramEnd"/>
                      <w:r w:rsidRPr="001C5936">
                        <w:t>();</w:t>
                      </w:r>
                    </w:p>
                    <w:p w14:paraId="15901A85" w14:textId="77777777" w:rsidR="00897967" w:rsidRPr="001C5936" w:rsidRDefault="00897967" w:rsidP="002340BA">
                      <w:pPr>
                        <w:pStyle w:val="Kd"/>
                      </w:pPr>
                      <w:r w:rsidRPr="001C5936">
                        <w:t xml:space="preserve">    </w:t>
                      </w:r>
                      <w:proofErr w:type="spellStart"/>
                      <w:proofErr w:type="gramStart"/>
                      <w:r w:rsidRPr="001C5936">
                        <w:t>this.setState</w:t>
                      </w:r>
                      <w:proofErr w:type="spellEnd"/>
                      <w:proofErr w:type="gramEnd"/>
                      <w:r w:rsidRPr="001C5936">
                        <w:t>({</w:t>
                      </w:r>
                      <w:proofErr w:type="spellStart"/>
                      <w:r w:rsidRPr="001C5936">
                        <w:t>name</w:t>
                      </w:r>
                      <w:proofErr w:type="spellEnd"/>
                      <w:r w:rsidRPr="001C5936">
                        <w:t xml:space="preserve">: </w:t>
                      </w:r>
                      <w:proofErr w:type="spellStart"/>
                      <w:r w:rsidRPr="001C5936">
                        <w:t>event.target.value</w:t>
                      </w:r>
                      <w:proofErr w:type="spellEnd"/>
                      <w:r w:rsidRPr="001C5936">
                        <w:t>});</w:t>
                      </w:r>
                    </w:p>
                    <w:p w14:paraId="0AC1F2E9" w14:textId="79CD74F5" w:rsidR="00897967" w:rsidRDefault="00897967" w:rsidP="002340BA">
                      <w:pPr>
                        <w:pStyle w:val="Kd"/>
                      </w:pPr>
                      <w:r w:rsidRPr="001C5936">
                        <w:t>}</w:t>
                      </w:r>
                    </w:p>
                    <w:p w14:paraId="5A0CDFB3" w14:textId="3AEECA3E" w:rsidR="00897967" w:rsidRDefault="00897967" w:rsidP="002340BA">
                      <w:pPr>
                        <w:pStyle w:val="Kd"/>
                      </w:pPr>
                    </w:p>
                    <w:p w14:paraId="75D17BCB" w14:textId="27EE583F"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2DBB365A" w14:textId="6B53017D" w:rsidR="00897967" w:rsidRPr="001C5936" w:rsidRDefault="00897967" w:rsidP="002340BA">
                      <w:pPr>
                        <w:pStyle w:val="Kd"/>
                      </w:pPr>
                      <w:r>
                        <w:t xml:space="preserve">    </w:t>
                      </w:r>
                      <w:r w:rsidRPr="001C5936">
                        <w:t>&lt;</w:t>
                      </w:r>
                      <w:proofErr w:type="spellStart"/>
                      <w:r w:rsidRPr="001C5936">
                        <w:t>Form</w:t>
                      </w:r>
                      <w:proofErr w:type="spellEnd"/>
                      <w:r w:rsidRPr="001C5936">
                        <w:t>&gt;</w:t>
                      </w:r>
                    </w:p>
                    <w:p w14:paraId="0220EA59" w14:textId="77777777" w:rsidR="00897967" w:rsidRPr="001C5936" w:rsidRDefault="00897967" w:rsidP="002340BA">
                      <w:pPr>
                        <w:pStyle w:val="Kd"/>
                      </w:pPr>
                      <w:r w:rsidRPr="001C5936">
                        <w:t xml:space="preserve">          &lt;</w:t>
                      </w:r>
                      <w:proofErr w:type="spellStart"/>
                      <w:r w:rsidRPr="001C5936">
                        <w:t>Form.Group</w:t>
                      </w:r>
                      <w:proofErr w:type="spellEnd"/>
                      <w:r w:rsidRPr="001C5936">
                        <w:t xml:space="preserve"> </w:t>
                      </w:r>
                      <w:proofErr w:type="spellStart"/>
                      <w:r w:rsidRPr="001C5936">
                        <w:t>controlId</w:t>
                      </w:r>
                      <w:proofErr w:type="spellEnd"/>
                      <w:r w:rsidRPr="001C5936">
                        <w:t>="</w:t>
                      </w:r>
                      <w:proofErr w:type="spellStart"/>
                      <w:r w:rsidRPr="001C5936">
                        <w:t>name</w:t>
                      </w:r>
                      <w:proofErr w:type="spellEnd"/>
                      <w:r w:rsidRPr="001C5936">
                        <w:t>"&gt;</w:t>
                      </w:r>
                    </w:p>
                    <w:p w14:paraId="43CB0F08" w14:textId="77777777" w:rsidR="00897967" w:rsidRPr="001C5936" w:rsidRDefault="00897967" w:rsidP="002340BA">
                      <w:pPr>
                        <w:pStyle w:val="Kd"/>
                      </w:pPr>
                      <w:r w:rsidRPr="001C5936">
                        <w:t xml:space="preserve">            &lt;</w:t>
                      </w:r>
                      <w:proofErr w:type="spellStart"/>
                      <w:r w:rsidRPr="001C5936">
                        <w:t>Form.Label</w:t>
                      </w:r>
                      <w:proofErr w:type="spellEnd"/>
                      <w:r w:rsidRPr="001C5936">
                        <w:t>&gt;</w:t>
                      </w:r>
                      <w:proofErr w:type="spellStart"/>
                      <w:r w:rsidRPr="001C5936">
                        <w:t>Your</w:t>
                      </w:r>
                      <w:proofErr w:type="spellEnd"/>
                      <w:r w:rsidRPr="001C5936">
                        <w:t xml:space="preserve"> </w:t>
                      </w:r>
                      <w:proofErr w:type="spellStart"/>
                      <w:r w:rsidRPr="001C5936">
                        <w:t>name</w:t>
                      </w:r>
                      <w:proofErr w:type="spellEnd"/>
                      <w:r w:rsidRPr="001C5936">
                        <w:t>&lt;/</w:t>
                      </w:r>
                      <w:proofErr w:type="spellStart"/>
                      <w:r w:rsidRPr="001C5936">
                        <w:t>Form.Label</w:t>
                      </w:r>
                      <w:proofErr w:type="spellEnd"/>
                      <w:r w:rsidRPr="001C5936">
                        <w:t>&gt;</w:t>
                      </w:r>
                    </w:p>
                    <w:p w14:paraId="3EE60FC6" w14:textId="77777777" w:rsidR="00897967" w:rsidRDefault="00897967" w:rsidP="002340BA">
                      <w:pPr>
                        <w:pStyle w:val="Kd"/>
                      </w:pPr>
                      <w:r w:rsidRPr="001C5936">
                        <w:t xml:space="preserve">            &lt;</w:t>
                      </w:r>
                      <w:proofErr w:type="spellStart"/>
                      <w:r w:rsidRPr="001C5936">
                        <w:t>Form.Control</w:t>
                      </w:r>
                      <w:proofErr w:type="spellEnd"/>
                      <w:r w:rsidRPr="001C5936">
                        <w:t xml:space="preserve"> </w:t>
                      </w:r>
                      <w:proofErr w:type="spellStart"/>
                      <w:r w:rsidRPr="001C5936">
                        <w:t>type</w:t>
                      </w:r>
                      <w:proofErr w:type="spellEnd"/>
                      <w:r w:rsidRPr="001C5936">
                        <w:t>="text"</w:t>
                      </w:r>
                      <w:r>
                        <w:t xml:space="preserve"> </w:t>
                      </w:r>
                      <w:proofErr w:type="spellStart"/>
                      <w:r w:rsidRPr="001C5936">
                        <w:t>value</w:t>
                      </w:r>
                      <w:proofErr w:type="spellEnd"/>
                      <w:r w:rsidRPr="001C5936">
                        <w:t>={this.state.name}</w:t>
                      </w:r>
                    </w:p>
                    <w:p w14:paraId="600C7050" w14:textId="5C743A2E" w:rsidR="00897967" w:rsidRPr="001C5936" w:rsidRDefault="00897967" w:rsidP="002340BA">
                      <w:pPr>
                        <w:pStyle w:val="Kd"/>
                      </w:pPr>
                      <w:r>
                        <w:t xml:space="preserve">                          </w:t>
                      </w:r>
                      <w:proofErr w:type="spellStart"/>
                      <w:r w:rsidRPr="001C5936">
                        <w:t>onChange</w:t>
                      </w:r>
                      <w:proofErr w:type="spellEnd"/>
                      <w:r w:rsidRPr="001C5936">
                        <w:t>={</w:t>
                      </w:r>
                      <w:proofErr w:type="spellStart"/>
                      <w:proofErr w:type="gramStart"/>
                      <w:r w:rsidRPr="001C5936">
                        <w:t>this.handleNameChange</w:t>
                      </w:r>
                      <w:proofErr w:type="spellEnd"/>
                      <w:proofErr w:type="gramEnd"/>
                      <w:r w:rsidRPr="001C5936">
                        <w:t>}/&gt;</w:t>
                      </w:r>
                    </w:p>
                    <w:p w14:paraId="7DBC226E" w14:textId="71E8CB5E" w:rsidR="00897967" w:rsidRDefault="00897967" w:rsidP="002340BA">
                      <w:pPr>
                        <w:pStyle w:val="Kd"/>
                      </w:pPr>
                      <w:r w:rsidRPr="001C5936">
                        <w:t xml:space="preserve">          &lt;/</w:t>
                      </w:r>
                      <w:proofErr w:type="spellStart"/>
                      <w:r w:rsidRPr="001C5936">
                        <w:t>Form.Group</w:t>
                      </w:r>
                      <w:proofErr w:type="spellEnd"/>
                      <w:r w:rsidRPr="001C5936">
                        <w:t>&gt;</w:t>
                      </w:r>
                    </w:p>
                    <w:p w14:paraId="0ACECFCF" w14:textId="5C27E2AB" w:rsidR="00897967" w:rsidRDefault="00897967" w:rsidP="002340BA">
                      <w:pPr>
                        <w:pStyle w:val="Kd"/>
                      </w:pPr>
                      <w:r>
                        <w:t xml:space="preserve">    &lt;/</w:t>
                      </w:r>
                      <w:proofErr w:type="spellStart"/>
                      <w:r>
                        <w:t>Form</w:t>
                      </w:r>
                      <w:proofErr w:type="spellEnd"/>
                      <w:r>
                        <w:t>&gt;</w:t>
                      </w:r>
                    </w:p>
                    <w:p w14:paraId="4E21FC1D" w14:textId="08D1B1B7" w:rsidR="00897967" w:rsidRPr="00085CF9" w:rsidRDefault="00897967" w:rsidP="002340BA">
                      <w:pPr>
                        <w:pStyle w:val="Kd"/>
                      </w:pPr>
                      <w:r>
                        <w:t>}</w:t>
                      </w:r>
                    </w:p>
                  </w:txbxContent>
                </v:textbox>
                <w10:wrap type="square" anchorx="margin"/>
              </v:shape>
            </w:pict>
          </mc:Fallback>
        </mc:AlternateContent>
      </w:r>
      <w:r w:rsidR="001C5936">
        <w:t xml:space="preserve">Az adatbevitel </w:t>
      </w:r>
      <w:proofErr w:type="spellStart"/>
      <w:r w:rsidR="001C5936">
        <w:t>Formokon</w:t>
      </w:r>
      <w:proofErr w:type="spellEnd"/>
      <w:r w:rsidR="001C5936">
        <w:t xml:space="preserve"> keresztül történik. Ezeknek a </w:t>
      </w:r>
      <w:proofErr w:type="spellStart"/>
      <w:r w:rsidR="001C5936">
        <w:t>Formoknak</w:t>
      </w:r>
      <w:proofErr w:type="spellEnd"/>
      <w:r w:rsidR="001C5936">
        <w:t xml:space="preserve"> az elemei többek között a beviteli mezők, amelyek közvetlen összeköttetésben állnak az őket tartalmazó komponensek állapotaival. Alább a név mezőn keresztül szemléltetem a fent leírtak megvalósításához szükséges kódot.</w:t>
      </w:r>
    </w:p>
    <w:p w14:paraId="7D44C0E5" w14:textId="46A8B7DB" w:rsidR="009E488E" w:rsidRDefault="009E488E" w:rsidP="00DE3EB4">
      <w:pPr>
        <w:spacing w:before="360"/>
        <w:ind w:firstLine="0"/>
      </w:pPr>
      <w:r>
        <w:t xml:space="preserve">A fenti kódban a komponens létrejöttekor inicializálom annak állapotát, majd a névváltozást kezelő függvényt is „bekötöm”. Erre azért van szükség, hogy a </w:t>
      </w:r>
      <w:proofErr w:type="spellStart"/>
      <w:r>
        <w:t>handleNameChange</w:t>
      </w:r>
      <w:proofErr w:type="spellEnd"/>
      <w:r>
        <w:t xml:space="preserve"> függvényből el tudjam érni a komponens állapotát a </w:t>
      </w:r>
      <w:proofErr w:type="spellStart"/>
      <w:r>
        <w:t>this</w:t>
      </w:r>
      <w:proofErr w:type="spellEnd"/>
      <w:r>
        <w:t xml:space="preserve"> kulcsszón keresztül. A </w:t>
      </w:r>
      <w:proofErr w:type="spellStart"/>
      <w:r>
        <w:t>render</w:t>
      </w:r>
      <w:proofErr w:type="spellEnd"/>
      <w:r>
        <w:t xml:space="preserve"> függvény állítja elő a HTML kódot, amit a böngésző meg tud jeleníteni.</w:t>
      </w:r>
    </w:p>
    <w:p w14:paraId="787A4886" w14:textId="22711221" w:rsidR="00E366C2" w:rsidRDefault="009E488E" w:rsidP="00E366C2">
      <w:r>
        <w:t>Az előbb leírtakra azért van szükség, hogy amikor az adatokat már bevitte a felhasználó és szeretné azokot elküldeni, akkor a HTTP kérésünket a komponens állapotát felhasználva rögtön</w:t>
      </w:r>
      <w:r w:rsidR="00E366C2">
        <w:t xml:space="preserve"> össze tudjuk rakni és mehetnek is a szervernek a szükséges adatok. Az adatok elküldése és a válasz megérkezése után általában szeretnénk egy másik útvonalra átirányítani a felhasználót.</w:t>
      </w:r>
    </w:p>
    <w:p w14:paraId="66D12DF7" w14:textId="6ED37945" w:rsidR="00E366C2" w:rsidRDefault="00DE3EB4" w:rsidP="00DE3EB4">
      <w:pPr>
        <w:spacing w:before="120"/>
        <w:ind w:firstLine="0"/>
      </w:pPr>
      <w:r>
        <w:rPr>
          <w:noProof/>
        </w:rPr>
        <w:lastRenderedPageBreak/>
        <mc:AlternateContent>
          <mc:Choice Requires="wps">
            <w:drawing>
              <wp:anchor distT="45720" distB="45720" distL="114300" distR="114300" simplePos="0" relativeHeight="251702272" behindDoc="0" locked="0" layoutInCell="1" allowOverlap="1" wp14:anchorId="602E93BD" wp14:editId="528F3BF9">
                <wp:simplePos x="0" y="0"/>
                <wp:positionH relativeFrom="margin">
                  <wp:posOffset>27940</wp:posOffset>
                </wp:positionH>
                <wp:positionV relativeFrom="paragraph">
                  <wp:posOffset>658057</wp:posOffset>
                </wp:positionV>
                <wp:extent cx="5360035" cy="4066540"/>
                <wp:effectExtent l="0" t="0" r="12065" b="10160"/>
                <wp:wrapSquare wrapText="bothSides"/>
                <wp:docPr id="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4066540"/>
                        </a:xfrm>
                        <a:prstGeom prst="rect">
                          <a:avLst/>
                        </a:prstGeom>
                        <a:solidFill>
                          <a:schemeClr val="accent1">
                            <a:lumMod val="20000"/>
                            <a:lumOff val="80000"/>
                          </a:schemeClr>
                        </a:solidFill>
                        <a:ln w="3175">
                          <a:solidFill>
                            <a:srgbClr val="000000"/>
                          </a:solidFill>
                          <a:miter lim="800000"/>
                          <a:headEnd/>
                          <a:tailEnd/>
                        </a:ln>
                      </wps:spPr>
                      <wps:txbx>
                        <w:txbxContent>
                          <w:p w14:paraId="3B3585E8" w14:textId="77777777"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0F5EDCB1" w14:textId="77777777"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454529BF" w14:textId="77777777"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095F6E1D" w14:textId="77777777" w:rsidR="00897967" w:rsidRDefault="00897967" w:rsidP="002340BA">
                            <w:pPr>
                              <w:pStyle w:val="Kd"/>
                            </w:pPr>
                            <w:r w:rsidRPr="001C5936">
                              <w:t xml:space="preserve">    };</w:t>
                            </w:r>
                          </w:p>
                          <w:p w14:paraId="2D100D54" w14:textId="77777777" w:rsidR="00897967" w:rsidRDefault="00897967" w:rsidP="002340BA">
                            <w:pPr>
                              <w:pStyle w:val="Kd"/>
                            </w:pPr>
                            <w:r>
                              <w:t xml:space="preserve">    </w:t>
                            </w:r>
                            <w:proofErr w:type="spellStart"/>
                            <w:proofErr w:type="gramStart"/>
                            <w:r w:rsidRPr="00E366C2">
                              <w:t>this.handleSubmit</w:t>
                            </w:r>
                            <w:proofErr w:type="spellEnd"/>
                            <w:proofErr w:type="gramEnd"/>
                            <w:r w:rsidRPr="00E366C2">
                              <w:t xml:space="preserve"> = </w:t>
                            </w:r>
                            <w:proofErr w:type="spellStart"/>
                            <w:r w:rsidRPr="00E366C2">
                              <w:t>this.handleSubmit.bind</w:t>
                            </w:r>
                            <w:proofErr w:type="spellEnd"/>
                            <w:r w:rsidRPr="00E366C2">
                              <w:t>(</w:t>
                            </w:r>
                            <w:proofErr w:type="spellStart"/>
                            <w:r w:rsidRPr="00E366C2">
                              <w:t>this</w:t>
                            </w:r>
                            <w:proofErr w:type="spellEnd"/>
                            <w:r w:rsidRPr="00E366C2">
                              <w:t>);</w:t>
                            </w:r>
                          </w:p>
                          <w:p w14:paraId="5BDC0B3B" w14:textId="77777777" w:rsidR="00897967" w:rsidRDefault="00897967" w:rsidP="002340BA">
                            <w:pPr>
                              <w:pStyle w:val="Kd"/>
                            </w:pPr>
                            <w:r>
                              <w:t>}</w:t>
                            </w:r>
                          </w:p>
                          <w:p w14:paraId="23A7CDB9" w14:textId="77777777" w:rsidR="00897967" w:rsidRDefault="00897967" w:rsidP="002340BA">
                            <w:pPr>
                              <w:pStyle w:val="Kd"/>
                            </w:pPr>
                          </w:p>
                          <w:p w14:paraId="778BEC46" w14:textId="77777777" w:rsidR="00897967" w:rsidRPr="00E366C2" w:rsidRDefault="00897967" w:rsidP="002340BA">
                            <w:pPr>
                              <w:pStyle w:val="Kd"/>
                            </w:pPr>
                            <w:proofErr w:type="spellStart"/>
                            <w:r w:rsidRPr="00E366C2">
                              <w:t>handleSubmit</w:t>
                            </w:r>
                            <w:proofErr w:type="spellEnd"/>
                            <w:r w:rsidRPr="00E366C2">
                              <w:t>(</w:t>
                            </w:r>
                            <w:proofErr w:type="spellStart"/>
                            <w:r w:rsidRPr="00E366C2">
                              <w:t>event</w:t>
                            </w:r>
                            <w:proofErr w:type="spellEnd"/>
                            <w:r w:rsidRPr="00E366C2">
                              <w:t>) {</w:t>
                            </w:r>
                          </w:p>
                          <w:p w14:paraId="4DF430DD" w14:textId="77777777" w:rsidR="00897967" w:rsidRPr="00E366C2" w:rsidRDefault="00897967" w:rsidP="002340BA">
                            <w:pPr>
                              <w:pStyle w:val="Kd"/>
                            </w:pPr>
                            <w:r w:rsidRPr="00E366C2">
                              <w:t xml:space="preserve">    </w:t>
                            </w:r>
                            <w:proofErr w:type="spellStart"/>
                            <w:proofErr w:type="gramStart"/>
                            <w:r w:rsidRPr="00E366C2">
                              <w:t>event.preventDefault</w:t>
                            </w:r>
                            <w:proofErr w:type="spellEnd"/>
                            <w:proofErr w:type="gramEnd"/>
                            <w:r w:rsidRPr="00E366C2">
                              <w:t>();</w:t>
                            </w:r>
                          </w:p>
                          <w:p w14:paraId="2C037CCE" w14:textId="77777777" w:rsidR="00897967" w:rsidRPr="00E366C2" w:rsidRDefault="00897967" w:rsidP="002340BA">
                            <w:pPr>
                              <w:pStyle w:val="Kd"/>
                            </w:pPr>
                            <w:r w:rsidRPr="00E366C2">
                              <w:t xml:space="preserve">    </w:t>
                            </w:r>
                            <w:proofErr w:type="spellStart"/>
                            <w:proofErr w:type="gramStart"/>
                            <w:r w:rsidRPr="00E366C2">
                              <w:t>fetch</w:t>
                            </w:r>
                            <w:proofErr w:type="spellEnd"/>
                            <w:r w:rsidRPr="00E366C2">
                              <w:t>(</w:t>
                            </w:r>
                            <w:proofErr w:type="gramEnd"/>
                            <w:r w:rsidRPr="00E366C2">
                              <w:t>"http://localhost:3001/</w:t>
                            </w:r>
                            <w:proofErr w:type="spellStart"/>
                            <w:r w:rsidRPr="00E366C2">
                              <w:t>user</w:t>
                            </w:r>
                            <w:proofErr w:type="spellEnd"/>
                            <w:r w:rsidRPr="00E366C2">
                              <w:t>/</w:t>
                            </w:r>
                            <w:proofErr w:type="spellStart"/>
                            <w:r w:rsidRPr="00E366C2">
                              <w:t>save</w:t>
                            </w:r>
                            <w:proofErr w:type="spellEnd"/>
                            <w:r w:rsidRPr="00E366C2">
                              <w:t xml:space="preserve">", </w:t>
                            </w:r>
                          </w:p>
                          <w:p w14:paraId="1CD7C19B" w14:textId="77777777" w:rsidR="00897967" w:rsidRPr="00E366C2" w:rsidRDefault="00897967" w:rsidP="002340BA">
                            <w:pPr>
                              <w:pStyle w:val="Kd"/>
                            </w:pPr>
                            <w:r w:rsidRPr="00E366C2">
                              <w:t xml:space="preserve">      </w:t>
                            </w:r>
                            <w:proofErr w:type="gramStart"/>
                            <w:r w:rsidRPr="00E366C2">
                              <w:t xml:space="preserve">{ </w:t>
                            </w:r>
                            <w:proofErr w:type="spellStart"/>
                            <w:r w:rsidRPr="00E366C2">
                              <w:t>method</w:t>
                            </w:r>
                            <w:proofErr w:type="spellEnd"/>
                            <w:proofErr w:type="gramEnd"/>
                            <w:r w:rsidRPr="00E366C2">
                              <w:t xml:space="preserve">: 'POST', body: </w:t>
                            </w:r>
                          </w:p>
                          <w:p w14:paraId="1C2B17D3" w14:textId="77777777" w:rsidR="00897967" w:rsidRPr="00E366C2" w:rsidRDefault="00897967" w:rsidP="002340BA">
                            <w:pPr>
                              <w:pStyle w:val="Kd"/>
                            </w:pPr>
                            <w:r w:rsidRPr="00E366C2">
                              <w:t xml:space="preserve">            </w:t>
                            </w:r>
                            <w:proofErr w:type="spellStart"/>
                            <w:r w:rsidRPr="00E366C2">
                              <w:t>new</w:t>
                            </w:r>
                            <w:proofErr w:type="spellEnd"/>
                            <w:r w:rsidRPr="00E366C2">
                              <w:t xml:space="preserve"> </w:t>
                            </w:r>
                            <w:proofErr w:type="spellStart"/>
                            <w:proofErr w:type="gramStart"/>
                            <w:r w:rsidRPr="00E366C2">
                              <w:t>URLSearchParams</w:t>
                            </w:r>
                            <w:proofErr w:type="spellEnd"/>
                            <w:r w:rsidRPr="00E366C2">
                              <w:t>(</w:t>
                            </w:r>
                            <w:proofErr w:type="gramEnd"/>
                            <w:r w:rsidRPr="00E366C2">
                              <w:t>{</w:t>
                            </w:r>
                          </w:p>
                          <w:p w14:paraId="3C3DBC30" w14:textId="77777777" w:rsidR="00897967" w:rsidRPr="00E366C2" w:rsidRDefault="00897967" w:rsidP="002340BA">
                            <w:pPr>
                              <w:pStyle w:val="Kd"/>
                            </w:pPr>
                            <w:r w:rsidRPr="00E366C2">
                              <w:t xml:space="preserve">              </w:t>
                            </w:r>
                            <w:proofErr w:type="spellStart"/>
                            <w:r w:rsidRPr="00E366C2">
                              <w:t>name</w:t>
                            </w:r>
                            <w:proofErr w:type="spellEnd"/>
                            <w:r w:rsidRPr="00E366C2">
                              <w:t xml:space="preserve">: this.state.name,              </w:t>
                            </w:r>
                          </w:p>
                          <w:p w14:paraId="276962AB" w14:textId="77777777" w:rsidR="00897967" w:rsidRPr="00E366C2" w:rsidRDefault="00897967" w:rsidP="002340BA">
                            <w:pPr>
                              <w:pStyle w:val="Kd"/>
                            </w:pPr>
                            <w:r w:rsidRPr="00E366C2">
                              <w:t xml:space="preserve">            }),</w:t>
                            </w:r>
                          </w:p>
                          <w:p w14:paraId="10FAFCCF" w14:textId="77777777" w:rsidR="00897967" w:rsidRDefault="00897967" w:rsidP="002340BA">
                            <w:pPr>
                              <w:pStyle w:val="Kd"/>
                            </w:pPr>
                            <w:r w:rsidRPr="00E366C2">
                              <w:t xml:space="preserve">        </w:t>
                            </w:r>
                            <w:proofErr w:type="spellStart"/>
                            <w:r w:rsidRPr="00E366C2">
                              <w:t>headers</w:t>
                            </w:r>
                            <w:proofErr w:type="spellEnd"/>
                            <w:r w:rsidRPr="00E366C2">
                              <w:t xml:space="preserve">: </w:t>
                            </w:r>
                            <w:proofErr w:type="spellStart"/>
                            <w:r w:rsidRPr="00E366C2">
                              <w:t>new</w:t>
                            </w:r>
                            <w:proofErr w:type="spellEnd"/>
                            <w:r w:rsidRPr="00E366C2">
                              <w:t xml:space="preserve"> </w:t>
                            </w:r>
                            <w:proofErr w:type="spellStart"/>
                            <w:proofErr w:type="gramStart"/>
                            <w:r w:rsidRPr="00E366C2">
                              <w:t>Headers</w:t>
                            </w:r>
                            <w:proofErr w:type="spellEnd"/>
                            <w:r w:rsidRPr="00E366C2">
                              <w:t>(</w:t>
                            </w:r>
                            <w:proofErr w:type="gramEnd"/>
                            <w:r w:rsidRPr="00E366C2">
                              <w:t>{</w:t>
                            </w:r>
                            <w:proofErr w:type="spellStart"/>
                            <w:r w:rsidRPr="00E366C2">
                              <w:t>Authorization</w:t>
                            </w:r>
                            <w:proofErr w:type="spellEnd"/>
                            <w:r w:rsidRPr="00E366C2">
                              <w:t>: "</w:t>
                            </w:r>
                            <w:proofErr w:type="spellStart"/>
                            <w:r w:rsidRPr="00E366C2">
                              <w:t>Bearer</w:t>
                            </w:r>
                            <w:proofErr w:type="spellEnd"/>
                            <w:r w:rsidRPr="00E366C2">
                              <w:t xml:space="preserve"> " + </w:t>
                            </w:r>
                            <w:r>
                              <w:t xml:space="preserve">                 </w:t>
                            </w:r>
                          </w:p>
                          <w:p w14:paraId="07C15E01" w14:textId="77777777" w:rsidR="00897967" w:rsidRDefault="00897967" w:rsidP="002340BA">
                            <w:pPr>
                              <w:pStyle w:val="Kd"/>
                            </w:pPr>
                            <w:r>
                              <w:t xml:space="preserve">                                              </w:t>
                            </w:r>
                            <w:proofErr w:type="spellStart"/>
                            <w:proofErr w:type="gramStart"/>
                            <w:r>
                              <w:t>t</w:t>
                            </w:r>
                            <w:r w:rsidRPr="00E366C2">
                              <w:t>his.props</w:t>
                            </w:r>
                            <w:proofErr w:type="gramEnd"/>
                            <w:r w:rsidRPr="00E366C2">
                              <w:t>.token</w:t>
                            </w:r>
                            <w:proofErr w:type="spellEnd"/>
                            <w:r w:rsidRPr="00E366C2">
                              <w:t>})</w:t>
                            </w:r>
                          </w:p>
                          <w:p w14:paraId="204006CF" w14:textId="77777777" w:rsidR="00897967" w:rsidRPr="00E366C2" w:rsidRDefault="00897967" w:rsidP="002340BA">
                            <w:pPr>
                              <w:pStyle w:val="Kd"/>
                            </w:pPr>
                            <w:r w:rsidRPr="00E366C2">
                              <w:t>})</w:t>
                            </w:r>
                          </w:p>
                          <w:p w14:paraId="535200C0" w14:textId="77777777" w:rsidR="00897967" w:rsidRPr="00E366C2" w:rsidRDefault="00897967" w:rsidP="002340BA">
                            <w:pPr>
                              <w:pStyle w:val="Kd"/>
                            </w:pPr>
                            <w:r w:rsidRPr="00E366C2">
                              <w:t xml:space="preserve">      </w:t>
                            </w:r>
                            <w:proofErr w:type="gramStart"/>
                            <w:r w:rsidRPr="00E366C2">
                              <w:t>.</w:t>
                            </w:r>
                            <w:proofErr w:type="spellStart"/>
                            <w:r w:rsidRPr="00E366C2">
                              <w:t>then</w:t>
                            </w:r>
                            <w:proofErr w:type="spellEnd"/>
                            <w:proofErr w:type="gramEnd"/>
                            <w:r w:rsidRPr="00E366C2">
                              <w:t xml:space="preserve">(() =&gt; </w:t>
                            </w:r>
                            <w:proofErr w:type="spellStart"/>
                            <w:r w:rsidRPr="00E366C2">
                              <w:t>this.props.history.push</w:t>
                            </w:r>
                            <w:proofErr w:type="spellEnd"/>
                            <w:r w:rsidRPr="00E366C2">
                              <w:t>('/</w:t>
                            </w:r>
                            <w:proofErr w:type="spellStart"/>
                            <w:r w:rsidRPr="00E366C2">
                              <w:t>dashboard</w:t>
                            </w:r>
                            <w:proofErr w:type="spellEnd"/>
                            <w:r w:rsidRPr="00E366C2">
                              <w:t>'))</w:t>
                            </w:r>
                          </w:p>
                          <w:p w14:paraId="0BF39F85" w14:textId="77777777" w:rsidR="00897967" w:rsidRPr="00E366C2" w:rsidRDefault="00897967" w:rsidP="002340BA">
                            <w:pPr>
                              <w:pStyle w:val="Kd"/>
                            </w:pPr>
                            <w:r w:rsidRPr="00E366C2">
                              <w:t xml:space="preserve">      </w:t>
                            </w:r>
                            <w:proofErr w:type="gramStart"/>
                            <w:r w:rsidRPr="00E366C2">
                              <w:t>.</w:t>
                            </w:r>
                            <w:proofErr w:type="spellStart"/>
                            <w:r w:rsidRPr="00E366C2">
                              <w:t>catch</w:t>
                            </w:r>
                            <w:proofErr w:type="spellEnd"/>
                            <w:proofErr w:type="gramEnd"/>
                            <w:r w:rsidRPr="00E366C2">
                              <w:t xml:space="preserve">(console.log); </w:t>
                            </w:r>
                          </w:p>
                          <w:p w14:paraId="1C3B55A9" w14:textId="77777777" w:rsidR="00897967" w:rsidRDefault="00897967" w:rsidP="002340BA">
                            <w:pPr>
                              <w:pStyle w:val="Kd"/>
                            </w:pPr>
                            <w:r w:rsidRPr="00E366C2">
                              <w:t>}</w:t>
                            </w:r>
                          </w:p>
                          <w:p w14:paraId="2B51EB8B" w14:textId="77777777" w:rsidR="00897967" w:rsidRDefault="00897967" w:rsidP="002340BA">
                            <w:pPr>
                              <w:pStyle w:val="Kd"/>
                            </w:pPr>
                          </w:p>
                          <w:p w14:paraId="00C6015A" w14:textId="77777777"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472E829B" w14:textId="77777777" w:rsidR="00897967" w:rsidRPr="001C5936" w:rsidRDefault="00897967" w:rsidP="002340BA">
                            <w:pPr>
                              <w:pStyle w:val="Kd"/>
                            </w:pPr>
                            <w:r>
                              <w:t xml:space="preserve">    </w:t>
                            </w:r>
                            <w:r w:rsidRPr="001C5936">
                              <w:t>&lt;</w:t>
                            </w:r>
                            <w:proofErr w:type="spellStart"/>
                            <w:r w:rsidRPr="001C5936">
                              <w:t>Form</w:t>
                            </w:r>
                            <w:proofErr w:type="spellEnd"/>
                            <w:r>
                              <w:t xml:space="preserve"> </w:t>
                            </w:r>
                            <w:proofErr w:type="spellStart"/>
                            <w:r w:rsidRPr="00E366C2">
                              <w:t>onSubmit</w:t>
                            </w:r>
                            <w:proofErr w:type="spellEnd"/>
                            <w:r w:rsidRPr="00E366C2">
                              <w:t>={</w:t>
                            </w:r>
                            <w:proofErr w:type="spellStart"/>
                            <w:proofErr w:type="gramStart"/>
                            <w:r w:rsidRPr="00E366C2">
                              <w:t>this.handleSubmit</w:t>
                            </w:r>
                            <w:proofErr w:type="spellEnd"/>
                            <w:proofErr w:type="gramEnd"/>
                            <w:r w:rsidRPr="00E366C2">
                              <w:t>}</w:t>
                            </w:r>
                            <w:r w:rsidRPr="001C5936">
                              <w:t>&gt;</w:t>
                            </w:r>
                          </w:p>
                          <w:p w14:paraId="5E5554E4" w14:textId="77777777" w:rsidR="00897967" w:rsidRDefault="00897967" w:rsidP="002340BA">
                            <w:pPr>
                              <w:pStyle w:val="Kd"/>
                            </w:pPr>
                            <w:r w:rsidRPr="001C5936">
                              <w:t xml:space="preserve">          </w:t>
                            </w:r>
                            <w:r>
                              <w:t>...</w:t>
                            </w:r>
                          </w:p>
                          <w:p w14:paraId="0AA6994E" w14:textId="77777777" w:rsidR="00897967" w:rsidRDefault="00897967" w:rsidP="002340BA">
                            <w:pPr>
                              <w:pStyle w:val="Kd"/>
                            </w:pPr>
                            <w:r>
                              <w:t xml:space="preserve">    &lt;/</w:t>
                            </w:r>
                            <w:proofErr w:type="spellStart"/>
                            <w:r>
                              <w:t>Form</w:t>
                            </w:r>
                            <w:proofErr w:type="spellEnd"/>
                            <w:r>
                              <w:t>&gt;</w:t>
                            </w:r>
                          </w:p>
                          <w:p w14:paraId="413DB840" w14:textId="12C0D32E" w:rsidR="00897967" w:rsidRPr="00085CF9" w:rsidRDefault="00897967" w:rsidP="008E0CAA">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E93BD" id="_x0000_s1069" type="#_x0000_t202" style="position:absolute;left:0;text-align:left;margin-left:2.2pt;margin-top:51.8pt;width:422.05pt;height:320.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" fillcolor="#deeaf6 [660]" strokeweight=".25pt">
                <v:textbox>
                  <w:txbxContent>
                    <w:p w14:paraId="3B3585E8" w14:textId="77777777" w:rsidR="00897967" w:rsidRDefault="00897967" w:rsidP="002340BA">
                      <w:pPr>
                        <w:pStyle w:val="Kd"/>
                      </w:pPr>
                      <w:proofErr w:type="spellStart"/>
                      <w:proofErr w:type="gramStart"/>
                      <w:r w:rsidRPr="001C5936">
                        <w:t>constructor</w:t>
                      </w:r>
                      <w:proofErr w:type="spellEnd"/>
                      <w:r w:rsidRPr="001C5936">
                        <w:t>(</w:t>
                      </w:r>
                      <w:proofErr w:type="gramEnd"/>
                      <w:r w:rsidRPr="001C5936">
                        <w:t>) {</w:t>
                      </w:r>
                    </w:p>
                    <w:p w14:paraId="0F5EDCB1" w14:textId="77777777" w:rsidR="00897967" w:rsidRPr="001C5936" w:rsidRDefault="00897967" w:rsidP="002340BA">
                      <w:pPr>
                        <w:pStyle w:val="Kd"/>
                      </w:pPr>
                      <w:r>
                        <w:t xml:space="preserve">    </w:t>
                      </w:r>
                      <w:proofErr w:type="spellStart"/>
                      <w:proofErr w:type="gramStart"/>
                      <w:r w:rsidRPr="001C5936">
                        <w:t>this.state</w:t>
                      </w:r>
                      <w:proofErr w:type="spellEnd"/>
                      <w:proofErr w:type="gramEnd"/>
                      <w:r w:rsidRPr="001C5936">
                        <w:t xml:space="preserve"> = {</w:t>
                      </w:r>
                    </w:p>
                    <w:p w14:paraId="454529BF" w14:textId="77777777" w:rsidR="00897967" w:rsidRPr="001C5936" w:rsidRDefault="00897967" w:rsidP="002340BA">
                      <w:pPr>
                        <w:pStyle w:val="Kd"/>
                      </w:pPr>
                      <w:r w:rsidRPr="001C5936">
                        <w:t xml:space="preserve">      </w:t>
                      </w:r>
                      <w:proofErr w:type="spellStart"/>
                      <w:r w:rsidRPr="001C5936">
                        <w:t>name</w:t>
                      </w:r>
                      <w:proofErr w:type="spellEnd"/>
                      <w:r w:rsidRPr="001C5936">
                        <w:t xml:space="preserve">: </w:t>
                      </w:r>
                      <w:proofErr w:type="spellStart"/>
                      <w:r w:rsidRPr="001C5936">
                        <w:t>String</w:t>
                      </w:r>
                      <w:proofErr w:type="spellEnd"/>
                      <w:r w:rsidRPr="001C5936">
                        <w:t>,</w:t>
                      </w:r>
                    </w:p>
                    <w:p w14:paraId="095F6E1D" w14:textId="77777777" w:rsidR="00897967" w:rsidRDefault="00897967" w:rsidP="002340BA">
                      <w:pPr>
                        <w:pStyle w:val="Kd"/>
                      </w:pPr>
                      <w:r w:rsidRPr="001C5936">
                        <w:t xml:space="preserve">    };</w:t>
                      </w:r>
                    </w:p>
                    <w:p w14:paraId="2D100D54" w14:textId="77777777" w:rsidR="00897967" w:rsidRDefault="00897967" w:rsidP="002340BA">
                      <w:pPr>
                        <w:pStyle w:val="Kd"/>
                      </w:pPr>
                      <w:r>
                        <w:t xml:space="preserve">    </w:t>
                      </w:r>
                      <w:proofErr w:type="spellStart"/>
                      <w:proofErr w:type="gramStart"/>
                      <w:r w:rsidRPr="00E366C2">
                        <w:t>this.handleSubmit</w:t>
                      </w:r>
                      <w:proofErr w:type="spellEnd"/>
                      <w:proofErr w:type="gramEnd"/>
                      <w:r w:rsidRPr="00E366C2">
                        <w:t xml:space="preserve"> = </w:t>
                      </w:r>
                      <w:proofErr w:type="spellStart"/>
                      <w:r w:rsidRPr="00E366C2">
                        <w:t>this.handleSubmit.bind</w:t>
                      </w:r>
                      <w:proofErr w:type="spellEnd"/>
                      <w:r w:rsidRPr="00E366C2">
                        <w:t>(</w:t>
                      </w:r>
                      <w:proofErr w:type="spellStart"/>
                      <w:r w:rsidRPr="00E366C2">
                        <w:t>this</w:t>
                      </w:r>
                      <w:proofErr w:type="spellEnd"/>
                      <w:r w:rsidRPr="00E366C2">
                        <w:t>);</w:t>
                      </w:r>
                    </w:p>
                    <w:p w14:paraId="5BDC0B3B" w14:textId="77777777" w:rsidR="00897967" w:rsidRDefault="00897967" w:rsidP="002340BA">
                      <w:pPr>
                        <w:pStyle w:val="Kd"/>
                      </w:pPr>
                      <w:r>
                        <w:t>}</w:t>
                      </w:r>
                    </w:p>
                    <w:p w14:paraId="23A7CDB9" w14:textId="77777777" w:rsidR="00897967" w:rsidRDefault="00897967" w:rsidP="002340BA">
                      <w:pPr>
                        <w:pStyle w:val="Kd"/>
                      </w:pPr>
                    </w:p>
                    <w:p w14:paraId="778BEC46" w14:textId="77777777" w:rsidR="00897967" w:rsidRPr="00E366C2" w:rsidRDefault="00897967" w:rsidP="002340BA">
                      <w:pPr>
                        <w:pStyle w:val="Kd"/>
                      </w:pPr>
                      <w:proofErr w:type="spellStart"/>
                      <w:r w:rsidRPr="00E366C2">
                        <w:t>handleSubmit</w:t>
                      </w:r>
                      <w:proofErr w:type="spellEnd"/>
                      <w:r w:rsidRPr="00E366C2">
                        <w:t>(</w:t>
                      </w:r>
                      <w:proofErr w:type="spellStart"/>
                      <w:r w:rsidRPr="00E366C2">
                        <w:t>event</w:t>
                      </w:r>
                      <w:proofErr w:type="spellEnd"/>
                      <w:r w:rsidRPr="00E366C2">
                        <w:t>) {</w:t>
                      </w:r>
                    </w:p>
                    <w:p w14:paraId="4DF430DD" w14:textId="77777777" w:rsidR="00897967" w:rsidRPr="00E366C2" w:rsidRDefault="00897967" w:rsidP="002340BA">
                      <w:pPr>
                        <w:pStyle w:val="Kd"/>
                      </w:pPr>
                      <w:r w:rsidRPr="00E366C2">
                        <w:t xml:space="preserve">    </w:t>
                      </w:r>
                      <w:proofErr w:type="spellStart"/>
                      <w:proofErr w:type="gramStart"/>
                      <w:r w:rsidRPr="00E366C2">
                        <w:t>event.preventDefault</w:t>
                      </w:r>
                      <w:proofErr w:type="spellEnd"/>
                      <w:proofErr w:type="gramEnd"/>
                      <w:r w:rsidRPr="00E366C2">
                        <w:t>();</w:t>
                      </w:r>
                    </w:p>
                    <w:p w14:paraId="2C037CCE" w14:textId="77777777" w:rsidR="00897967" w:rsidRPr="00E366C2" w:rsidRDefault="00897967" w:rsidP="002340BA">
                      <w:pPr>
                        <w:pStyle w:val="Kd"/>
                      </w:pPr>
                      <w:r w:rsidRPr="00E366C2">
                        <w:t xml:space="preserve">    </w:t>
                      </w:r>
                      <w:proofErr w:type="spellStart"/>
                      <w:proofErr w:type="gramStart"/>
                      <w:r w:rsidRPr="00E366C2">
                        <w:t>fetch</w:t>
                      </w:r>
                      <w:proofErr w:type="spellEnd"/>
                      <w:r w:rsidRPr="00E366C2">
                        <w:t>(</w:t>
                      </w:r>
                      <w:proofErr w:type="gramEnd"/>
                      <w:r w:rsidRPr="00E366C2">
                        <w:t>"http://localhost:3001/</w:t>
                      </w:r>
                      <w:proofErr w:type="spellStart"/>
                      <w:r w:rsidRPr="00E366C2">
                        <w:t>user</w:t>
                      </w:r>
                      <w:proofErr w:type="spellEnd"/>
                      <w:r w:rsidRPr="00E366C2">
                        <w:t>/</w:t>
                      </w:r>
                      <w:proofErr w:type="spellStart"/>
                      <w:r w:rsidRPr="00E366C2">
                        <w:t>save</w:t>
                      </w:r>
                      <w:proofErr w:type="spellEnd"/>
                      <w:r w:rsidRPr="00E366C2">
                        <w:t xml:space="preserve">", </w:t>
                      </w:r>
                    </w:p>
                    <w:p w14:paraId="1CD7C19B" w14:textId="77777777" w:rsidR="00897967" w:rsidRPr="00E366C2" w:rsidRDefault="00897967" w:rsidP="002340BA">
                      <w:pPr>
                        <w:pStyle w:val="Kd"/>
                      </w:pPr>
                      <w:r w:rsidRPr="00E366C2">
                        <w:t xml:space="preserve">      </w:t>
                      </w:r>
                      <w:proofErr w:type="gramStart"/>
                      <w:r w:rsidRPr="00E366C2">
                        <w:t xml:space="preserve">{ </w:t>
                      </w:r>
                      <w:proofErr w:type="spellStart"/>
                      <w:r w:rsidRPr="00E366C2">
                        <w:t>method</w:t>
                      </w:r>
                      <w:proofErr w:type="spellEnd"/>
                      <w:proofErr w:type="gramEnd"/>
                      <w:r w:rsidRPr="00E366C2">
                        <w:t xml:space="preserve">: 'POST', body: </w:t>
                      </w:r>
                    </w:p>
                    <w:p w14:paraId="1C2B17D3" w14:textId="77777777" w:rsidR="00897967" w:rsidRPr="00E366C2" w:rsidRDefault="00897967" w:rsidP="002340BA">
                      <w:pPr>
                        <w:pStyle w:val="Kd"/>
                      </w:pPr>
                      <w:r w:rsidRPr="00E366C2">
                        <w:t xml:space="preserve">            </w:t>
                      </w:r>
                      <w:proofErr w:type="spellStart"/>
                      <w:r w:rsidRPr="00E366C2">
                        <w:t>new</w:t>
                      </w:r>
                      <w:proofErr w:type="spellEnd"/>
                      <w:r w:rsidRPr="00E366C2">
                        <w:t xml:space="preserve"> </w:t>
                      </w:r>
                      <w:proofErr w:type="spellStart"/>
                      <w:proofErr w:type="gramStart"/>
                      <w:r w:rsidRPr="00E366C2">
                        <w:t>URLSearchParams</w:t>
                      </w:r>
                      <w:proofErr w:type="spellEnd"/>
                      <w:r w:rsidRPr="00E366C2">
                        <w:t>(</w:t>
                      </w:r>
                      <w:proofErr w:type="gramEnd"/>
                      <w:r w:rsidRPr="00E366C2">
                        <w:t>{</w:t>
                      </w:r>
                    </w:p>
                    <w:p w14:paraId="3C3DBC30" w14:textId="77777777" w:rsidR="00897967" w:rsidRPr="00E366C2" w:rsidRDefault="00897967" w:rsidP="002340BA">
                      <w:pPr>
                        <w:pStyle w:val="Kd"/>
                      </w:pPr>
                      <w:r w:rsidRPr="00E366C2">
                        <w:t xml:space="preserve">              </w:t>
                      </w:r>
                      <w:proofErr w:type="spellStart"/>
                      <w:r w:rsidRPr="00E366C2">
                        <w:t>name</w:t>
                      </w:r>
                      <w:proofErr w:type="spellEnd"/>
                      <w:r w:rsidRPr="00E366C2">
                        <w:t xml:space="preserve">: this.state.name,              </w:t>
                      </w:r>
                    </w:p>
                    <w:p w14:paraId="276962AB" w14:textId="77777777" w:rsidR="00897967" w:rsidRPr="00E366C2" w:rsidRDefault="00897967" w:rsidP="002340BA">
                      <w:pPr>
                        <w:pStyle w:val="Kd"/>
                      </w:pPr>
                      <w:r w:rsidRPr="00E366C2">
                        <w:t xml:space="preserve">            }),</w:t>
                      </w:r>
                    </w:p>
                    <w:p w14:paraId="10FAFCCF" w14:textId="77777777" w:rsidR="00897967" w:rsidRDefault="00897967" w:rsidP="002340BA">
                      <w:pPr>
                        <w:pStyle w:val="Kd"/>
                      </w:pPr>
                      <w:r w:rsidRPr="00E366C2">
                        <w:t xml:space="preserve">        </w:t>
                      </w:r>
                      <w:proofErr w:type="spellStart"/>
                      <w:r w:rsidRPr="00E366C2">
                        <w:t>headers</w:t>
                      </w:r>
                      <w:proofErr w:type="spellEnd"/>
                      <w:r w:rsidRPr="00E366C2">
                        <w:t xml:space="preserve">: </w:t>
                      </w:r>
                      <w:proofErr w:type="spellStart"/>
                      <w:r w:rsidRPr="00E366C2">
                        <w:t>new</w:t>
                      </w:r>
                      <w:proofErr w:type="spellEnd"/>
                      <w:r w:rsidRPr="00E366C2">
                        <w:t xml:space="preserve"> </w:t>
                      </w:r>
                      <w:proofErr w:type="spellStart"/>
                      <w:proofErr w:type="gramStart"/>
                      <w:r w:rsidRPr="00E366C2">
                        <w:t>Headers</w:t>
                      </w:r>
                      <w:proofErr w:type="spellEnd"/>
                      <w:r w:rsidRPr="00E366C2">
                        <w:t>(</w:t>
                      </w:r>
                      <w:proofErr w:type="gramEnd"/>
                      <w:r w:rsidRPr="00E366C2">
                        <w:t>{</w:t>
                      </w:r>
                      <w:proofErr w:type="spellStart"/>
                      <w:r w:rsidRPr="00E366C2">
                        <w:t>Authorization</w:t>
                      </w:r>
                      <w:proofErr w:type="spellEnd"/>
                      <w:r w:rsidRPr="00E366C2">
                        <w:t>: "</w:t>
                      </w:r>
                      <w:proofErr w:type="spellStart"/>
                      <w:r w:rsidRPr="00E366C2">
                        <w:t>Bearer</w:t>
                      </w:r>
                      <w:proofErr w:type="spellEnd"/>
                      <w:r w:rsidRPr="00E366C2">
                        <w:t xml:space="preserve"> " + </w:t>
                      </w:r>
                      <w:r>
                        <w:t xml:space="preserve">                 </w:t>
                      </w:r>
                    </w:p>
                    <w:p w14:paraId="07C15E01" w14:textId="77777777" w:rsidR="00897967" w:rsidRDefault="00897967" w:rsidP="002340BA">
                      <w:pPr>
                        <w:pStyle w:val="Kd"/>
                      </w:pPr>
                      <w:r>
                        <w:t xml:space="preserve">                                              </w:t>
                      </w:r>
                      <w:proofErr w:type="spellStart"/>
                      <w:proofErr w:type="gramStart"/>
                      <w:r>
                        <w:t>t</w:t>
                      </w:r>
                      <w:r w:rsidRPr="00E366C2">
                        <w:t>his.props</w:t>
                      </w:r>
                      <w:proofErr w:type="gramEnd"/>
                      <w:r w:rsidRPr="00E366C2">
                        <w:t>.token</w:t>
                      </w:r>
                      <w:proofErr w:type="spellEnd"/>
                      <w:r w:rsidRPr="00E366C2">
                        <w:t>})</w:t>
                      </w:r>
                    </w:p>
                    <w:p w14:paraId="204006CF" w14:textId="77777777" w:rsidR="00897967" w:rsidRPr="00E366C2" w:rsidRDefault="00897967" w:rsidP="002340BA">
                      <w:pPr>
                        <w:pStyle w:val="Kd"/>
                      </w:pPr>
                      <w:r w:rsidRPr="00E366C2">
                        <w:t>})</w:t>
                      </w:r>
                    </w:p>
                    <w:p w14:paraId="535200C0" w14:textId="77777777" w:rsidR="00897967" w:rsidRPr="00E366C2" w:rsidRDefault="00897967" w:rsidP="002340BA">
                      <w:pPr>
                        <w:pStyle w:val="Kd"/>
                      </w:pPr>
                      <w:r w:rsidRPr="00E366C2">
                        <w:t xml:space="preserve">      </w:t>
                      </w:r>
                      <w:proofErr w:type="gramStart"/>
                      <w:r w:rsidRPr="00E366C2">
                        <w:t>.</w:t>
                      </w:r>
                      <w:proofErr w:type="spellStart"/>
                      <w:r w:rsidRPr="00E366C2">
                        <w:t>then</w:t>
                      </w:r>
                      <w:proofErr w:type="spellEnd"/>
                      <w:proofErr w:type="gramEnd"/>
                      <w:r w:rsidRPr="00E366C2">
                        <w:t xml:space="preserve">(() =&gt; </w:t>
                      </w:r>
                      <w:proofErr w:type="spellStart"/>
                      <w:r w:rsidRPr="00E366C2">
                        <w:t>this.props.history.push</w:t>
                      </w:r>
                      <w:proofErr w:type="spellEnd"/>
                      <w:r w:rsidRPr="00E366C2">
                        <w:t>('/</w:t>
                      </w:r>
                      <w:proofErr w:type="spellStart"/>
                      <w:r w:rsidRPr="00E366C2">
                        <w:t>dashboard</w:t>
                      </w:r>
                      <w:proofErr w:type="spellEnd"/>
                      <w:r w:rsidRPr="00E366C2">
                        <w:t>'))</w:t>
                      </w:r>
                    </w:p>
                    <w:p w14:paraId="0BF39F85" w14:textId="77777777" w:rsidR="00897967" w:rsidRPr="00E366C2" w:rsidRDefault="00897967" w:rsidP="002340BA">
                      <w:pPr>
                        <w:pStyle w:val="Kd"/>
                      </w:pPr>
                      <w:r w:rsidRPr="00E366C2">
                        <w:t xml:space="preserve">      </w:t>
                      </w:r>
                      <w:proofErr w:type="gramStart"/>
                      <w:r w:rsidRPr="00E366C2">
                        <w:t>.</w:t>
                      </w:r>
                      <w:proofErr w:type="spellStart"/>
                      <w:r w:rsidRPr="00E366C2">
                        <w:t>catch</w:t>
                      </w:r>
                      <w:proofErr w:type="spellEnd"/>
                      <w:proofErr w:type="gramEnd"/>
                      <w:r w:rsidRPr="00E366C2">
                        <w:t xml:space="preserve">(console.log); </w:t>
                      </w:r>
                    </w:p>
                    <w:p w14:paraId="1C3B55A9" w14:textId="77777777" w:rsidR="00897967" w:rsidRDefault="00897967" w:rsidP="002340BA">
                      <w:pPr>
                        <w:pStyle w:val="Kd"/>
                      </w:pPr>
                      <w:r w:rsidRPr="00E366C2">
                        <w:t>}</w:t>
                      </w:r>
                    </w:p>
                    <w:p w14:paraId="2B51EB8B" w14:textId="77777777" w:rsidR="00897967" w:rsidRDefault="00897967" w:rsidP="002340BA">
                      <w:pPr>
                        <w:pStyle w:val="Kd"/>
                      </w:pPr>
                    </w:p>
                    <w:p w14:paraId="00C6015A" w14:textId="77777777" w:rsidR="00897967" w:rsidRDefault="00897967" w:rsidP="002340BA">
                      <w:pPr>
                        <w:pStyle w:val="Kd"/>
                      </w:pPr>
                      <w:proofErr w:type="spellStart"/>
                      <w:proofErr w:type="gramStart"/>
                      <w:r w:rsidRPr="001C5936">
                        <w:t>render</w:t>
                      </w:r>
                      <w:proofErr w:type="spellEnd"/>
                      <w:r w:rsidRPr="001C5936">
                        <w:t>(</w:t>
                      </w:r>
                      <w:proofErr w:type="gramEnd"/>
                      <w:r w:rsidRPr="001C5936">
                        <w:t>) {</w:t>
                      </w:r>
                    </w:p>
                    <w:p w14:paraId="472E829B" w14:textId="77777777" w:rsidR="00897967" w:rsidRPr="001C5936" w:rsidRDefault="00897967" w:rsidP="002340BA">
                      <w:pPr>
                        <w:pStyle w:val="Kd"/>
                      </w:pPr>
                      <w:r>
                        <w:t xml:space="preserve">    </w:t>
                      </w:r>
                      <w:r w:rsidRPr="001C5936">
                        <w:t>&lt;</w:t>
                      </w:r>
                      <w:proofErr w:type="spellStart"/>
                      <w:r w:rsidRPr="001C5936">
                        <w:t>Form</w:t>
                      </w:r>
                      <w:proofErr w:type="spellEnd"/>
                      <w:r>
                        <w:t xml:space="preserve"> </w:t>
                      </w:r>
                      <w:proofErr w:type="spellStart"/>
                      <w:r w:rsidRPr="00E366C2">
                        <w:t>onSubmit</w:t>
                      </w:r>
                      <w:proofErr w:type="spellEnd"/>
                      <w:r w:rsidRPr="00E366C2">
                        <w:t>={</w:t>
                      </w:r>
                      <w:proofErr w:type="spellStart"/>
                      <w:proofErr w:type="gramStart"/>
                      <w:r w:rsidRPr="00E366C2">
                        <w:t>this.handleSubmit</w:t>
                      </w:r>
                      <w:proofErr w:type="spellEnd"/>
                      <w:proofErr w:type="gramEnd"/>
                      <w:r w:rsidRPr="00E366C2">
                        <w:t>}</w:t>
                      </w:r>
                      <w:r w:rsidRPr="001C5936">
                        <w:t>&gt;</w:t>
                      </w:r>
                    </w:p>
                    <w:p w14:paraId="5E5554E4" w14:textId="77777777" w:rsidR="00897967" w:rsidRDefault="00897967" w:rsidP="002340BA">
                      <w:pPr>
                        <w:pStyle w:val="Kd"/>
                      </w:pPr>
                      <w:r w:rsidRPr="001C5936">
                        <w:t xml:space="preserve">          </w:t>
                      </w:r>
                      <w:r>
                        <w:t>...</w:t>
                      </w:r>
                    </w:p>
                    <w:p w14:paraId="0AA6994E" w14:textId="77777777" w:rsidR="00897967" w:rsidRDefault="00897967" w:rsidP="002340BA">
                      <w:pPr>
                        <w:pStyle w:val="Kd"/>
                      </w:pPr>
                      <w:r>
                        <w:t xml:space="preserve">    &lt;/</w:t>
                      </w:r>
                      <w:proofErr w:type="spellStart"/>
                      <w:r>
                        <w:t>Form</w:t>
                      </w:r>
                      <w:proofErr w:type="spellEnd"/>
                      <w:r>
                        <w:t>&gt;</w:t>
                      </w:r>
                    </w:p>
                    <w:p w14:paraId="413DB840" w14:textId="12C0D32E" w:rsidR="00897967" w:rsidRPr="00085CF9" w:rsidRDefault="00897967" w:rsidP="008E0CAA">
                      <w:pPr>
                        <w:pStyle w:val="Kd"/>
                      </w:pPr>
                      <w:r>
                        <w:t>}</w:t>
                      </w:r>
                    </w:p>
                  </w:txbxContent>
                </v:textbox>
                <w10:wrap type="square" anchorx="margin"/>
              </v:shape>
            </w:pict>
          </mc:Fallback>
        </mc:AlternateContent>
      </w:r>
      <w:r w:rsidR="00E366C2">
        <w:t xml:space="preserve">A szerverrel való kommunikáció és az átirányítás </w:t>
      </w:r>
      <w:r>
        <w:t xml:space="preserve">az előzőhöz hasonlóan a név paraméteren keresztül bemutatva </w:t>
      </w:r>
      <w:r w:rsidR="00E366C2">
        <w:t>a következőképpen működik:</w:t>
      </w:r>
    </w:p>
    <w:p w14:paraId="6B2BB0A5" w14:textId="6CC57983" w:rsidR="00C446FC" w:rsidRDefault="00E366C2" w:rsidP="00DE3EB4">
      <w:pPr>
        <w:spacing w:before="360"/>
        <w:ind w:firstLine="0"/>
      </w:pPr>
      <w:r>
        <w:t>Ugyanúgy szükség van a konstruktor-</w:t>
      </w:r>
      <w:proofErr w:type="spellStart"/>
      <w:r>
        <w:t>beli</w:t>
      </w:r>
      <w:proofErr w:type="spellEnd"/>
      <w:r>
        <w:t xml:space="preserve"> inicializálásra, valamint itt egy szabványos POST kérést is intéztem a szerver felé, amivel elküldtem a bevitt adatokat feldolgozásra. Amennyiben </w:t>
      </w:r>
      <w:r w:rsidR="002340BA">
        <w:t xml:space="preserve">a kérés helyesnek bizonyult és szerveroldalon se történt hiba, a felhasználó átirányításra kerül a </w:t>
      </w:r>
      <w:proofErr w:type="spellStart"/>
      <w:r w:rsidR="002340BA">
        <w:t>Dashboard</w:t>
      </w:r>
      <w:proofErr w:type="spellEnd"/>
      <w:r w:rsidR="002340BA">
        <w:t xml:space="preserve"> oldalra.</w:t>
      </w:r>
    </w:p>
    <w:p w14:paraId="05D13FB1" w14:textId="77777777" w:rsidR="00C446FC" w:rsidRDefault="00C446FC">
      <w:pPr>
        <w:spacing w:after="0" w:line="240" w:lineRule="auto"/>
        <w:ind w:firstLine="0"/>
        <w:jc w:val="left"/>
      </w:pPr>
      <w:r>
        <w:br w:type="page"/>
      </w:r>
    </w:p>
    <w:p w14:paraId="3AC2D872" w14:textId="14BFBF54" w:rsidR="002340BA" w:rsidRDefault="002340BA" w:rsidP="00C446FC">
      <w:pPr>
        <w:pStyle w:val="Cmsor3"/>
      </w:pPr>
      <w:bookmarkStart w:id="83" w:name="_Hlk58979925"/>
      <w:bookmarkStart w:id="84" w:name="_Toc58991053"/>
      <w:r>
        <w:lastRenderedPageBreak/>
        <w:t>A komponensek</w:t>
      </w:r>
      <w:bookmarkEnd w:id="84"/>
    </w:p>
    <w:p w14:paraId="378FEBEC" w14:textId="4688F356" w:rsidR="00C446FC" w:rsidRPr="00C446FC" w:rsidRDefault="00C446FC" w:rsidP="00C446FC">
      <w:r>
        <w:t xml:space="preserve">A </w:t>
      </w:r>
      <w:proofErr w:type="spellStart"/>
      <w:r>
        <w:t>react</w:t>
      </w:r>
      <w:proofErr w:type="spellEnd"/>
      <w:r>
        <w:t xml:space="preserve"> alkalmazásom alapvető építőkövei a komponensek. Ezek </w:t>
      </w:r>
      <w:proofErr w:type="spellStart"/>
      <w:r>
        <w:t>renderelik</w:t>
      </w:r>
      <w:proofErr w:type="spellEnd"/>
      <w:r>
        <w:t xml:space="preserve"> ki egy-egy útvonal dizájnját, valamint az adatbevitelért is felelősek.</w:t>
      </w:r>
      <w:r w:rsidR="00CE0BE6">
        <w:t xml:space="preserve"> A komponensek az </w:t>
      </w:r>
      <w:r w:rsidR="00CE0BE6">
        <w:fldChar w:fldCharType="begin"/>
      </w:r>
      <w:r w:rsidR="00CE0BE6">
        <w:instrText xml:space="preserve"> REF _Ref58785531 \h </w:instrText>
      </w:r>
      <w:r w:rsidR="00CE0BE6">
        <w:fldChar w:fldCharType="separate"/>
      </w:r>
      <w:r w:rsidR="00902AEB">
        <w:rPr>
          <w:noProof/>
        </w:rPr>
        <w:t>3</w:t>
      </w:r>
      <w:r w:rsidR="00902AEB">
        <w:t>. ábra</w:t>
      </w:r>
      <w:r w:rsidR="00CE0BE6">
        <w:fldChar w:fldCharType="end"/>
      </w:r>
      <w:r w:rsidR="00CE0BE6">
        <w:t xml:space="preserve"> szerint használják a szerverem API-ját.</w:t>
      </w:r>
    </w:p>
    <w:p w14:paraId="2E4DA4A6" w14:textId="4E755E9B" w:rsidR="00CD72FB" w:rsidRDefault="008E0CAA" w:rsidP="00C446FC">
      <w:pPr>
        <w:pStyle w:val="Cmsor4"/>
      </w:pPr>
      <w:r>
        <w:rPr>
          <w:noProof/>
        </w:rPr>
        <mc:AlternateContent>
          <mc:Choice Requires="wps">
            <w:drawing>
              <wp:anchor distT="0" distB="0" distL="114300" distR="114300" simplePos="0" relativeHeight="251706368" behindDoc="0" locked="0" layoutInCell="1" allowOverlap="1" wp14:anchorId="519A1761" wp14:editId="5BFC8E35">
                <wp:simplePos x="0" y="0"/>
                <wp:positionH relativeFrom="margin">
                  <wp:align>right</wp:align>
                </wp:positionH>
                <wp:positionV relativeFrom="paragraph">
                  <wp:posOffset>6419215</wp:posOffset>
                </wp:positionV>
                <wp:extent cx="5408295" cy="313690"/>
                <wp:effectExtent l="0" t="0" r="1905"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408295" cy="313690"/>
                        </a:xfrm>
                        <a:prstGeom prst="rect">
                          <a:avLst/>
                        </a:prstGeom>
                        <a:solidFill>
                          <a:prstClr val="white"/>
                        </a:solidFill>
                        <a:ln>
                          <a:noFill/>
                        </a:ln>
                      </wps:spPr>
                      <wps:txbx>
                        <w:txbxContent>
                          <w:bookmarkStart w:id="85" w:name="_Ref58979184"/>
                          <w:bookmarkStart w:id="86" w:name="_Ref58982781"/>
                          <w:p w14:paraId="1E5B5AC1" w14:textId="2BF77EE4" w:rsidR="00897967" w:rsidRPr="009B76D3"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10</w:t>
                            </w:r>
                            <w:r>
                              <w:rPr>
                                <w:noProof/>
                              </w:rPr>
                              <w:fldChar w:fldCharType="end"/>
                            </w:r>
                            <w:r>
                              <w:t>. ábra</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A1761" id="Szövegdoboz 12" o:spid="_x0000_s1070" type="#_x0000_t202" style="position:absolute;left:0;text-align:left;margin-left:374.65pt;margin-top:505.45pt;width:425.85pt;height:24.7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" stroked="f">
                <v:textbox inset="0,0,0,0">
                  <w:txbxContent>
                    <w:bookmarkStart w:id="87" w:name="_Ref58979184"/>
                    <w:bookmarkStart w:id="88" w:name="_Ref58982781"/>
                    <w:p w14:paraId="1E5B5AC1" w14:textId="2BF77EE4" w:rsidR="00897967" w:rsidRPr="009B76D3"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10</w:t>
                      </w:r>
                      <w:r>
                        <w:rPr>
                          <w:noProof/>
                        </w:rPr>
                        <w:fldChar w:fldCharType="end"/>
                      </w:r>
                      <w:r>
                        <w:t>. ábra</w:t>
                      </w:r>
                      <w:bookmarkEnd w:id="87"/>
                      <w:bookmarkEnd w:id="88"/>
                    </w:p>
                  </w:txbxContent>
                </v:textbox>
                <w10:wrap type="square" anchorx="margin"/>
              </v:shape>
            </w:pict>
          </mc:Fallback>
        </mc:AlternateContent>
      </w:r>
      <w:r w:rsidR="009C2BD4">
        <w:rPr>
          <w:noProof/>
        </w:rPr>
        <w:drawing>
          <wp:anchor distT="0" distB="0" distL="114300" distR="114300" simplePos="0" relativeHeight="251703296" behindDoc="0" locked="0" layoutInCell="1" allowOverlap="1" wp14:anchorId="0FE3A61D" wp14:editId="02E85D6D">
            <wp:simplePos x="0" y="0"/>
            <wp:positionH relativeFrom="margin">
              <wp:align>center</wp:align>
            </wp:positionH>
            <wp:positionV relativeFrom="paragraph">
              <wp:posOffset>300355</wp:posOffset>
            </wp:positionV>
            <wp:extent cx="5277485" cy="617601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485" cy="6176010"/>
                    </a:xfrm>
                    <a:prstGeom prst="rect">
                      <a:avLst/>
                    </a:prstGeom>
                  </pic:spPr>
                </pic:pic>
              </a:graphicData>
            </a:graphic>
            <wp14:sizeRelH relativeFrom="page">
              <wp14:pctWidth>0</wp14:pctWidth>
            </wp14:sizeRelH>
            <wp14:sizeRelV relativeFrom="page">
              <wp14:pctHeight>0</wp14:pctHeight>
            </wp14:sizeRelV>
          </wp:anchor>
        </w:drawing>
      </w:r>
      <w:r w:rsidR="000D6DF5">
        <w:t>Backtest</w:t>
      </w:r>
      <w:r w:rsidR="00BB4C22">
        <w:t xml:space="preserve"> / </w:t>
      </w:r>
      <w:proofErr w:type="spellStart"/>
      <w:r w:rsidR="00BB4C22">
        <w:t>Settings</w:t>
      </w:r>
      <w:proofErr w:type="spellEnd"/>
    </w:p>
    <w:p w14:paraId="4A013736" w14:textId="4336220D" w:rsidR="00BB4C22" w:rsidRDefault="00BB4C22" w:rsidP="00C446FC">
      <w:r>
        <w:t>A két komponens rendkívül hasonlít egymásra, hiszen ugyanazokat az adatokat kezelik. A Backtest</w:t>
      </w:r>
      <w:r w:rsidR="00C446FC">
        <w:t xml:space="preserve"> komponens felelős a historikus </w:t>
      </w:r>
      <w:proofErr w:type="spellStart"/>
      <w:r w:rsidR="00C446FC">
        <w:t>teszter</w:t>
      </w:r>
      <w:proofErr w:type="spellEnd"/>
      <w:r w:rsidR="00C446FC">
        <w:t xml:space="preserve"> futtatásához szükséges adatok bekéréséért</w:t>
      </w:r>
      <w:r>
        <w:t xml:space="preserve">, míg a </w:t>
      </w:r>
      <w:proofErr w:type="spellStart"/>
      <w:r>
        <w:t>Settings</w:t>
      </w:r>
      <w:proofErr w:type="spellEnd"/>
      <w:r>
        <w:t xml:space="preserve"> komponenssel az éles algoritmus paramétereit lehet </w:t>
      </w:r>
      <w:r>
        <w:lastRenderedPageBreak/>
        <w:t xml:space="preserve">megváltoztatni. Megjelenésben a különbség a Backtestnél megjelenő eredmény mező, </w:t>
      </w:r>
      <w:r w:rsidR="009C2BD4">
        <w:t xml:space="preserve">valamint a két dátum mező a </w:t>
      </w:r>
      <w:proofErr w:type="spellStart"/>
      <w:r w:rsidR="009C2BD4">
        <w:t>from</w:t>
      </w:r>
      <w:proofErr w:type="spellEnd"/>
      <w:r w:rsidR="009C2BD4">
        <w:t xml:space="preserve"> alján, </w:t>
      </w:r>
      <w:r>
        <w:t>ami</w:t>
      </w:r>
      <w:r w:rsidR="009C2BD4">
        <w:t>k</w:t>
      </w:r>
      <w:r>
        <w:t xml:space="preserve"> a </w:t>
      </w:r>
      <w:proofErr w:type="spellStart"/>
      <w:r>
        <w:t>Settingsnél</w:t>
      </w:r>
      <w:proofErr w:type="spellEnd"/>
      <w:r>
        <w:t xml:space="preserve"> nem található</w:t>
      </w:r>
      <w:r w:rsidR="009C2BD4">
        <w:t>k</w:t>
      </w:r>
      <w:r>
        <w:t xml:space="preserve"> meg, így a </w:t>
      </w:r>
      <w:r w:rsidR="009C2BD4">
        <w:t>Backtesttel szemléltetem a megvalósítást. (</w:t>
      </w:r>
      <w:r w:rsidR="009C2BD4">
        <w:fldChar w:fldCharType="begin"/>
      </w:r>
      <w:r w:rsidR="009C2BD4">
        <w:instrText xml:space="preserve"> REF _Ref58979184 \h </w:instrText>
      </w:r>
      <w:r w:rsidR="009C2BD4">
        <w:fldChar w:fldCharType="separate"/>
      </w:r>
      <w:r w:rsidR="00902AEB">
        <w:rPr>
          <w:noProof/>
        </w:rPr>
        <w:t>10</w:t>
      </w:r>
      <w:r w:rsidR="00902AEB">
        <w:t>. ábra</w:t>
      </w:r>
      <w:r w:rsidR="009C2BD4">
        <w:fldChar w:fldCharType="end"/>
      </w:r>
      <w:r w:rsidR="009C2BD4">
        <w:t>)</w:t>
      </w:r>
    </w:p>
    <w:p w14:paraId="0F0D865B" w14:textId="14ACF35F" w:rsidR="00C446FC" w:rsidRPr="00C446FC" w:rsidRDefault="00C446FC" w:rsidP="00C446FC">
      <w:r>
        <w:t xml:space="preserve">A </w:t>
      </w:r>
      <w:proofErr w:type="spellStart"/>
      <w:r>
        <w:t>Formot</w:t>
      </w:r>
      <w:proofErr w:type="spellEnd"/>
      <w:r>
        <w:t xml:space="preserve"> a könnyebb használhatóság érdekében megnyitáskor feltöltöm a bejelentkezett felhasználó algoritmusának adataival, így neki már csak meg kell változtatnia azt a néhányat, amivel szeretné kipróbálni az algoritmust.</w:t>
      </w:r>
      <w:r w:rsidRPr="00C446FC">
        <w:rPr>
          <w:noProof/>
        </w:rPr>
        <w:t xml:space="preserve"> </w:t>
      </w:r>
      <w:r>
        <w:rPr>
          <w:noProof/>
        </w:rPr>
        <w:t>Természetesen a kezdő egyenleg, valamint az időintervallum megadása is szükséges. Az eredmény a jobb oldali mezőben jelenik meg.</w:t>
      </w:r>
    </w:p>
    <w:p w14:paraId="322E926A" w14:textId="0228F016" w:rsidR="000D6DF5" w:rsidRDefault="009C2BD4" w:rsidP="00C446FC">
      <w:pPr>
        <w:pStyle w:val="Cmsor4"/>
      </w:pPr>
      <w:bookmarkStart w:id="89" w:name="_Ref58983633"/>
      <w:r>
        <w:rPr>
          <w:noProof/>
        </w:rPr>
        <mc:AlternateContent>
          <mc:Choice Requires="wps">
            <w:drawing>
              <wp:anchor distT="0" distB="0" distL="114300" distR="114300" simplePos="0" relativeHeight="251708416" behindDoc="0" locked="0" layoutInCell="1" allowOverlap="1" wp14:anchorId="778F2978" wp14:editId="2754CDBB">
                <wp:simplePos x="0" y="0"/>
                <wp:positionH relativeFrom="column">
                  <wp:posOffset>8890</wp:posOffset>
                </wp:positionH>
                <wp:positionV relativeFrom="paragraph">
                  <wp:posOffset>4256405</wp:posOffset>
                </wp:positionV>
                <wp:extent cx="5387975" cy="635"/>
                <wp:effectExtent l="0" t="0" r="0" b="0"/>
                <wp:wrapSquare wrapText="bothSides"/>
                <wp:docPr id="15" name="Szövegdoboz 15"/>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bookmarkStart w:id="90" w:name="_Ref58979304"/>
                          <w:p w14:paraId="1280A43B" w14:textId="3CCB426A" w:rsidR="00897967" w:rsidRPr="00FC04B3" w:rsidRDefault="00897967" w:rsidP="009C2BD4">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11</w:t>
                            </w:r>
                            <w:r>
                              <w:rPr>
                                <w:noProof/>
                              </w:rPr>
                              <w:fldChar w:fldCharType="end"/>
                            </w:r>
                            <w:r>
                              <w:t>. ábra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8F2978" id="Szövegdoboz 15" o:spid="_x0000_s1071" type="#_x0000_t202" style="position:absolute;left:0;text-align:left;margin-left:.7pt;margin-top:335.15pt;width:424.25pt;height:.0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" stroked="f">
                <v:textbox style="mso-fit-shape-to-text:t" inset="0,0,0,0">
                  <w:txbxContent>
                    <w:bookmarkStart w:id="91" w:name="_Ref58979304"/>
                    <w:p w14:paraId="1280A43B" w14:textId="3CCB426A" w:rsidR="00897967" w:rsidRPr="00FC04B3" w:rsidRDefault="00897967" w:rsidP="009C2BD4">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11</w:t>
                      </w:r>
                      <w:r>
                        <w:rPr>
                          <w:noProof/>
                        </w:rPr>
                        <w:fldChar w:fldCharType="end"/>
                      </w:r>
                      <w:r>
                        <w:t>. ábra</w:t>
                      </w:r>
                      <w:bookmarkEnd w:id="91"/>
                    </w:p>
                  </w:txbxContent>
                </v:textbox>
                <w10:wrap type="square"/>
              </v:shape>
            </w:pict>
          </mc:Fallback>
        </mc:AlternateContent>
      </w:r>
      <w:r>
        <w:rPr>
          <w:noProof/>
        </w:rPr>
        <w:drawing>
          <wp:anchor distT="0" distB="0" distL="114300" distR="114300" simplePos="0" relativeHeight="251704320" behindDoc="0" locked="0" layoutInCell="1" allowOverlap="1" wp14:anchorId="14BB5FCA" wp14:editId="7B653C13">
            <wp:simplePos x="0" y="0"/>
            <wp:positionH relativeFrom="margin">
              <wp:align>right</wp:align>
            </wp:positionH>
            <wp:positionV relativeFrom="paragraph">
              <wp:posOffset>329788</wp:posOffset>
            </wp:positionV>
            <wp:extent cx="5387975" cy="3869690"/>
            <wp:effectExtent l="0" t="0" r="3175" b="0"/>
            <wp:wrapSquare wrapText="bothSides"/>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pic:nvPicPr>
                  <pic:blipFill rotWithShape="1">
                    <a:blip r:embed="rId30" cstate="print">
                      <a:extLst>
                        <a:ext uri="{28A0092B-C50C-407E-A947-70E740481C1C}">
                          <a14:useLocalDpi xmlns:a14="http://schemas.microsoft.com/office/drawing/2010/main" val="0"/>
                        </a:ext>
                      </a:extLst>
                    </a:blip>
                    <a:srcRect b="59228"/>
                    <a:stretch/>
                  </pic:blipFill>
                  <pic:spPr bwMode="auto">
                    <a:xfrm>
                      <a:off x="0" y="0"/>
                      <a:ext cx="5387975" cy="386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D6DF5">
        <w:t>Dashboard</w:t>
      </w:r>
      <w:bookmarkEnd w:id="89"/>
      <w:proofErr w:type="spellEnd"/>
    </w:p>
    <w:p w14:paraId="23D7AF62" w14:textId="7597483D" w:rsidR="00C446FC" w:rsidRDefault="00E864E2" w:rsidP="00C446FC">
      <w:r>
        <w:t>Ez a komponens felelős az algoritmus működésével kapcsolatos legfőbb adatok megjelenítéséért. Továbbá ez szolgál a bejelentkezett felhasználó kezdőoldalaként is.</w:t>
      </w:r>
    </w:p>
    <w:p w14:paraId="2765B204" w14:textId="43E95F3A" w:rsidR="00E864E2" w:rsidRDefault="00E864E2" w:rsidP="00C446FC">
      <w:r>
        <w:t xml:space="preserve">Mutatja </w:t>
      </w:r>
      <w:proofErr w:type="gramStart"/>
      <w:r>
        <w:t>a</w:t>
      </w:r>
      <w:proofErr w:type="gramEnd"/>
      <w:r>
        <w:t xml:space="preserve"> az aktuális egyenleget, az elért profitot, az elmúlt héten lebonyolított tranzakciók számát, valamint a jelenleg nyitott pozíciók számát. Ezeken kívül visszanézhető az algoritmus által végrehajtott összes tranzakció. Ezeknek a megjelenítéséért a </w:t>
      </w:r>
      <w:r>
        <w:fldChar w:fldCharType="begin"/>
      </w:r>
      <w:r>
        <w:instrText xml:space="preserve"> REF _Ref58892921 \h </w:instrText>
      </w:r>
      <w:r>
        <w:fldChar w:fldCharType="separate"/>
      </w:r>
      <w:proofErr w:type="spellStart"/>
      <w:r w:rsidR="00902AEB">
        <w:t>TransactionCard</w:t>
      </w:r>
      <w:proofErr w:type="spellEnd"/>
      <w:r>
        <w:fldChar w:fldCharType="end"/>
      </w:r>
      <w:r>
        <w:t xml:space="preserve"> komponens felel. </w:t>
      </w:r>
    </w:p>
    <w:p w14:paraId="1BA594D0" w14:textId="6AD85BA8" w:rsidR="00E864E2" w:rsidRDefault="00E864E2" w:rsidP="00C446FC">
      <w:pPr>
        <w:rPr>
          <w:sz w:val="23"/>
          <w:szCs w:val="23"/>
        </w:rPr>
      </w:pPr>
      <w:r>
        <w:rPr>
          <w:sz w:val="23"/>
          <w:szCs w:val="23"/>
        </w:rPr>
        <w:lastRenderedPageBreak/>
        <w:t>Az elmúlt héten történt tranzakciók száma származatott adat, azt a komponens számolja ki a szervertől lekért adatok segítségével.</w:t>
      </w:r>
    </w:p>
    <w:p w14:paraId="3483BE20" w14:textId="6A740C7D" w:rsidR="00BD16CA" w:rsidRDefault="00BD16CA" w:rsidP="00BD16CA">
      <w:pPr>
        <w:pStyle w:val="Cmsor4"/>
      </w:pPr>
      <w:bookmarkStart w:id="92" w:name="_Ref58892921"/>
      <w:r>
        <w:rPr>
          <w:noProof/>
        </w:rPr>
        <mc:AlternateContent>
          <mc:Choice Requires="wps">
            <w:drawing>
              <wp:anchor distT="0" distB="0" distL="114300" distR="114300" simplePos="0" relativeHeight="251726848" behindDoc="0" locked="0" layoutInCell="1" allowOverlap="1" wp14:anchorId="3977B7C7" wp14:editId="75BE9E22">
                <wp:simplePos x="0" y="0"/>
                <wp:positionH relativeFrom="margin">
                  <wp:align>right</wp:align>
                </wp:positionH>
                <wp:positionV relativeFrom="paragraph">
                  <wp:posOffset>951313</wp:posOffset>
                </wp:positionV>
                <wp:extent cx="5400040" cy="356235"/>
                <wp:effectExtent l="0" t="0" r="0" b="5715"/>
                <wp:wrapSquare wrapText="bothSides"/>
                <wp:docPr id="194" name="Szövegdoboz 194"/>
                <wp:cNvGraphicFramePr/>
                <a:graphic xmlns:a="http://schemas.openxmlformats.org/drawingml/2006/main">
                  <a:graphicData uri="http://schemas.microsoft.com/office/word/2010/wordprocessingShape">
                    <wps:wsp>
                      <wps:cNvSpPr txBox="1"/>
                      <wps:spPr>
                        <a:xfrm>
                          <a:off x="0" y="0"/>
                          <a:ext cx="5400040" cy="356235"/>
                        </a:xfrm>
                        <a:prstGeom prst="rect">
                          <a:avLst/>
                        </a:prstGeom>
                        <a:solidFill>
                          <a:prstClr val="white"/>
                        </a:solidFill>
                        <a:ln>
                          <a:noFill/>
                        </a:ln>
                      </wps:spPr>
                      <wps:txbx>
                        <w:txbxContent>
                          <w:bookmarkStart w:id="93" w:name="_Ref58986471"/>
                          <w:p w14:paraId="77E0E5BE" w14:textId="67A8DB72" w:rsidR="00897967" w:rsidRPr="00583630" w:rsidRDefault="00897967" w:rsidP="00BD16C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12</w:t>
                            </w:r>
                            <w:r>
                              <w:rPr>
                                <w:noProof/>
                              </w:rPr>
                              <w:fldChar w:fldCharType="end"/>
                            </w:r>
                            <w:r>
                              <w:t>. ábra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7B7C7" id="Szövegdoboz 194" o:spid="_x0000_s1072" type="#_x0000_t202" style="position:absolute;left:0;text-align:left;margin-left:374pt;margin-top:74.9pt;width:425.2pt;height:28.0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" stroked="f">
                <v:textbox inset="0,0,0,0">
                  <w:txbxContent>
                    <w:bookmarkStart w:id="94" w:name="_Ref58986471"/>
                    <w:p w14:paraId="77E0E5BE" w14:textId="67A8DB72" w:rsidR="00897967" w:rsidRPr="00583630" w:rsidRDefault="00897967" w:rsidP="00BD16C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12</w:t>
                      </w:r>
                      <w:r>
                        <w:rPr>
                          <w:noProof/>
                        </w:rPr>
                        <w:fldChar w:fldCharType="end"/>
                      </w:r>
                      <w:r>
                        <w:t>. ábra</w:t>
                      </w:r>
                      <w:bookmarkEnd w:id="94"/>
                    </w:p>
                  </w:txbxContent>
                </v:textbox>
                <w10:wrap type="square" anchorx="margin"/>
              </v:shape>
            </w:pict>
          </mc:Fallback>
        </mc:AlternateContent>
      </w:r>
      <w:proofErr w:type="spellStart"/>
      <w:r>
        <w:t>TransactionCard</w:t>
      </w:r>
      <w:bookmarkEnd w:id="92"/>
      <w:proofErr w:type="spellEnd"/>
    </w:p>
    <w:p w14:paraId="0941235C" w14:textId="0751D047" w:rsidR="00BD16CA" w:rsidRDefault="00BD16CA" w:rsidP="00C446FC">
      <w:r>
        <w:rPr>
          <w:noProof/>
        </w:rPr>
        <w:drawing>
          <wp:anchor distT="0" distB="0" distL="114300" distR="114300" simplePos="0" relativeHeight="251724800" behindDoc="0" locked="0" layoutInCell="1" allowOverlap="1" wp14:anchorId="7F70B92E" wp14:editId="2CC57AA9">
            <wp:simplePos x="0" y="0"/>
            <wp:positionH relativeFrom="margin">
              <wp:align>center</wp:align>
            </wp:positionH>
            <wp:positionV relativeFrom="paragraph">
              <wp:posOffset>-4824</wp:posOffset>
            </wp:positionV>
            <wp:extent cx="5400040" cy="579120"/>
            <wp:effectExtent l="0" t="0" r="0" b="0"/>
            <wp:wrapSquare wrapText="bothSides"/>
            <wp:docPr id="193" name="Kép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ép 1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579120"/>
                    </a:xfrm>
                    <a:prstGeom prst="rect">
                      <a:avLst/>
                    </a:prstGeom>
                  </pic:spPr>
                </pic:pic>
              </a:graphicData>
            </a:graphic>
            <wp14:sizeRelH relativeFrom="page">
              <wp14:pctWidth>0</wp14:pctWidth>
            </wp14:sizeRelH>
            <wp14:sizeRelV relativeFrom="page">
              <wp14:pctHeight>0</wp14:pctHeight>
            </wp14:sizeRelV>
          </wp:anchor>
        </w:drawing>
      </w:r>
      <w:r>
        <w:t>Ez a komponens szolgál egy lezajlott tranzakció adatainak vizualizálására. A szülő komponenstől paraméterként kapja meg a tranzakció objektumát, ami tartalmaz minden szükséges adatot a bemutatott kártya (</w:t>
      </w:r>
      <w:r>
        <w:fldChar w:fldCharType="begin"/>
      </w:r>
      <w:r>
        <w:instrText xml:space="preserve"> REF _Ref58986471 \h </w:instrText>
      </w:r>
      <w:r>
        <w:fldChar w:fldCharType="separate"/>
      </w:r>
      <w:r w:rsidR="00902AEB">
        <w:rPr>
          <w:noProof/>
        </w:rPr>
        <w:t>12</w:t>
      </w:r>
      <w:r w:rsidR="00902AEB">
        <w:t>. ábra</w:t>
      </w:r>
      <w:r>
        <w:fldChar w:fldCharType="end"/>
      </w:r>
      <w:r>
        <w:t>) elkészítéséhez.</w:t>
      </w:r>
    </w:p>
    <w:p w14:paraId="31295BF3" w14:textId="41B06AC5" w:rsidR="00FB4AE9" w:rsidRPr="00C446FC" w:rsidRDefault="00FB4AE9" w:rsidP="00C446FC">
      <w:r>
        <w:t>Amennyiben az adott tranzakció profitot termelt, a komponens zöld háttérrel jelenik meg, míg ellentétes esetben piros hátteret kap (</w:t>
      </w:r>
      <w:r>
        <w:fldChar w:fldCharType="begin"/>
      </w:r>
      <w:r>
        <w:instrText xml:space="preserve"> REF _Ref58979304 \h </w:instrText>
      </w:r>
      <w:r>
        <w:fldChar w:fldCharType="separate"/>
      </w:r>
      <w:r w:rsidR="00902AEB">
        <w:rPr>
          <w:noProof/>
        </w:rPr>
        <w:t>11</w:t>
      </w:r>
      <w:r w:rsidR="00902AEB">
        <w:t>. ábra</w:t>
      </w:r>
      <w:r>
        <w:fldChar w:fldCharType="end"/>
      </w:r>
      <w:r>
        <w:t>).</w:t>
      </w:r>
    </w:p>
    <w:bookmarkEnd w:id="80"/>
    <w:bookmarkEnd w:id="83"/>
    <w:p w14:paraId="3499480F" w14:textId="77777777" w:rsidR="008E0CAA" w:rsidRDefault="008E0CAA" w:rsidP="008E0CAA">
      <w:pPr>
        <w:pStyle w:val="Cmsor4"/>
      </w:pPr>
      <w:r>
        <w:t>Login</w:t>
      </w:r>
    </w:p>
    <w:p w14:paraId="776E4748" w14:textId="77777777" w:rsidR="008E0CAA" w:rsidRDefault="008E0CAA" w:rsidP="008E0CAA">
      <w:r>
        <w:t xml:space="preserve">Ez a komponens az alkalmazás kezdőképernyője, ha nincs bejelentkezett felhasználó a rendszerben. Továbbá a többi komponens azonnal ide irányítja át a felhasználót, ha bejelentkezés nélkül próbál meg elérni egy útvonalat, ami nem a regisztráció. </w:t>
      </w:r>
    </w:p>
    <w:p w14:paraId="5CB17B35" w14:textId="66CC3BBC" w:rsidR="008E0CAA" w:rsidRPr="00C446FC" w:rsidRDefault="008E0CAA" w:rsidP="008E0CAA">
      <w:r>
        <w:t xml:space="preserve">Belépni email-cím és jelszó megadásával lehetséges. Amennyiben helyes adatokkal történt a belépés, a szerver válaszként visszaküldi az </w:t>
      </w:r>
      <w:proofErr w:type="spellStart"/>
      <w:r>
        <w:t>authentikációs</w:t>
      </w:r>
      <w:proofErr w:type="spellEnd"/>
      <w:r>
        <w:t xml:space="preserve"> </w:t>
      </w:r>
      <w:proofErr w:type="spellStart"/>
      <w:r>
        <w:t>tokent</w:t>
      </w:r>
      <w:proofErr w:type="spellEnd"/>
      <w:r>
        <w:t xml:space="preserve">. Ennek a komponensnek a felelőssége, hogy meghívja a szülő komponens beállító függvényét és átadja a </w:t>
      </w:r>
      <w:proofErr w:type="spellStart"/>
      <w:r>
        <w:t>tokent</w:t>
      </w:r>
      <w:proofErr w:type="spellEnd"/>
      <w:r>
        <w:t xml:space="preserve"> paraméterként. Az alkalmazás többi komponense így válik elérhetővé. Sikeres belépés esetén átirányítja a felhasználót a </w:t>
      </w:r>
      <w:r>
        <w:fldChar w:fldCharType="begin"/>
      </w:r>
      <w:r>
        <w:instrText xml:space="preserve"> REF _Ref58979347 \h </w:instrText>
      </w:r>
      <w:r>
        <w:fldChar w:fldCharType="separate"/>
      </w:r>
      <w:r w:rsidR="00902AEB">
        <w:rPr>
          <w:b/>
          <w:bCs/>
        </w:rPr>
        <w:t>Hiba! A hivatkozási forrás nem található.</w:t>
      </w:r>
      <w:r>
        <w:fldChar w:fldCharType="end"/>
      </w:r>
      <w:r>
        <w:t xml:space="preserve"> felületre.</w:t>
      </w:r>
    </w:p>
    <w:p w14:paraId="1FD08961" w14:textId="2F83411B" w:rsidR="008E0CAA" w:rsidRDefault="00FB4AE9" w:rsidP="008E0CAA">
      <w:pPr>
        <w:pStyle w:val="Cmsor4"/>
      </w:pPr>
      <w:r>
        <w:rPr>
          <w:noProof/>
        </w:rPr>
        <w:lastRenderedPageBreak/>
        <mc:AlternateContent>
          <mc:Choice Requires="wpg">
            <w:drawing>
              <wp:anchor distT="0" distB="0" distL="114300" distR="114300" simplePos="0" relativeHeight="251715584" behindDoc="0" locked="0" layoutInCell="1" allowOverlap="1" wp14:anchorId="7811D085" wp14:editId="2EFF660F">
                <wp:simplePos x="0" y="0"/>
                <wp:positionH relativeFrom="margin">
                  <wp:align>right</wp:align>
                </wp:positionH>
                <wp:positionV relativeFrom="paragraph">
                  <wp:posOffset>350825</wp:posOffset>
                </wp:positionV>
                <wp:extent cx="5400040" cy="3315875"/>
                <wp:effectExtent l="0" t="0" r="0" b="0"/>
                <wp:wrapSquare wrapText="bothSides"/>
                <wp:docPr id="51" name="Csoportba foglalás 51"/>
                <wp:cNvGraphicFramePr/>
                <a:graphic xmlns:a="http://schemas.openxmlformats.org/drawingml/2006/main">
                  <a:graphicData uri="http://schemas.microsoft.com/office/word/2010/wordprocessingGroup">
                    <wpg:wgp>
                      <wpg:cNvGrpSpPr/>
                      <wpg:grpSpPr>
                        <a:xfrm>
                          <a:off x="0" y="0"/>
                          <a:ext cx="5400040" cy="3315875"/>
                          <a:chOff x="0" y="0"/>
                          <a:chExt cx="5400040" cy="3315875"/>
                        </a:xfrm>
                      </wpg:grpSpPr>
                      <pic:pic xmlns:pic="http://schemas.openxmlformats.org/drawingml/2006/picture">
                        <pic:nvPicPr>
                          <pic:cNvPr id="25" name="Kép 2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974340"/>
                          </a:xfrm>
                          <a:prstGeom prst="rect">
                            <a:avLst/>
                          </a:prstGeom>
                        </pic:spPr>
                      </pic:pic>
                      <wps:wsp>
                        <wps:cNvPr id="50" name="Szövegdoboz 50"/>
                        <wps:cNvSpPr txBox="1"/>
                        <wps:spPr>
                          <a:xfrm>
                            <a:off x="0" y="3016155"/>
                            <a:ext cx="5400040" cy="299720"/>
                          </a:xfrm>
                          <a:prstGeom prst="rect">
                            <a:avLst/>
                          </a:prstGeom>
                          <a:solidFill>
                            <a:prstClr val="white"/>
                          </a:solidFill>
                          <a:ln>
                            <a:noFill/>
                          </a:ln>
                        </wps:spPr>
                        <wps:txbx>
                          <w:txbxContent>
                            <w:bookmarkStart w:id="95" w:name="_Ref58983424"/>
                            <w:p w14:paraId="686091E8" w14:textId="46E29EA1" w:rsidR="00897967" w:rsidRPr="0053449D"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13</w:t>
                              </w:r>
                              <w:r>
                                <w:rPr>
                                  <w:noProof/>
                                </w:rPr>
                                <w:fldChar w:fldCharType="end"/>
                              </w:r>
                              <w:r>
                                <w:t>. ábra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11D085" id="Csoportba foglalás 51" o:spid="_x0000_s1073" style="position:absolute;left:0;text-align:left;margin-left:374pt;margin-top:27.6pt;width:425.2pt;height:261.1pt;z-index:251715584;mso-position-horizontal:right;mso-position-horizontal-relative:margin;mso-position-vertical-relative:text" coordsize="54000,33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">
                <v:shape id="Kép 25" o:spid="_x0000_s1074" type="#_x0000_t75" style="position:absolute;width:54000;height:29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">
                  <v:imagedata r:id="rId33" o:title=""/>
                </v:shape>
                <v:shape id="Szövegdoboz 50" o:spid="_x0000_s1075" type="#_x0000_t202" style="position:absolute;top:30161;width:5400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bookmarkStart w:id="96" w:name="_Ref58983424"/>
                      <w:p w14:paraId="686091E8" w14:textId="46E29EA1" w:rsidR="00897967" w:rsidRPr="0053449D" w:rsidRDefault="00897967" w:rsidP="008E0CAA">
                        <w:pPr>
                          <w:pStyle w:val="Kpalrs"/>
                          <w:rPr>
                            <w:noProof/>
                            <w:sz w:val="24"/>
                            <w:szCs w:val="28"/>
                          </w:rPr>
                        </w:pPr>
                        <w:r>
                          <w:rPr>
                            <w:noProof/>
                          </w:rPr>
                          <w:fldChar w:fldCharType="begin"/>
                        </w:r>
                        <w:r>
                          <w:rPr>
                            <w:noProof/>
                          </w:rPr>
                          <w:instrText xml:space="preserve"> SEQ ábra \* ARABIC </w:instrText>
                        </w:r>
                        <w:r>
                          <w:rPr>
                            <w:noProof/>
                          </w:rPr>
                          <w:fldChar w:fldCharType="separate"/>
                        </w:r>
                        <w:r w:rsidR="003013AC">
                          <w:rPr>
                            <w:noProof/>
                          </w:rPr>
                          <w:t>13</w:t>
                        </w:r>
                        <w:r>
                          <w:rPr>
                            <w:noProof/>
                          </w:rPr>
                          <w:fldChar w:fldCharType="end"/>
                        </w:r>
                        <w:r>
                          <w:t>. ábra</w:t>
                        </w:r>
                        <w:bookmarkEnd w:id="96"/>
                      </w:p>
                    </w:txbxContent>
                  </v:textbox>
                </v:shape>
                <w10:wrap type="square" anchorx="margin"/>
              </v:group>
            </w:pict>
          </mc:Fallback>
        </mc:AlternateContent>
      </w:r>
      <w:proofErr w:type="spellStart"/>
      <w:r w:rsidR="008E0CAA">
        <w:t>Profile</w:t>
      </w:r>
      <w:proofErr w:type="spellEnd"/>
      <w:r w:rsidR="008E0CAA">
        <w:t xml:space="preserve"> / </w:t>
      </w:r>
      <w:proofErr w:type="spellStart"/>
      <w:r w:rsidR="008E0CAA">
        <w:t>Register</w:t>
      </w:r>
      <w:proofErr w:type="spellEnd"/>
    </w:p>
    <w:p w14:paraId="1E332203" w14:textId="1444D3EF" w:rsidR="008E0CAA" w:rsidRDefault="00C35D64" w:rsidP="008E0CAA">
      <w:r>
        <w:t xml:space="preserve">A </w:t>
      </w:r>
      <w:proofErr w:type="spellStart"/>
      <w:r>
        <w:t>Register</w:t>
      </w:r>
      <w:proofErr w:type="spellEnd"/>
      <w:r>
        <w:t xml:space="preserve"> komponens felelős azért, hogy továbbítsa a szerver felé azon felhasználók adatait, akik regisztrálni szeretnének a szolgáltatásomra. A szerver válasza után a bejelentkező felületre irányítja a felhasználót.</w:t>
      </w:r>
    </w:p>
    <w:p w14:paraId="1C13BF27" w14:textId="706589A6" w:rsidR="00C35D64" w:rsidRDefault="00C35D64" w:rsidP="008E0CAA">
      <w:r>
        <w:t xml:space="preserve">A </w:t>
      </w:r>
      <w:proofErr w:type="spellStart"/>
      <w:r>
        <w:t>Profile</w:t>
      </w:r>
      <w:proofErr w:type="spellEnd"/>
      <w:r>
        <w:t xml:space="preserve"> komponens annyiban tér el ettől, hogy itt az adatmezőket előre feltöltöm a meglévő adatokkal, így azok megváltoztatása lényegesen </w:t>
      </w:r>
      <w:proofErr w:type="spellStart"/>
      <w:r>
        <w:t>felhasználóbarátabbá</w:t>
      </w:r>
      <w:proofErr w:type="spellEnd"/>
      <w:r>
        <w:t xml:space="preserve"> válik. A szerver válasza után a </w:t>
      </w:r>
      <w:r>
        <w:fldChar w:fldCharType="begin"/>
      </w:r>
      <w:r>
        <w:instrText xml:space="preserve"> REF _Ref58983633 \h </w:instrText>
      </w:r>
      <w:r>
        <w:fldChar w:fldCharType="separate"/>
      </w:r>
      <w:proofErr w:type="spellStart"/>
      <w:r w:rsidR="00902AEB">
        <w:t>Dashboard</w:t>
      </w:r>
      <w:proofErr w:type="spellEnd"/>
      <w:r>
        <w:fldChar w:fldCharType="end"/>
      </w:r>
      <w:r>
        <w:t xml:space="preserve"> felületre irányítja a felhasználót.</w:t>
      </w:r>
    </w:p>
    <w:p w14:paraId="6528E221" w14:textId="53B0D265" w:rsidR="00C35D64" w:rsidRPr="00C446FC" w:rsidRDefault="00C35D64" w:rsidP="008E0CAA">
      <w:r>
        <w:t>A két komponens a képernyőképen (</w:t>
      </w:r>
      <w:r>
        <w:fldChar w:fldCharType="begin"/>
      </w:r>
      <w:r>
        <w:instrText xml:space="preserve"> REF _Ref58983424 \h </w:instrText>
      </w:r>
      <w:r>
        <w:fldChar w:fldCharType="separate"/>
      </w:r>
      <w:r w:rsidR="00902AEB">
        <w:rPr>
          <w:noProof/>
        </w:rPr>
        <w:t>13</w:t>
      </w:r>
      <w:r w:rsidR="00902AEB">
        <w:t>. ábra</w:t>
      </w:r>
      <w:r>
        <w:fldChar w:fldCharType="end"/>
      </w:r>
      <w:r>
        <w:t xml:space="preserve">) látható adatok fogadására képes. A beküldéshez a </w:t>
      </w:r>
      <w:proofErr w:type="spellStart"/>
      <w:r>
        <w:t>Register</w:t>
      </w:r>
      <w:proofErr w:type="spellEnd"/>
      <w:r>
        <w:t xml:space="preserve"> komponensnél az összes mező kitöltése szükséges, míg a </w:t>
      </w:r>
      <w:proofErr w:type="spellStart"/>
      <w:r>
        <w:t>Profile</w:t>
      </w:r>
      <w:proofErr w:type="spellEnd"/>
      <w:r>
        <w:t xml:space="preserve"> komponensnél a jelszó mező kihagyható, ha azt a felhasználó nem kívánja megváltoztatni.</w:t>
      </w:r>
    </w:p>
    <w:p w14:paraId="77EE087F" w14:textId="29482A0E" w:rsidR="00BD16CA" w:rsidRDefault="00BD16CA" w:rsidP="00BD16CA">
      <w:pPr>
        <w:pStyle w:val="Cmsor4"/>
      </w:pPr>
      <w:r>
        <w:rPr>
          <w:noProof/>
        </w:rPr>
        <mc:AlternateContent>
          <mc:Choice Requires="wpg">
            <w:drawing>
              <wp:anchor distT="0" distB="0" distL="114300" distR="114300" simplePos="0" relativeHeight="251723776" behindDoc="0" locked="0" layoutInCell="1" allowOverlap="1" wp14:anchorId="65E5414D" wp14:editId="16FB1DED">
                <wp:simplePos x="0" y="0"/>
                <wp:positionH relativeFrom="margin">
                  <wp:align>right</wp:align>
                </wp:positionH>
                <wp:positionV relativeFrom="paragraph">
                  <wp:posOffset>1051073</wp:posOffset>
                </wp:positionV>
                <wp:extent cx="5400040" cy="655200"/>
                <wp:effectExtent l="0" t="0" r="0" b="0"/>
                <wp:wrapSquare wrapText="bothSides"/>
                <wp:docPr id="192" name="Csoportba foglalás 192"/>
                <wp:cNvGraphicFramePr/>
                <a:graphic xmlns:a="http://schemas.openxmlformats.org/drawingml/2006/main">
                  <a:graphicData uri="http://schemas.microsoft.com/office/word/2010/wordprocessingGroup">
                    <wpg:wgp>
                      <wpg:cNvGrpSpPr/>
                      <wpg:grpSpPr>
                        <a:xfrm>
                          <a:off x="0" y="0"/>
                          <a:ext cx="5400040" cy="655200"/>
                          <a:chOff x="0" y="0"/>
                          <a:chExt cx="5400040" cy="655200"/>
                        </a:xfrm>
                      </wpg:grpSpPr>
                      <pic:pic xmlns:pic="http://schemas.openxmlformats.org/drawingml/2006/picture">
                        <pic:nvPicPr>
                          <pic:cNvPr id="62" name="Kép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25120"/>
                          </a:xfrm>
                          <a:prstGeom prst="rect">
                            <a:avLst/>
                          </a:prstGeom>
                        </pic:spPr>
                      </pic:pic>
                      <wps:wsp>
                        <wps:cNvPr id="63" name="Szövegdoboz 63"/>
                        <wps:cNvSpPr txBox="1"/>
                        <wps:spPr>
                          <a:xfrm>
                            <a:off x="0" y="336430"/>
                            <a:ext cx="5400040" cy="318770"/>
                          </a:xfrm>
                          <a:prstGeom prst="rect">
                            <a:avLst/>
                          </a:prstGeom>
                          <a:solidFill>
                            <a:prstClr val="white"/>
                          </a:solidFill>
                          <a:ln>
                            <a:noFill/>
                          </a:ln>
                        </wps:spPr>
                        <wps:txbx>
                          <w:txbxContent>
                            <w:bookmarkStart w:id="97" w:name="_Ref58986029"/>
                            <w:p w14:paraId="68270F74" w14:textId="68D9ADA5" w:rsidR="00897967" w:rsidRPr="003141C8" w:rsidRDefault="00897967" w:rsidP="00BD16C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14</w:t>
                              </w:r>
                              <w:r>
                                <w:rPr>
                                  <w:noProof/>
                                </w:rPr>
                                <w:fldChar w:fldCharType="end"/>
                              </w:r>
                              <w:r>
                                <w:t>. ábra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E5414D" id="Csoportba foglalás 192" o:spid="_x0000_s1076" style="position:absolute;left:0;text-align:left;margin-left:374pt;margin-top:82.75pt;width:425.2pt;height:51.6pt;z-index:251723776;mso-position-horizontal:right;mso-position-horizontal-relative:margin;mso-position-vertical-relative:text;mso-width-relative:margin;mso-height-relative:margin" coordsize="54000,6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">
                <v:shape id="Kép 62" o:spid="_x0000_s1077" type="#_x0000_t75" style="position:absolute;width:54000;height:3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">
                  <v:imagedata r:id="rId35" o:title=""/>
                </v:shape>
                <v:shape id="Szövegdoboz 63" o:spid="_x0000_s1078" type="#_x0000_t202" style="position:absolute;top:3364;width:54000;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bookmarkStart w:id="98" w:name="_Ref58986029"/>
                      <w:p w14:paraId="68270F74" w14:textId="68D9ADA5" w:rsidR="00897967" w:rsidRPr="003141C8" w:rsidRDefault="00897967" w:rsidP="00BD16CA">
                        <w:pPr>
                          <w:pStyle w:val="Kpalrs"/>
                          <w:rPr>
                            <w:noProof/>
                            <w:sz w:val="24"/>
                            <w:szCs w:val="24"/>
                          </w:rPr>
                        </w:pPr>
                        <w:r>
                          <w:rPr>
                            <w:noProof/>
                          </w:rPr>
                          <w:fldChar w:fldCharType="begin"/>
                        </w:r>
                        <w:r>
                          <w:rPr>
                            <w:noProof/>
                          </w:rPr>
                          <w:instrText xml:space="preserve"> SEQ ábra \* ARABIC </w:instrText>
                        </w:r>
                        <w:r>
                          <w:rPr>
                            <w:noProof/>
                          </w:rPr>
                          <w:fldChar w:fldCharType="separate"/>
                        </w:r>
                        <w:r w:rsidR="003013AC">
                          <w:rPr>
                            <w:noProof/>
                          </w:rPr>
                          <w:t>14</w:t>
                        </w:r>
                        <w:r>
                          <w:rPr>
                            <w:noProof/>
                          </w:rPr>
                          <w:fldChar w:fldCharType="end"/>
                        </w:r>
                        <w:r>
                          <w:t>. ábra</w:t>
                        </w:r>
                        <w:bookmarkEnd w:id="98"/>
                      </w:p>
                    </w:txbxContent>
                  </v:textbox>
                </v:shape>
                <w10:wrap type="square" anchorx="margin"/>
              </v:group>
            </w:pict>
          </mc:Fallback>
        </mc:AlternateContent>
      </w:r>
      <w:r>
        <w:rPr>
          <w:noProof/>
        </w:rPr>
        <mc:AlternateContent>
          <mc:Choice Requires="wpg">
            <w:drawing>
              <wp:anchor distT="0" distB="0" distL="114300" distR="114300" simplePos="0" relativeHeight="251719680" behindDoc="0" locked="0" layoutInCell="1" allowOverlap="1" wp14:anchorId="167DDF86" wp14:editId="3AB7C3B9">
                <wp:simplePos x="0" y="0"/>
                <wp:positionH relativeFrom="column">
                  <wp:posOffset>-1018</wp:posOffset>
                </wp:positionH>
                <wp:positionV relativeFrom="paragraph">
                  <wp:posOffset>335448</wp:posOffset>
                </wp:positionV>
                <wp:extent cx="5400040" cy="655200"/>
                <wp:effectExtent l="0" t="0" r="0" b="0"/>
                <wp:wrapSquare wrapText="bothSides"/>
                <wp:docPr id="61" name="Csoportba foglalás 61"/>
                <wp:cNvGraphicFramePr/>
                <a:graphic xmlns:a="http://schemas.openxmlformats.org/drawingml/2006/main">
                  <a:graphicData uri="http://schemas.microsoft.com/office/word/2010/wordprocessingGroup">
                    <wpg:wgp>
                      <wpg:cNvGrpSpPr/>
                      <wpg:grpSpPr>
                        <a:xfrm>
                          <a:off x="0" y="0"/>
                          <a:ext cx="5400040" cy="655200"/>
                          <a:chOff x="0" y="0"/>
                          <a:chExt cx="5400040" cy="655200"/>
                        </a:xfrm>
                      </wpg:grpSpPr>
                      <pic:pic xmlns:pic="http://schemas.openxmlformats.org/drawingml/2006/picture">
                        <pic:nvPicPr>
                          <pic:cNvPr id="59" name="Kép 5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25120"/>
                          </a:xfrm>
                          <a:prstGeom prst="rect">
                            <a:avLst/>
                          </a:prstGeom>
                        </pic:spPr>
                      </pic:pic>
                      <wps:wsp>
                        <wps:cNvPr id="60" name="Szövegdoboz 60"/>
                        <wps:cNvSpPr txBox="1"/>
                        <wps:spPr>
                          <a:xfrm>
                            <a:off x="0" y="336430"/>
                            <a:ext cx="5400040" cy="318770"/>
                          </a:xfrm>
                          <a:prstGeom prst="rect">
                            <a:avLst/>
                          </a:prstGeom>
                          <a:solidFill>
                            <a:prstClr val="white"/>
                          </a:solidFill>
                          <a:ln>
                            <a:noFill/>
                          </a:ln>
                        </wps:spPr>
                        <wps:txbx>
                          <w:txbxContent>
                            <w:bookmarkStart w:id="99" w:name="_Ref58985929"/>
                            <w:p w14:paraId="560CAF17" w14:textId="428CBAA8" w:rsidR="00897967" w:rsidRPr="00A14283" w:rsidRDefault="00897967" w:rsidP="00BD16CA">
                              <w:pPr>
                                <w:pStyle w:val="Kpalrs"/>
                                <w:rPr>
                                  <w:sz w:val="24"/>
                                  <w:szCs w:val="28"/>
                                </w:rPr>
                              </w:pPr>
                              <w:r>
                                <w:fldChar w:fldCharType="begin"/>
                              </w:r>
                              <w:r>
                                <w:instrText xml:space="preserve"> SEQ ábra \* ARABIC </w:instrText>
                              </w:r>
                              <w:r>
                                <w:fldChar w:fldCharType="separate"/>
                              </w:r>
                              <w:r w:rsidR="003013AC">
                                <w:rPr>
                                  <w:noProof/>
                                </w:rPr>
                                <w:t>15</w:t>
                              </w:r>
                              <w:r>
                                <w:fldChar w:fldCharType="end"/>
                              </w:r>
                              <w:r>
                                <w:t>. ábra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67DDF86" id="Csoportba foglalás 61" o:spid="_x0000_s1079" style="position:absolute;left:0;text-align:left;margin-left:-.1pt;margin-top:26.4pt;width:425.2pt;height:51.6pt;z-index:251719680;mso-position-horizontal-relative:text;mso-position-vertical-relative:text" coordsize="54000,6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">
                <v:shape id="Kép 59" o:spid="_x0000_s1080" type="#_x0000_t75" style="position:absolute;width:54000;height:3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">
                  <v:imagedata r:id="rId37" o:title=""/>
                </v:shape>
                <v:shape id="Szövegdoboz 60" o:spid="_x0000_s1081" type="#_x0000_t202" style="position:absolute;top:3364;width:54000;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bookmarkStart w:id="100" w:name="_Ref58985929"/>
                      <w:p w14:paraId="560CAF17" w14:textId="428CBAA8" w:rsidR="00897967" w:rsidRPr="00A14283" w:rsidRDefault="00897967" w:rsidP="00BD16CA">
                        <w:pPr>
                          <w:pStyle w:val="Kpalrs"/>
                          <w:rPr>
                            <w:sz w:val="24"/>
                            <w:szCs w:val="28"/>
                          </w:rPr>
                        </w:pPr>
                        <w:r>
                          <w:fldChar w:fldCharType="begin"/>
                        </w:r>
                        <w:r>
                          <w:instrText xml:space="preserve"> SEQ ábra \* ARABIC </w:instrText>
                        </w:r>
                        <w:r>
                          <w:fldChar w:fldCharType="separate"/>
                        </w:r>
                        <w:r w:rsidR="003013AC">
                          <w:rPr>
                            <w:noProof/>
                          </w:rPr>
                          <w:t>15</w:t>
                        </w:r>
                        <w:r>
                          <w:fldChar w:fldCharType="end"/>
                        </w:r>
                        <w:r>
                          <w:t>. ábra</w:t>
                        </w:r>
                        <w:bookmarkEnd w:id="100"/>
                      </w:p>
                    </w:txbxContent>
                  </v:textbox>
                </v:shape>
                <w10:wrap type="square"/>
              </v:group>
            </w:pict>
          </mc:Fallback>
        </mc:AlternateContent>
      </w:r>
      <w:proofErr w:type="spellStart"/>
      <w:r w:rsidR="008E0CAA">
        <w:t>TraderNavbar</w:t>
      </w:r>
      <w:proofErr w:type="spellEnd"/>
    </w:p>
    <w:p w14:paraId="373A476F" w14:textId="462F8D2F" w:rsidR="008E0CAA" w:rsidRDefault="00B60127" w:rsidP="008E0CAA">
      <w:r>
        <w:t xml:space="preserve">Ez a komponens az alkalmazás navigációs fejléce, így az összes </w:t>
      </w:r>
      <w:r w:rsidR="00BD16CA">
        <w:t xml:space="preserve">hozzá tartozó </w:t>
      </w:r>
      <w:r>
        <w:t xml:space="preserve">oldal </w:t>
      </w:r>
      <w:r w:rsidR="00BD16CA">
        <w:t xml:space="preserve">tetején </w:t>
      </w:r>
      <w:r>
        <w:t xml:space="preserve">megjelenik. Ezen keresztül lehet a fentebb bemutatott komponensek között </w:t>
      </w:r>
      <w:r>
        <w:lastRenderedPageBreak/>
        <w:t xml:space="preserve">navigálni, valamint itt található az adott helyzetben szükséges </w:t>
      </w:r>
      <w:proofErr w:type="spellStart"/>
      <w:r>
        <w:t>authentikációhoz</w:t>
      </w:r>
      <w:proofErr w:type="spellEnd"/>
      <w:r>
        <w:t xml:space="preserve"> kapcsolódó gomb is.</w:t>
      </w:r>
    </w:p>
    <w:p w14:paraId="09579265" w14:textId="6D29AB2C" w:rsidR="00C446FC" w:rsidRPr="00C446FC" w:rsidRDefault="00B60127" w:rsidP="00FB4AE9">
      <w:r>
        <w:t>Amennyiben nincs bejelentkezett felhasználó, akkor a regisztrációhoz vezető gomb jelenik meg a komponens jobb oldalán</w:t>
      </w:r>
      <w:r w:rsidR="00BD16CA">
        <w:t xml:space="preserve"> (</w:t>
      </w:r>
      <w:r w:rsidR="00BD16CA">
        <w:fldChar w:fldCharType="begin"/>
      </w:r>
      <w:r w:rsidR="00BD16CA">
        <w:instrText xml:space="preserve"> REF _Ref58985929 \h </w:instrText>
      </w:r>
      <w:r w:rsidR="00BD16CA">
        <w:fldChar w:fldCharType="separate"/>
      </w:r>
      <w:r w:rsidR="00902AEB">
        <w:rPr>
          <w:noProof/>
        </w:rPr>
        <w:t>15</w:t>
      </w:r>
      <w:r w:rsidR="00902AEB">
        <w:t>. ábra</w:t>
      </w:r>
      <w:r w:rsidR="00BD16CA">
        <w:fldChar w:fldCharType="end"/>
      </w:r>
      <w:r w:rsidR="00BD16CA">
        <w:t>)</w:t>
      </w:r>
      <w:r>
        <w:t>, ellenkező esetben pedig a kijelentkezéshez szükséges vezérlő</w:t>
      </w:r>
      <w:r w:rsidR="00BD16CA">
        <w:t xml:space="preserve"> (</w:t>
      </w:r>
      <w:r w:rsidR="00BD16CA">
        <w:fldChar w:fldCharType="begin"/>
      </w:r>
      <w:r w:rsidR="00BD16CA">
        <w:instrText xml:space="preserve"> REF _Ref58986029 \h </w:instrText>
      </w:r>
      <w:r w:rsidR="00BD16CA">
        <w:fldChar w:fldCharType="separate"/>
      </w:r>
      <w:r w:rsidR="00902AEB">
        <w:rPr>
          <w:noProof/>
        </w:rPr>
        <w:t>14</w:t>
      </w:r>
      <w:r w:rsidR="00902AEB">
        <w:t>. ábra</w:t>
      </w:r>
      <w:r w:rsidR="00BD16CA">
        <w:fldChar w:fldCharType="end"/>
      </w:r>
      <w:r w:rsidR="00BD16CA">
        <w:t>)</w:t>
      </w:r>
      <w:r>
        <w:t>.</w:t>
      </w:r>
    </w:p>
    <w:p w14:paraId="0E74D600" w14:textId="49C7671C" w:rsidR="00F13EDE" w:rsidRDefault="00F13EDE" w:rsidP="00F13EDE">
      <w:pPr>
        <w:pStyle w:val="Cmsor3"/>
      </w:pPr>
      <w:bookmarkStart w:id="101" w:name="_Toc58991054"/>
      <w:r>
        <w:t>Útvonalválasztás</w:t>
      </w:r>
      <w:bookmarkEnd w:id="101"/>
    </w:p>
    <w:p w14:paraId="01CB73F1" w14:textId="588138B3" w:rsidR="00FB4AE9" w:rsidRDefault="00FB4AE9" w:rsidP="00FB4AE9">
      <w:r>
        <w:t xml:space="preserve">A </w:t>
      </w:r>
      <w:proofErr w:type="spellStart"/>
      <w:r>
        <w:t>React</w:t>
      </w:r>
      <w:proofErr w:type="spellEnd"/>
      <w:r>
        <w:t xml:space="preserve"> talán legnagyobb előnye, hogy gyakorlatilag egyetlen oldalunk van összesen, azonban azt, hogy éppen mely komponensek jelennek meg azon az oldalon, mindenképpen szabályozni kell. Erre találták ki a </w:t>
      </w:r>
      <w:proofErr w:type="spellStart"/>
      <w:r>
        <w:t>React</w:t>
      </w:r>
      <w:proofErr w:type="spellEnd"/>
      <w:r>
        <w:t xml:space="preserve"> beépített Router elemét, amely a hagyományos többoldalas webalkalmazások mintájára az URL-ben megadott útvonal szerint </w:t>
      </w:r>
      <w:proofErr w:type="spellStart"/>
      <w:r>
        <w:t>rendereli</w:t>
      </w:r>
      <w:proofErr w:type="spellEnd"/>
      <w:r>
        <w:t xml:space="preserve"> ki a megfelelő komponenst.</w:t>
      </w:r>
    </w:p>
    <w:p w14:paraId="277C2F42" w14:textId="03B61EF4" w:rsidR="00FB4AE9" w:rsidRDefault="00FB4AE9" w:rsidP="0080632C">
      <w:pPr>
        <w:ind w:firstLine="0"/>
      </w:pPr>
      <w:r>
        <w:rPr>
          <w:noProof/>
        </w:rPr>
        <mc:AlternateContent>
          <mc:Choice Requires="wps">
            <w:drawing>
              <wp:anchor distT="45720" distB="45720" distL="114300" distR="114300" simplePos="0" relativeHeight="251728896" behindDoc="0" locked="0" layoutInCell="1" allowOverlap="1" wp14:anchorId="58BB59D1" wp14:editId="36DC53A5">
                <wp:simplePos x="0" y="0"/>
                <wp:positionH relativeFrom="margin">
                  <wp:align>left</wp:align>
                </wp:positionH>
                <wp:positionV relativeFrom="paragraph">
                  <wp:posOffset>307842</wp:posOffset>
                </wp:positionV>
                <wp:extent cx="5360035" cy="3954780"/>
                <wp:effectExtent l="0" t="0" r="12065" b="26670"/>
                <wp:wrapSquare wrapText="bothSides"/>
                <wp:docPr id="19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3955311"/>
                        </a:xfrm>
                        <a:prstGeom prst="rect">
                          <a:avLst/>
                        </a:prstGeom>
                        <a:solidFill>
                          <a:schemeClr val="accent1">
                            <a:lumMod val="20000"/>
                            <a:lumOff val="80000"/>
                          </a:schemeClr>
                        </a:solidFill>
                        <a:ln w="3175">
                          <a:solidFill>
                            <a:srgbClr val="000000"/>
                          </a:solidFill>
                          <a:miter lim="800000"/>
                          <a:headEnd/>
                          <a:tailEnd/>
                        </a:ln>
                      </wps:spPr>
                      <wps:txbx>
                        <w:txbxContent>
                          <w:p w14:paraId="21EE30DC" w14:textId="77777777" w:rsidR="00897967" w:rsidRDefault="00897967" w:rsidP="00FB4AE9">
                            <w:pPr>
                              <w:pStyle w:val="Kd"/>
                            </w:pPr>
                            <w:r>
                              <w:t>&lt;Router&gt;</w:t>
                            </w:r>
                          </w:p>
                          <w:p w14:paraId="49D531F3" w14:textId="77777777" w:rsidR="00897967" w:rsidRDefault="00897967" w:rsidP="00FB4AE9">
                            <w:pPr>
                              <w:pStyle w:val="Kd"/>
                            </w:pPr>
                            <w:r>
                              <w:t xml:space="preserve">  &lt;div </w:t>
                            </w:r>
                            <w:proofErr w:type="spellStart"/>
                            <w:r>
                              <w:t>className</w:t>
                            </w:r>
                            <w:proofErr w:type="spellEnd"/>
                            <w:r>
                              <w:t>="</w:t>
                            </w:r>
                            <w:proofErr w:type="spellStart"/>
                            <w:r>
                              <w:t>container</w:t>
                            </w:r>
                            <w:proofErr w:type="spellEnd"/>
                            <w:r>
                              <w:t>"&gt;</w:t>
                            </w:r>
                          </w:p>
                          <w:p w14:paraId="12EA22CD" w14:textId="77777777" w:rsidR="00897967" w:rsidRDefault="00897967" w:rsidP="00FB4AE9">
                            <w:pPr>
                              <w:pStyle w:val="Kd"/>
                            </w:pPr>
                            <w:r>
                              <w:t xml:space="preserve">    &lt;</w:t>
                            </w:r>
                            <w:proofErr w:type="spellStart"/>
                            <w:r>
                              <w:t>TraderNavbar</w:t>
                            </w:r>
                            <w:proofErr w:type="spellEnd"/>
                            <w:r>
                              <w:t xml:space="preserve"> </w:t>
                            </w:r>
                            <w:proofErr w:type="spellStart"/>
                            <w:r>
                              <w:t>token</w:t>
                            </w:r>
                            <w:proofErr w:type="spellEnd"/>
                            <w:r>
                              <w:t>={</w:t>
                            </w:r>
                            <w:proofErr w:type="spellStart"/>
                            <w:proofErr w:type="gramStart"/>
                            <w:r>
                              <w:t>this.state</w:t>
                            </w:r>
                            <w:proofErr w:type="gramEnd"/>
                            <w:r>
                              <w:t>.token</w:t>
                            </w:r>
                            <w:proofErr w:type="spellEnd"/>
                            <w:r>
                              <w:t>} logout={</w:t>
                            </w:r>
                            <w:proofErr w:type="spellStart"/>
                            <w:r>
                              <w:t>this.logout</w:t>
                            </w:r>
                            <w:proofErr w:type="spellEnd"/>
                            <w:r>
                              <w:t>}/&gt;</w:t>
                            </w:r>
                          </w:p>
                          <w:p w14:paraId="3B45DF0D" w14:textId="77777777" w:rsidR="00897967" w:rsidRDefault="00897967" w:rsidP="00FB4AE9">
                            <w:pPr>
                              <w:pStyle w:val="Kd"/>
                            </w:pPr>
                            <w:r>
                              <w:t xml:space="preserve">      &lt;</w:t>
                            </w:r>
                            <w:proofErr w:type="spellStart"/>
                            <w:r>
                              <w:t>Switch</w:t>
                            </w:r>
                            <w:proofErr w:type="spellEnd"/>
                            <w:r>
                              <w:t>&gt;</w:t>
                            </w:r>
                          </w:p>
                          <w:p w14:paraId="199374FA" w14:textId="49979AF6"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 xml:space="preserve">="/" </w:t>
                            </w:r>
                            <w:proofErr w:type="spellStart"/>
                            <w:r>
                              <w:t>render</w:t>
                            </w:r>
                            <w:proofErr w:type="spellEnd"/>
                            <w:proofErr w:type="gramStart"/>
                            <w:r>
                              <w:t>={ (</w:t>
                            </w:r>
                            <w:proofErr w:type="gramEnd"/>
                            <w:r>
                              <w:t>...</w:t>
                            </w:r>
                            <w:proofErr w:type="spellStart"/>
                            <w:r>
                              <w:t>props</w:t>
                            </w:r>
                            <w:proofErr w:type="spellEnd"/>
                            <w:r>
                              <w:t xml:space="preserve">) =&gt; </w:t>
                            </w:r>
                          </w:p>
                          <w:p w14:paraId="49525811" w14:textId="5B2488A9" w:rsidR="00897967" w:rsidRDefault="00897967" w:rsidP="00FB4AE9">
                            <w:pPr>
                              <w:pStyle w:val="Kd"/>
                            </w:pPr>
                            <w:r>
                              <w:t xml:space="preserve">                     &lt;Login {...</w:t>
                            </w:r>
                            <w:proofErr w:type="spellStart"/>
                            <w:r>
                              <w:t>props</w:t>
                            </w:r>
                            <w:proofErr w:type="spellEnd"/>
                            <w:r>
                              <w:t xml:space="preserve">} </w:t>
                            </w:r>
                            <w:proofErr w:type="spellStart"/>
                            <w:r>
                              <w:t>setToken</w:t>
                            </w:r>
                            <w:proofErr w:type="spellEnd"/>
                            <w:r>
                              <w:t xml:space="preserve"> = {</w:t>
                            </w:r>
                            <w:proofErr w:type="spellStart"/>
                            <w:proofErr w:type="gramStart"/>
                            <w:r>
                              <w:t>this.setToken</w:t>
                            </w:r>
                            <w:proofErr w:type="spellEnd"/>
                            <w:proofErr w:type="gramEnd"/>
                            <w:r>
                              <w:t xml:space="preserve">} /&gt; } </w:t>
                            </w:r>
                          </w:p>
                          <w:p w14:paraId="028AC1A1" w14:textId="6A2C0A41" w:rsidR="00897967" w:rsidRDefault="00897967" w:rsidP="00FB4AE9">
                            <w:pPr>
                              <w:pStyle w:val="Kd"/>
                            </w:pPr>
                            <w:r>
                              <w:t xml:space="preserve">        /&gt;</w:t>
                            </w:r>
                          </w:p>
                          <w:p w14:paraId="25035617" w14:textId="178384CA"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register</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617ACA87" w14:textId="617D55E3" w:rsidR="00897967" w:rsidRDefault="00897967" w:rsidP="00FB4AE9">
                            <w:pPr>
                              <w:pStyle w:val="Kd"/>
                            </w:pPr>
                            <w:r>
                              <w:t xml:space="preserve">                     &lt;</w:t>
                            </w:r>
                            <w:proofErr w:type="spellStart"/>
                            <w:r>
                              <w:t>Register</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2032F10B" w14:textId="103FC5D4" w:rsidR="00897967" w:rsidRDefault="00897967" w:rsidP="00FB4AE9">
                            <w:pPr>
                              <w:pStyle w:val="Kd"/>
                            </w:pPr>
                            <w:r>
                              <w:t xml:space="preserve">        /&gt; </w:t>
                            </w:r>
                          </w:p>
                          <w:p w14:paraId="5435FD24" w14:textId="35C1E028"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dashboard</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78F09174" w14:textId="139204C0" w:rsidR="00897967" w:rsidRDefault="00897967" w:rsidP="00FB4AE9">
                            <w:pPr>
                              <w:pStyle w:val="Kd"/>
                            </w:pPr>
                            <w:r>
                              <w:t xml:space="preserve">                     &lt;</w:t>
                            </w:r>
                            <w:proofErr w:type="spellStart"/>
                            <w:r>
                              <w:t>Dashboard</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5D55E546" w14:textId="2161F7EE" w:rsidR="00897967" w:rsidRDefault="00897967" w:rsidP="00FB4AE9">
                            <w:pPr>
                              <w:pStyle w:val="Kd"/>
                            </w:pPr>
                            <w:r>
                              <w:t xml:space="preserve">        /&gt; </w:t>
                            </w:r>
                          </w:p>
                          <w:p w14:paraId="7E506346" w14:textId="65867E24"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settings</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0AAEE025" w14:textId="77777777" w:rsidR="00897967" w:rsidRDefault="00897967" w:rsidP="00FB4AE9">
                            <w:pPr>
                              <w:pStyle w:val="Kd"/>
                            </w:pPr>
                            <w:r>
                              <w:t xml:space="preserve">                     &lt;</w:t>
                            </w:r>
                            <w:proofErr w:type="spellStart"/>
                            <w:r>
                              <w:t>Settings</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/&gt; }</w:t>
                            </w:r>
                          </w:p>
                          <w:p w14:paraId="43499AB4" w14:textId="37241A04" w:rsidR="00897967" w:rsidRDefault="00897967" w:rsidP="00FB4AE9">
                            <w:pPr>
                              <w:pStyle w:val="Kd"/>
                            </w:pPr>
                            <w:r>
                              <w:t xml:space="preserve">        /&gt; </w:t>
                            </w:r>
                          </w:p>
                          <w:p w14:paraId="2D5FAE7F" w14:textId="77777777"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 xml:space="preserve">="/backtest" </w:t>
                            </w:r>
                            <w:proofErr w:type="spellStart"/>
                            <w:r>
                              <w:t>render</w:t>
                            </w:r>
                            <w:proofErr w:type="spellEnd"/>
                            <w:proofErr w:type="gramStart"/>
                            <w:r>
                              <w:t>={ (</w:t>
                            </w:r>
                            <w:proofErr w:type="spellStart"/>
                            <w:proofErr w:type="gramEnd"/>
                            <w:r>
                              <w:t>props</w:t>
                            </w:r>
                            <w:proofErr w:type="spellEnd"/>
                            <w:r>
                              <w:t xml:space="preserve">) =&gt; </w:t>
                            </w:r>
                          </w:p>
                          <w:p w14:paraId="6A0E110C" w14:textId="20B4F653" w:rsidR="00897967" w:rsidRDefault="00897967" w:rsidP="00FB4AE9">
                            <w:pPr>
                              <w:pStyle w:val="Kd"/>
                            </w:pPr>
                            <w:r>
                              <w:t xml:space="preserve">                     &lt;Backtest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79C0B0EC" w14:textId="5C843D75" w:rsidR="00897967" w:rsidRDefault="00897967" w:rsidP="00FB4AE9">
                            <w:pPr>
                              <w:pStyle w:val="Kd"/>
                            </w:pPr>
                            <w:r>
                              <w:t xml:space="preserve">        /&gt; </w:t>
                            </w:r>
                          </w:p>
                          <w:p w14:paraId="02CC70E7" w14:textId="77777777"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profile</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3FF3FBFC" w14:textId="5D51FEB3" w:rsidR="00897967" w:rsidRDefault="00897967" w:rsidP="00FB4AE9">
                            <w:pPr>
                              <w:pStyle w:val="Kd"/>
                            </w:pPr>
                            <w:r>
                              <w:t xml:space="preserve">                     &lt;</w:t>
                            </w:r>
                            <w:proofErr w:type="spellStart"/>
                            <w:r>
                              <w:t>Profile</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/&gt; }</w:t>
                            </w:r>
                          </w:p>
                          <w:p w14:paraId="70503D26" w14:textId="6049187A" w:rsidR="00897967" w:rsidRDefault="00897967" w:rsidP="00FB4AE9">
                            <w:pPr>
                              <w:pStyle w:val="Kd"/>
                            </w:pPr>
                            <w:r>
                              <w:t xml:space="preserve">        /&gt; </w:t>
                            </w:r>
                          </w:p>
                          <w:p w14:paraId="5146DEE7" w14:textId="77777777" w:rsidR="00897967" w:rsidRDefault="00897967" w:rsidP="00FB4AE9">
                            <w:pPr>
                              <w:pStyle w:val="Kd"/>
                            </w:pPr>
                            <w:r>
                              <w:t xml:space="preserve">      &lt;/</w:t>
                            </w:r>
                            <w:proofErr w:type="spellStart"/>
                            <w:r>
                              <w:t>Switch</w:t>
                            </w:r>
                            <w:proofErr w:type="spellEnd"/>
                            <w:r>
                              <w:t>&gt;</w:t>
                            </w:r>
                          </w:p>
                          <w:p w14:paraId="26E226C0" w14:textId="77777777" w:rsidR="00897967" w:rsidRDefault="00897967" w:rsidP="00FB4AE9">
                            <w:pPr>
                              <w:pStyle w:val="Kd"/>
                            </w:pPr>
                            <w:r>
                              <w:t xml:space="preserve">  &lt;/div&gt;</w:t>
                            </w:r>
                          </w:p>
                          <w:p w14:paraId="5BE3F83D" w14:textId="4CF55DA1" w:rsidR="00897967" w:rsidRPr="00085CF9" w:rsidRDefault="00897967" w:rsidP="00FB4AE9">
                            <w:pPr>
                              <w:pStyle w:val="Kd"/>
                            </w:pPr>
                            <w:r>
                              <w:t>&lt;/Router&gt;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59D1" id="_x0000_s1082" type="#_x0000_t202" style="position:absolute;left:0;text-align:left;margin-left:0;margin-top:24.25pt;width:422.05pt;height:311.4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" fillcolor="#deeaf6 [660]" strokeweight=".25pt">
                <v:textbox>
                  <w:txbxContent>
                    <w:p w14:paraId="21EE30DC" w14:textId="77777777" w:rsidR="00897967" w:rsidRDefault="00897967" w:rsidP="00FB4AE9">
                      <w:pPr>
                        <w:pStyle w:val="Kd"/>
                      </w:pPr>
                      <w:r>
                        <w:t>&lt;Router&gt;</w:t>
                      </w:r>
                    </w:p>
                    <w:p w14:paraId="49D531F3" w14:textId="77777777" w:rsidR="00897967" w:rsidRDefault="00897967" w:rsidP="00FB4AE9">
                      <w:pPr>
                        <w:pStyle w:val="Kd"/>
                      </w:pPr>
                      <w:r>
                        <w:t xml:space="preserve">  &lt;div </w:t>
                      </w:r>
                      <w:proofErr w:type="spellStart"/>
                      <w:r>
                        <w:t>className</w:t>
                      </w:r>
                      <w:proofErr w:type="spellEnd"/>
                      <w:r>
                        <w:t>="</w:t>
                      </w:r>
                      <w:proofErr w:type="spellStart"/>
                      <w:r>
                        <w:t>container</w:t>
                      </w:r>
                      <w:proofErr w:type="spellEnd"/>
                      <w:r>
                        <w:t>"&gt;</w:t>
                      </w:r>
                    </w:p>
                    <w:p w14:paraId="12EA22CD" w14:textId="77777777" w:rsidR="00897967" w:rsidRDefault="00897967" w:rsidP="00FB4AE9">
                      <w:pPr>
                        <w:pStyle w:val="Kd"/>
                      </w:pPr>
                      <w:r>
                        <w:t xml:space="preserve">    &lt;</w:t>
                      </w:r>
                      <w:proofErr w:type="spellStart"/>
                      <w:r>
                        <w:t>TraderNavbar</w:t>
                      </w:r>
                      <w:proofErr w:type="spellEnd"/>
                      <w:r>
                        <w:t xml:space="preserve"> </w:t>
                      </w:r>
                      <w:proofErr w:type="spellStart"/>
                      <w:r>
                        <w:t>token</w:t>
                      </w:r>
                      <w:proofErr w:type="spellEnd"/>
                      <w:r>
                        <w:t>={</w:t>
                      </w:r>
                      <w:proofErr w:type="spellStart"/>
                      <w:proofErr w:type="gramStart"/>
                      <w:r>
                        <w:t>this.state</w:t>
                      </w:r>
                      <w:proofErr w:type="gramEnd"/>
                      <w:r>
                        <w:t>.token</w:t>
                      </w:r>
                      <w:proofErr w:type="spellEnd"/>
                      <w:r>
                        <w:t>} logout={</w:t>
                      </w:r>
                      <w:proofErr w:type="spellStart"/>
                      <w:r>
                        <w:t>this.logout</w:t>
                      </w:r>
                      <w:proofErr w:type="spellEnd"/>
                      <w:r>
                        <w:t>}/&gt;</w:t>
                      </w:r>
                    </w:p>
                    <w:p w14:paraId="3B45DF0D" w14:textId="77777777" w:rsidR="00897967" w:rsidRDefault="00897967" w:rsidP="00FB4AE9">
                      <w:pPr>
                        <w:pStyle w:val="Kd"/>
                      </w:pPr>
                      <w:r>
                        <w:t xml:space="preserve">      &lt;</w:t>
                      </w:r>
                      <w:proofErr w:type="spellStart"/>
                      <w:r>
                        <w:t>Switch</w:t>
                      </w:r>
                      <w:proofErr w:type="spellEnd"/>
                      <w:r>
                        <w:t>&gt;</w:t>
                      </w:r>
                    </w:p>
                    <w:p w14:paraId="199374FA" w14:textId="49979AF6"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 xml:space="preserve">="/" </w:t>
                      </w:r>
                      <w:proofErr w:type="spellStart"/>
                      <w:r>
                        <w:t>render</w:t>
                      </w:r>
                      <w:proofErr w:type="spellEnd"/>
                      <w:proofErr w:type="gramStart"/>
                      <w:r>
                        <w:t>={ (</w:t>
                      </w:r>
                      <w:proofErr w:type="gramEnd"/>
                      <w:r>
                        <w:t>...</w:t>
                      </w:r>
                      <w:proofErr w:type="spellStart"/>
                      <w:r>
                        <w:t>props</w:t>
                      </w:r>
                      <w:proofErr w:type="spellEnd"/>
                      <w:r>
                        <w:t xml:space="preserve">) =&gt; </w:t>
                      </w:r>
                    </w:p>
                    <w:p w14:paraId="49525811" w14:textId="5B2488A9" w:rsidR="00897967" w:rsidRDefault="00897967" w:rsidP="00FB4AE9">
                      <w:pPr>
                        <w:pStyle w:val="Kd"/>
                      </w:pPr>
                      <w:r>
                        <w:t xml:space="preserve">                     &lt;Login {...</w:t>
                      </w:r>
                      <w:proofErr w:type="spellStart"/>
                      <w:r>
                        <w:t>props</w:t>
                      </w:r>
                      <w:proofErr w:type="spellEnd"/>
                      <w:r>
                        <w:t xml:space="preserve">} </w:t>
                      </w:r>
                      <w:proofErr w:type="spellStart"/>
                      <w:r>
                        <w:t>setToken</w:t>
                      </w:r>
                      <w:proofErr w:type="spellEnd"/>
                      <w:r>
                        <w:t xml:space="preserve"> = {</w:t>
                      </w:r>
                      <w:proofErr w:type="spellStart"/>
                      <w:proofErr w:type="gramStart"/>
                      <w:r>
                        <w:t>this.setToken</w:t>
                      </w:r>
                      <w:proofErr w:type="spellEnd"/>
                      <w:proofErr w:type="gramEnd"/>
                      <w:r>
                        <w:t xml:space="preserve">} /&gt; } </w:t>
                      </w:r>
                    </w:p>
                    <w:p w14:paraId="028AC1A1" w14:textId="6A2C0A41" w:rsidR="00897967" w:rsidRDefault="00897967" w:rsidP="00FB4AE9">
                      <w:pPr>
                        <w:pStyle w:val="Kd"/>
                      </w:pPr>
                      <w:r>
                        <w:t xml:space="preserve">        /&gt;</w:t>
                      </w:r>
                    </w:p>
                    <w:p w14:paraId="25035617" w14:textId="178384CA"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register</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617ACA87" w14:textId="617D55E3" w:rsidR="00897967" w:rsidRDefault="00897967" w:rsidP="00FB4AE9">
                      <w:pPr>
                        <w:pStyle w:val="Kd"/>
                      </w:pPr>
                      <w:r>
                        <w:t xml:space="preserve">                     &lt;</w:t>
                      </w:r>
                      <w:proofErr w:type="spellStart"/>
                      <w:r>
                        <w:t>Register</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2032F10B" w14:textId="103FC5D4" w:rsidR="00897967" w:rsidRDefault="00897967" w:rsidP="00FB4AE9">
                      <w:pPr>
                        <w:pStyle w:val="Kd"/>
                      </w:pPr>
                      <w:r>
                        <w:t xml:space="preserve">        /&gt; </w:t>
                      </w:r>
                    </w:p>
                    <w:p w14:paraId="5435FD24" w14:textId="35C1E028"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dashboard</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78F09174" w14:textId="139204C0" w:rsidR="00897967" w:rsidRDefault="00897967" w:rsidP="00FB4AE9">
                      <w:pPr>
                        <w:pStyle w:val="Kd"/>
                      </w:pPr>
                      <w:r>
                        <w:t xml:space="preserve">                     &lt;</w:t>
                      </w:r>
                      <w:proofErr w:type="spellStart"/>
                      <w:r>
                        <w:t>Dashboard</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5D55E546" w14:textId="2161F7EE" w:rsidR="00897967" w:rsidRDefault="00897967" w:rsidP="00FB4AE9">
                      <w:pPr>
                        <w:pStyle w:val="Kd"/>
                      </w:pPr>
                      <w:r>
                        <w:t xml:space="preserve">        /&gt; </w:t>
                      </w:r>
                    </w:p>
                    <w:p w14:paraId="7E506346" w14:textId="65867E24"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settings</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0AAEE025" w14:textId="77777777" w:rsidR="00897967" w:rsidRDefault="00897967" w:rsidP="00FB4AE9">
                      <w:pPr>
                        <w:pStyle w:val="Kd"/>
                      </w:pPr>
                      <w:r>
                        <w:t xml:space="preserve">                     &lt;</w:t>
                      </w:r>
                      <w:proofErr w:type="spellStart"/>
                      <w:r>
                        <w:t>Settings</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/&gt; }</w:t>
                      </w:r>
                    </w:p>
                    <w:p w14:paraId="43499AB4" w14:textId="37241A04" w:rsidR="00897967" w:rsidRDefault="00897967" w:rsidP="00FB4AE9">
                      <w:pPr>
                        <w:pStyle w:val="Kd"/>
                      </w:pPr>
                      <w:r>
                        <w:t xml:space="preserve">        /&gt; </w:t>
                      </w:r>
                    </w:p>
                    <w:p w14:paraId="2D5FAE7F" w14:textId="77777777"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 xml:space="preserve">="/backtest" </w:t>
                      </w:r>
                      <w:proofErr w:type="spellStart"/>
                      <w:r>
                        <w:t>render</w:t>
                      </w:r>
                      <w:proofErr w:type="spellEnd"/>
                      <w:proofErr w:type="gramStart"/>
                      <w:r>
                        <w:t>={ (</w:t>
                      </w:r>
                      <w:proofErr w:type="spellStart"/>
                      <w:proofErr w:type="gramEnd"/>
                      <w:r>
                        <w:t>props</w:t>
                      </w:r>
                      <w:proofErr w:type="spellEnd"/>
                      <w:r>
                        <w:t xml:space="preserve">) =&gt; </w:t>
                      </w:r>
                    </w:p>
                    <w:p w14:paraId="6A0E110C" w14:textId="20B4F653" w:rsidR="00897967" w:rsidRDefault="00897967" w:rsidP="00FB4AE9">
                      <w:pPr>
                        <w:pStyle w:val="Kd"/>
                      </w:pPr>
                      <w:r>
                        <w:t xml:space="preserve">                     &lt;Backtest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xml:space="preserve">} /&gt; } </w:t>
                      </w:r>
                    </w:p>
                    <w:p w14:paraId="79C0B0EC" w14:textId="5C843D75" w:rsidR="00897967" w:rsidRDefault="00897967" w:rsidP="00FB4AE9">
                      <w:pPr>
                        <w:pStyle w:val="Kd"/>
                      </w:pPr>
                      <w:r>
                        <w:t xml:space="preserve">        /&gt; </w:t>
                      </w:r>
                    </w:p>
                    <w:p w14:paraId="02CC70E7" w14:textId="77777777" w:rsidR="00897967" w:rsidRDefault="00897967" w:rsidP="00FB4AE9">
                      <w:pPr>
                        <w:pStyle w:val="Kd"/>
                      </w:pPr>
                      <w:r>
                        <w:t xml:space="preserve">        &lt;</w:t>
                      </w:r>
                      <w:proofErr w:type="spellStart"/>
                      <w:r>
                        <w:t>Route</w:t>
                      </w:r>
                      <w:proofErr w:type="spellEnd"/>
                      <w:r>
                        <w:t xml:space="preserve"> </w:t>
                      </w:r>
                      <w:proofErr w:type="spellStart"/>
                      <w:r>
                        <w:t>exact</w:t>
                      </w:r>
                      <w:proofErr w:type="spellEnd"/>
                      <w:r>
                        <w:t xml:space="preserve"> </w:t>
                      </w:r>
                      <w:proofErr w:type="spellStart"/>
                      <w:r>
                        <w:t>path</w:t>
                      </w:r>
                      <w:proofErr w:type="spellEnd"/>
                      <w:r>
                        <w:t>="/</w:t>
                      </w:r>
                      <w:proofErr w:type="spellStart"/>
                      <w:r>
                        <w:t>profile</w:t>
                      </w:r>
                      <w:proofErr w:type="spellEnd"/>
                      <w:r>
                        <w:t xml:space="preserve">" </w:t>
                      </w:r>
                      <w:proofErr w:type="spellStart"/>
                      <w:r>
                        <w:t>render</w:t>
                      </w:r>
                      <w:proofErr w:type="spellEnd"/>
                      <w:proofErr w:type="gramStart"/>
                      <w:r>
                        <w:t>={ (</w:t>
                      </w:r>
                      <w:proofErr w:type="spellStart"/>
                      <w:proofErr w:type="gramEnd"/>
                      <w:r>
                        <w:t>props</w:t>
                      </w:r>
                      <w:proofErr w:type="spellEnd"/>
                      <w:r>
                        <w:t xml:space="preserve">) =&gt; </w:t>
                      </w:r>
                    </w:p>
                    <w:p w14:paraId="3FF3FBFC" w14:textId="5D51FEB3" w:rsidR="00897967" w:rsidRDefault="00897967" w:rsidP="00FB4AE9">
                      <w:pPr>
                        <w:pStyle w:val="Kd"/>
                      </w:pPr>
                      <w:r>
                        <w:t xml:space="preserve">                     &lt;</w:t>
                      </w:r>
                      <w:proofErr w:type="spellStart"/>
                      <w:r>
                        <w:t>Profile</w:t>
                      </w:r>
                      <w:proofErr w:type="spellEnd"/>
                      <w:r>
                        <w:t xml:space="preserve"> {...</w:t>
                      </w:r>
                      <w:proofErr w:type="spellStart"/>
                      <w:r>
                        <w:t>props</w:t>
                      </w:r>
                      <w:proofErr w:type="spellEnd"/>
                      <w:r>
                        <w:t xml:space="preserve">} </w:t>
                      </w:r>
                      <w:proofErr w:type="spellStart"/>
                      <w:r>
                        <w:t>token</w:t>
                      </w:r>
                      <w:proofErr w:type="spellEnd"/>
                      <w:r>
                        <w:t>={</w:t>
                      </w:r>
                      <w:proofErr w:type="spellStart"/>
                      <w:proofErr w:type="gramStart"/>
                      <w:r>
                        <w:t>this.state</w:t>
                      </w:r>
                      <w:proofErr w:type="gramEnd"/>
                      <w:r>
                        <w:t>.token</w:t>
                      </w:r>
                      <w:proofErr w:type="spellEnd"/>
                      <w:r>
                        <w:t>} /&gt; }</w:t>
                      </w:r>
                    </w:p>
                    <w:p w14:paraId="70503D26" w14:textId="6049187A" w:rsidR="00897967" w:rsidRDefault="00897967" w:rsidP="00FB4AE9">
                      <w:pPr>
                        <w:pStyle w:val="Kd"/>
                      </w:pPr>
                      <w:r>
                        <w:t xml:space="preserve">        /&gt; </w:t>
                      </w:r>
                    </w:p>
                    <w:p w14:paraId="5146DEE7" w14:textId="77777777" w:rsidR="00897967" w:rsidRDefault="00897967" w:rsidP="00FB4AE9">
                      <w:pPr>
                        <w:pStyle w:val="Kd"/>
                      </w:pPr>
                      <w:r>
                        <w:t xml:space="preserve">      &lt;/</w:t>
                      </w:r>
                      <w:proofErr w:type="spellStart"/>
                      <w:r>
                        <w:t>Switch</w:t>
                      </w:r>
                      <w:proofErr w:type="spellEnd"/>
                      <w:r>
                        <w:t>&gt;</w:t>
                      </w:r>
                    </w:p>
                    <w:p w14:paraId="26E226C0" w14:textId="77777777" w:rsidR="00897967" w:rsidRDefault="00897967" w:rsidP="00FB4AE9">
                      <w:pPr>
                        <w:pStyle w:val="Kd"/>
                      </w:pPr>
                      <w:r>
                        <w:t xml:space="preserve">  &lt;/div&gt;</w:t>
                      </w:r>
                    </w:p>
                    <w:p w14:paraId="5BE3F83D" w14:textId="4CF55DA1" w:rsidR="00897967" w:rsidRPr="00085CF9" w:rsidRDefault="00897967" w:rsidP="00FB4AE9">
                      <w:pPr>
                        <w:pStyle w:val="Kd"/>
                      </w:pPr>
                      <w:r>
                        <w:t>&lt;/Router&gt;</w:t>
                      </w:r>
                    </w:p>
                  </w:txbxContent>
                </v:textbox>
                <w10:wrap type="square" anchorx="margin"/>
              </v:shape>
            </w:pict>
          </mc:Fallback>
        </mc:AlternateContent>
      </w:r>
      <w:r w:rsidR="0080632C">
        <w:t>Ez a Router elem az alkalmazásomban a következőképp néz ki:</w:t>
      </w:r>
    </w:p>
    <w:p w14:paraId="44AC0679" w14:textId="4AAA25E2" w:rsidR="0080632C" w:rsidRPr="00FB4AE9" w:rsidRDefault="0080632C" w:rsidP="0080632C">
      <w:pPr>
        <w:ind w:firstLine="0"/>
      </w:pPr>
      <w:r>
        <w:t xml:space="preserve">Az útvonalakat a </w:t>
      </w:r>
      <w:proofErr w:type="spellStart"/>
      <w:r>
        <w:t>Switch</w:t>
      </w:r>
      <w:proofErr w:type="spellEnd"/>
      <w:r>
        <w:t xml:space="preserve"> elemen belül lehet megadni. Azon belül minden </w:t>
      </w:r>
      <w:proofErr w:type="spellStart"/>
      <w:r>
        <w:t>Route</w:t>
      </w:r>
      <w:proofErr w:type="spellEnd"/>
      <w:r>
        <w:t xml:space="preserve"> elemhez tartozik maga az útvonal, amin elérhető lesz, valamint a </w:t>
      </w:r>
      <w:proofErr w:type="spellStart"/>
      <w:r>
        <w:t>render</w:t>
      </w:r>
      <w:proofErr w:type="spellEnd"/>
      <w:r>
        <w:t xml:space="preserve"> függvény. Ebben a függvényben adom meg, hogy mely komponenseket és azokat milyen paraméterekkel használja fel a Router.</w:t>
      </w:r>
    </w:p>
    <w:p w14:paraId="186F77BB" w14:textId="6ADFBA34" w:rsidR="00F13EDE" w:rsidRDefault="00F13EDE" w:rsidP="00F13EDE">
      <w:pPr>
        <w:pStyle w:val="Cmsor3"/>
      </w:pPr>
      <w:bookmarkStart w:id="102" w:name="_Toc58991055"/>
      <w:proofErr w:type="spellStart"/>
      <w:r>
        <w:lastRenderedPageBreak/>
        <w:t>Authentikáció</w:t>
      </w:r>
      <w:bookmarkEnd w:id="102"/>
      <w:proofErr w:type="spellEnd"/>
    </w:p>
    <w:p w14:paraId="22016A34" w14:textId="024C2BA3" w:rsidR="0080632C" w:rsidRDefault="008131C5" w:rsidP="0080632C">
      <w:r>
        <w:t>Az alkalmazásnak a</w:t>
      </w:r>
      <w:r w:rsidR="0080632C">
        <w:t xml:space="preserve"> szerver </w:t>
      </w:r>
      <w:r>
        <w:t xml:space="preserve">által kínált </w:t>
      </w:r>
      <w:proofErr w:type="spellStart"/>
      <w:r>
        <w:t>token</w:t>
      </w:r>
      <w:proofErr w:type="spellEnd"/>
      <w:r>
        <w:t xml:space="preserve"> alapú felhasználói </w:t>
      </w:r>
      <w:proofErr w:type="spellStart"/>
      <w:r>
        <w:t>authentikáció</w:t>
      </w:r>
      <w:proofErr w:type="spellEnd"/>
      <w:r>
        <w:t xml:space="preserve"> segítségével kell kezelnie a kliens oldali </w:t>
      </w:r>
      <w:proofErr w:type="spellStart"/>
      <w:r>
        <w:t>authentikációt</w:t>
      </w:r>
      <w:proofErr w:type="spellEnd"/>
      <w:r>
        <w:t>.</w:t>
      </w:r>
    </w:p>
    <w:p w14:paraId="4D09330F" w14:textId="18A68755" w:rsidR="008131C5" w:rsidRDefault="008131C5" w:rsidP="0080632C">
      <w:r>
        <w:t xml:space="preserve">Ehhez az alkalmazás fő komponensének állapotában tárolom el a </w:t>
      </w:r>
      <w:proofErr w:type="spellStart"/>
      <w:r>
        <w:t>tokent</w:t>
      </w:r>
      <w:proofErr w:type="spellEnd"/>
      <w:r>
        <w:t xml:space="preserve">, ha bejelentkezett egy felhasználó. Ez azonban nem elég, ugyanis ez az állapot nem </w:t>
      </w:r>
      <w:proofErr w:type="spellStart"/>
      <w:r>
        <w:t>perzisztens</w:t>
      </w:r>
      <w:proofErr w:type="spellEnd"/>
      <w:r>
        <w:t>, így minden frissítéskor elvesznek az ott tárolt adatok és a felhasználónak újra be kéne jelentkezni.</w:t>
      </w:r>
    </w:p>
    <w:p w14:paraId="69FC9429" w14:textId="29D89EA2" w:rsidR="008131C5" w:rsidRDefault="008131C5" w:rsidP="008C0340">
      <w:r>
        <w:t xml:space="preserve">A </w:t>
      </w:r>
      <w:proofErr w:type="spellStart"/>
      <w:r>
        <w:t>token</w:t>
      </w:r>
      <w:proofErr w:type="spellEnd"/>
      <w:r>
        <w:t xml:space="preserve"> </w:t>
      </w:r>
      <w:proofErr w:type="spellStart"/>
      <w:r>
        <w:t>perzisztálásához</w:t>
      </w:r>
      <w:proofErr w:type="spellEnd"/>
      <w:r>
        <w:t xml:space="preserve"> a JavaScript localStorage szolgáltatását használom, amely a felhasználó által használt böngésző adatmappájába menti el a </w:t>
      </w:r>
      <w:proofErr w:type="spellStart"/>
      <w:r>
        <w:t>tokent</w:t>
      </w:r>
      <w:proofErr w:type="spellEnd"/>
      <w:r>
        <w:t xml:space="preserve"> a kliens gépen. </w:t>
      </w:r>
    </w:p>
    <w:p w14:paraId="7D7B16BD" w14:textId="1EFE264E" w:rsidR="008C0340" w:rsidRDefault="008C0340" w:rsidP="008C0340">
      <w:r>
        <w:t xml:space="preserve">A dokumentációból nekem ugyan ez nem volt egyértelmű, de a használati tapasztalatom alapján a komponens betöltése másképp történik egy frissítéskor, mint például egy másik komponensből történt átirányítás után. Ennek kiküszöbölésére a konstruktorban és paraméter inicializálása közben is ellenőrzöm, hogy található-e </w:t>
      </w:r>
      <w:proofErr w:type="spellStart"/>
      <w:r>
        <w:t>token</w:t>
      </w:r>
      <w:proofErr w:type="spellEnd"/>
      <w:r>
        <w:t xml:space="preserve"> a localStorage-ban. Ezzel a megoldással, ha már van ilyen, akkor az minden esetben betöltődik a fő komponens állapotába.</w:t>
      </w:r>
    </w:p>
    <w:p w14:paraId="34B40C68" w14:textId="6AA40B0F" w:rsidR="008C0340" w:rsidRDefault="008C0340" w:rsidP="008C0340">
      <w:r>
        <w:t xml:space="preserve">Ahhoz, hogy a bejelentkezési oldalról vissza tudjam a fő komponensbe küldeni a szervertől kapott </w:t>
      </w:r>
      <w:proofErr w:type="spellStart"/>
      <w:r>
        <w:t>tokent</w:t>
      </w:r>
      <w:proofErr w:type="spellEnd"/>
      <w:r>
        <w:t xml:space="preserve">, paraméterként át kell adnom egy függvényt a login komponensnek. A beállításhoz ezt a függvényt kell meghívni és paraméterként átadni a </w:t>
      </w:r>
      <w:proofErr w:type="spellStart"/>
      <w:r>
        <w:t>tokent</w:t>
      </w:r>
      <w:proofErr w:type="spellEnd"/>
      <w:r>
        <w:t xml:space="preserve">. Ezzel be is állítottuk a fő komponens állapotát, valamint a </w:t>
      </w:r>
      <w:proofErr w:type="spellStart"/>
      <w:r>
        <w:t>perzisztálás</w:t>
      </w:r>
      <w:proofErr w:type="spellEnd"/>
      <w:r>
        <w:t xml:space="preserve"> is megtörtént.</w:t>
      </w:r>
    </w:p>
    <w:p w14:paraId="1ADB419A" w14:textId="015A7DCC" w:rsidR="008C0340" w:rsidRDefault="008C0340" w:rsidP="008C0340">
      <w:pPr>
        <w:ind w:firstLine="0"/>
      </w:pPr>
      <w:r>
        <w:tab/>
        <w:t xml:space="preserve">A kijelentkezés is hasonlóan működik, csak az előzővel ellentétben itt mindkét helyről eltávolítom a </w:t>
      </w:r>
      <w:proofErr w:type="spellStart"/>
      <w:r>
        <w:t>tokent</w:t>
      </w:r>
      <w:proofErr w:type="spellEnd"/>
      <w:r>
        <w:t xml:space="preserve">. Ennek eredményeképp még ha érvényes is maradt a </w:t>
      </w:r>
      <w:proofErr w:type="spellStart"/>
      <w:r>
        <w:t>token</w:t>
      </w:r>
      <w:proofErr w:type="spellEnd"/>
      <w:r>
        <w:t>, újabb azonosítás nélkül nem lehet belépni az adott kliens gépről az alkalmazásba.</w:t>
      </w:r>
    </w:p>
    <w:p w14:paraId="3FF1D5CC" w14:textId="1AE31D3A" w:rsidR="008C0340" w:rsidRDefault="008C0340" w:rsidP="008C0340">
      <w:r>
        <w:t xml:space="preserve">Ahhoz, hogy a gyerek komponensek el tudják érni a szervert, mindegyiknek át kell adni paraméterként a </w:t>
      </w:r>
      <w:proofErr w:type="spellStart"/>
      <w:r>
        <w:t>tokent</w:t>
      </w:r>
      <w:proofErr w:type="spellEnd"/>
      <w:r>
        <w:t>.</w:t>
      </w:r>
    </w:p>
    <w:p w14:paraId="2D9F6536" w14:textId="1FB08720" w:rsidR="00897967" w:rsidRPr="0080632C" w:rsidRDefault="00897967" w:rsidP="00897967">
      <w:pPr>
        <w:ind w:firstLine="0"/>
      </w:pPr>
      <w:r>
        <w:rPr>
          <w:noProof/>
        </w:rPr>
        <w:lastRenderedPageBreak/>
        <mc:AlternateContent>
          <mc:Choice Requires="wps">
            <w:drawing>
              <wp:anchor distT="45720" distB="45720" distL="114300" distR="114300" simplePos="0" relativeHeight="251730944" behindDoc="0" locked="0" layoutInCell="1" allowOverlap="1" wp14:anchorId="427E8641" wp14:editId="3D81A6B3">
                <wp:simplePos x="0" y="0"/>
                <wp:positionH relativeFrom="margin">
                  <wp:align>right</wp:align>
                </wp:positionH>
                <wp:positionV relativeFrom="paragraph">
                  <wp:posOffset>360713</wp:posOffset>
                </wp:positionV>
                <wp:extent cx="5360035" cy="3918585"/>
                <wp:effectExtent l="0" t="0" r="12065" b="24765"/>
                <wp:wrapSquare wrapText="bothSides"/>
                <wp:docPr id="1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3918585"/>
                        </a:xfrm>
                        <a:prstGeom prst="rect">
                          <a:avLst/>
                        </a:prstGeom>
                        <a:solidFill>
                          <a:schemeClr val="accent1">
                            <a:lumMod val="20000"/>
                            <a:lumOff val="80000"/>
                          </a:schemeClr>
                        </a:solidFill>
                        <a:ln w="3175">
                          <a:solidFill>
                            <a:srgbClr val="000000"/>
                          </a:solidFill>
                          <a:miter lim="800000"/>
                          <a:headEnd/>
                          <a:tailEnd/>
                        </a:ln>
                      </wps:spPr>
                      <wps:txbx>
                        <w:txbxContent>
                          <w:p w14:paraId="4CDDA517" w14:textId="337E9CE2" w:rsidR="00897967" w:rsidRDefault="00897967" w:rsidP="008131C5">
                            <w:pPr>
                              <w:pStyle w:val="Kd"/>
                            </w:pPr>
                            <w:proofErr w:type="spellStart"/>
                            <w:proofErr w:type="gramStart"/>
                            <w:r>
                              <w:t>constructor</w:t>
                            </w:r>
                            <w:proofErr w:type="spellEnd"/>
                            <w:r>
                              <w:t>(</w:t>
                            </w:r>
                            <w:proofErr w:type="gramEnd"/>
                            <w:r>
                              <w:t>) {</w:t>
                            </w:r>
                          </w:p>
                          <w:p w14:paraId="6E1354B8" w14:textId="3375426B" w:rsidR="00897967" w:rsidRDefault="00897967" w:rsidP="008131C5">
                            <w:pPr>
                              <w:pStyle w:val="Kd"/>
                            </w:pPr>
                            <w:r>
                              <w:t xml:space="preserve">  </w:t>
                            </w:r>
                            <w:proofErr w:type="spellStart"/>
                            <w:proofErr w:type="gramStart"/>
                            <w:r>
                              <w:t>super</w:t>
                            </w:r>
                            <w:proofErr w:type="spellEnd"/>
                            <w:r>
                              <w:t>(</w:t>
                            </w:r>
                            <w:proofErr w:type="gramEnd"/>
                            <w:r>
                              <w:t>);</w:t>
                            </w:r>
                          </w:p>
                          <w:p w14:paraId="76A61039" w14:textId="71932B1A" w:rsidR="00897967" w:rsidRDefault="00897967" w:rsidP="008131C5">
                            <w:pPr>
                              <w:pStyle w:val="Kd"/>
                            </w:pPr>
                            <w:r>
                              <w:t xml:space="preserve">  const </w:t>
                            </w:r>
                            <w:proofErr w:type="spellStart"/>
                            <w:r>
                              <w:t>token</w:t>
                            </w:r>
                            <w:proofErr w:type="spellEnd"/>
                            <w:r>
                              <w:t xml:space="preserve"> = </w:t>
                            </w:r>
                            <w:proofErr w:type="spellStart"/>
                            <w:r>
                              <w:t>JSON.parse</w:t>
                            </w:r>
                            <w:proofErr w:type="spellEnd"/>
                            <w:r>
                              <w:t>(</w:t>
                            </w:r>
                            <w:proofErr w:type="spellStart"/>
                            <w:r>
                              <w:t>localStorage.getItem</w:t>
                            </w:r>
                            <w:proofErr w:type="spellEnd"/>
                            <w:r>
                              <w:t>('</w:t>
                            </w:r>
                            <w:proofErr w:type="spellStart"/>
                            <w:r>
                              <w:t>token</w:t>
                            </w:r>
                            <w:proofErr w:type="spellEnd"/>
                            <w:r>
                              <w:t>'));</w:t>
                            </w:r>
                          </w:p>
                          <w:p w14:paraId="5BC964CC" w14:textId="58877D96" w:rsidR="00897967" w:rsidRDefault="00897967" w:rsidP="008131C5">
                            <w:pPr>
                              <w:pStyle w:val="Kd"/>
                            </w:pPr>
                            <w:r>
                              <w:t xml:space="preserve">  </w:t>
                            </w:r>
                            <w:proofErr w:type="spellStart"/>
                            <w:r>
                              <w:t>if</w:t>
                            </w:r>
                            <w:proofErr w:type="spellEnd"/>
                            <w:r>
                              <w:t xml:space="preserve"> (</w:t>
                            </w:r>
                            <w:proofErr w:type="spellStart"/>
                            <w:r>
                              <w:t>token</w:t>
                            </w:r>
                            <w:proofErr w:type="spellEnd"/>
                            <w:r>
                              <w:t xml:space="preserve"> === null) </w:t>
                            </w:r>
                            <w:proofErr w:type="spellStart"/>
                            <w:proofErr w:type="gramStart"/>
                            <w:r>
                              <w:t>this.setState</w:t>
                            </w:r>
                            <w:proofErr w:type="spellEnd"/>
                            <w:proofErr w:type="gramEnd"/>
                            <w:r>
                              <w:t>({</w:t>
                            </w:r>
                            <w:proofErr w:type="spellStart"/>
                            <w:r>
                              <w:t>token</w:t>
                            </w:r>
                            <w:proofErr w:type="spellEnd"/>
                            <w:r>
                              <w:t>: ""});</w:t>
                            </w:r>
                          </w:p>
                          <w:p w14:paraId="2C88E657" w14:textId="0635E7D5" w:rsidR="00897967" w:rsidRDefault="00897967" w:rsidP="008131C5">
                            <w:pPr>
                              <w:pStyle w:val="Kd"/>
                            </w:pPr>
                            <w:r>
                              <w:t xml:space="preserve">  </w:t>
                            </w:r>
                            <w:proofErr w:type="spellStart"/>
                            <w:r>
                              <w:t>else</w:t>
                            </w:r>
                            <w:proofErr w:type="spellEnd"/>
                            <w:r>
                              <w:t xml:space="preserve"> </w:t>
                            </w:r>
                            <w:proofErr w:type="spellStart"/>
                            <w:r>
                              <w:t>if</w:t>
                            </w:r>
                            <w:proofErr w:type="spellEnd"/>
                            <w:r>
                              <w:t xml:space="preserve"> (</w:t>
                            </w:r>
                            <w:proofErr w:type="spellStart"/>
                            <w:r>
                              <w:t>typeof</w:t>
                            </w:r>
                            <w:proofErr w:type="spellEnd"/>
                            <w:r>
                              <w:t xml:space="preserve"> </w:t>
                            </w:r>
                            <w:proofErr w:type="spellStart"/>
                            <w:proofErr w:type="gramStart"/>
                            <w:r>
                              <w:t>token.token</w:t>
                            </w:r>
                            <w:proofErr w:type="spellEnd"/>
                            <w:proofErr w:type="gramEnd"/>
                            <w:r>
                              <w:t xml:space="preserve"> === "</w:t>
                            </w:r>
                            <w:proofErr w:type="spellStart"/>
                            <w:r>
                              <w:t>undefined</w:t>
                            </w:r>
                            <w:proofErr w:type="spellEnd"/>
                            <w:r>
                              <w:t>") {</w:t>
                            </w:r>
                          </w:p>
                          <w:p w14:paraId="582CDD52" w14:textId="20B6F115"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w:t>
                            </w:r>
                          </w:p>
                          <w:p w14:paraId="7E39BBED" w14:textId="5CF7192C" w:rsidR="00897967" w:rsidRDefault="00897967" w:rsidP="008131C5">
                            <w:pPr>
                              <w:pStyle w:val="Kd"/>
                            </w:pPr>
                            <w:r>
                              <w:t xml:space="preserve">  }</w:t>
                            </w:r>
                          </w:p>
                          <w:p w14:paraId="4C336C41" w14:textId="67A23100" w:rsidR="00897967" w:rsidRDefault="00897967" w:rsidP="008131C5">
                            <w:pPr>
                              <w:pStyle w:val="Kd"/>
                            </w:pPr>
                            <w:r>
                              <w:t xml:space="preserve">  </w:t>
                            </w:r>
                            <w:proofErr w:type="spellStart"/>
                            <w:r>
                              <w:t>else</w:t>
                            </w:r>
                            <w:proofErr w:type="spellEnd"/>
                            <w:r>
                              <w:t xml:space="preserve"> {</w:t>
                            </w:r>
                          </w:p>
                          <w:p w14:paraId="6BCCCECE" w14:textId="07E2FA9C"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w:t>
                            </w:r>
                          </w:p>
                          <w:p w14:paraId="2B26A2D5" w14:textId="1CF3A5B6" w:rsidR="00897967" w:rsidRDefault="00897967" w:rsidP="008131C5">
                            <w:pPr>
                              <w:pStyle w:val="Kd"/>
                            </w:pPr>
                            <w:r>
                              <w:t xml:space="preserve">  }</w:t>
                            </w:r>
                          </w:p>
                          <w:p w14:paraId="044191BC" w14:textId="1EFFB673" w:rsidR="00897967" w:rsidRDefault="00897967" w:rsidP="008131C5">
                            <w:pPr>
                              <w:pStyle w:val="Kd"/>
                            </w:pPr>
                            <w:r>
                              <w:t>}</w:t>
                            </w:r>
                          </w:p>
                          <w:p w14:paraId="5307102D" w14:textId="77777777" w:rsidR="00897967" w:rsidRDefault="00897967" w:rsidP="008131C5">
                            <w:pPr>
                              <w:pStyle w:val="Kd"/>
                            </w:pPr>
                          </w:p>
                          <w:p w14:paraId="4867EAB3" w14:textId="2306B6AC" w:rsidR="00897967" w:rsidRDefault="00897967" w:rsidP="008131C5">
                            <w:pPr>
                              <w:pStyle w:val="Kd"/>
                            </w:pPr>
                            <w:proofErr w:type="spellStart"/>
                            <w:r>
                              <w:t>state</w:t>
                            </w:r>
                            <w:proofErr w:type="spellEnd"/>
                            <w:r>
                              <w:t xml:space="preserve"> = </w:t>
                            </w:r>
                            <w:proofErr w:type="spellStart"/>
                            <w:r>
                              <w:t>JSON.parse</w:t>
                            </w:r>
                            <w:proofErr w:type="spellEnd"/>
                            <w:r>
                              <w:t>(</w:t>
                            </w:r>
                            <w:proofErr w:type="spellStart"/>
                            <w:r>
                              <w:t>localStorage.getItem</w:t>
                            </w:r>
                            <w:proofErr w:type="spellEnd"/>
                            <w:r>
                              <w:t>('</w:t>
                            </w:r>
                            <w:proofErr w:type="spellStart"/>
                            <w:r>
                              <w:t>token</w:t>
                            </w:r>
                            <w:proofErr w:type="spellEnd"/>
                            <w:r>
                              <w:t>')</w:t>
                            </w:r>
                            <w:proofErr w:type="gramStart"/>
                            <w:r>
                              <w:t>) !</w:t>
                            </w:r>
                            <w:proofErr w:type="gramEnd"/>
                            <w:r>
                              <w:t>== null ?</w:t>
                            </w:r>
                          </w:p>
                          <w:p w14:paraId="23FBD3D7" w14:textId="705F4086" w:rsidR="00897967" w:rsidRDefault="00897967" w:rsidP="008131C5">
                            <w:pPr>
                              <w:pStyle w:val="Kd"/>
                            </w:pPr>
                            <w:r>
                              <w:t xml:space="preserve">  </w:t>
                            </w:r>
                            <w:proofErr w:type="spellStart"/>
                            <w:r>
                              <w:t>JSON.parse</w:t>
                            </w:r>
                            <w:proofErr w:type="spellEnd"/>
                            <w:r>
                              <w:t>(</w:t>
                            </w:r>
                            <w:proofErr w:type="spellStart"/>
                            <w:r>
                              <w:t>localStorage.getItem</w:t>
                            </w:r>
                            <w:proofErr w:type="spellEnd"/>
                            <w:r>
                              <w:t>('</w:t>
                            </w:r>
                            <w:proofErr w:type="spellStart"/>
                            <w:r>
                              <w:t>token</w:t>
                            </w:r>
                            <w:proofErr w:type="spellEnd"/>
                            <w:r>
                              <w:t>')</w:t>
                            </w:r>
                            <w:proofErr w:type="gramStart"/>
                            <w:r>
                              <w:t>) :</w:t>
                            </w:r>
                            <w:proofErr w:type="gramEnd"/>
                            <w:r>
                              <w:t xml:space="preserve"> </w:t>
                            </w:r>
                          </w:p>
                          <w:p w14:paraId="6280904B" w14:textId="4FE376CA" w:rsidR="00897967" w:rsidRDefault="00897967" w:rsidP="008131C5">
                            <w:pPr>
                              <w:pStyle w:val="Kd"/>
                            </w:pPr>
                            <w:r>
                              <w:t xml:space="preserve">  {</w:t>
                            </w:r>
                            <w:proofErr w:type="spellStart"/>
                            <w:r>
                              <w:t>token</w:t>
                            </w:r>
                            <w:proofErr w:type="spellEnd"/>
                            <w:r>
                              <w:t>: ""};</w:t>
                            </w:r>
                          </w:p>
                          <w:p w14:paraId="6450F13B" w14:textId="77777777" w:rsidR="00897967" w:rsidRDefault="00897967" w:rsidP="008131C5">
                            <w:pPr>
                              <w:pStyle w:val="Kd"/>
                            </w:pPr>
                          </w:p>
                          <w:p w14:paraId="3958B332" w14:textId="00F7CCFE" w:rsidR="00897967" w:rsidRDefault="00897967" w:rsidP="008131C5">
                            <w:pPr>
                              <w:pStyle w:val="Kd"/>
                            </w:pPr>
                            <w:proofErr w:type="spellStart"/>
                            <w:r>
                              <w:t>setToken</w:t>
                            </w:r>
                            <w:proofErr w:type="spellEnd"/>
                            <w:r>
                              <w:t xml:space="preserve"> = (</w:t>
                            </w:r>
                            <w:proofErr w:type="spellStart"/>
                            <w:r>
                              <w:t>token</w:t>
                            </w:r>
                            <w:proofErr w:type="spellEnd"/>
                            <w:r>
                              <w:t>) =&gt; {</w:t>
                            </w:r>
                          </w:p>
                          <w:p w14:paraId="1ADF6500" w14:textId="6AE05B24" w:rsidR="00897967" w:rsidRDefault="00897967" w:rsidP="008131C5">
                            <w:pPr>
                              <w:pStyle w:val="Kd"/>
                            </w:pPr>
                            <w:r>
                              <w:t xml:space="preserve">  </w:t>
                            </w:r>
                            <w:proofErr w:type="spellStart"/>
                            <w:r>
                              <w:t>localStorage.setItem</w:t>
                            </w:r>
                            <w:proofErr w:type="spellEnd"/>
                            <w:r>
                              <w:t>('</w:t>
                            </w:r>
                            <w:proofErr w:type="spellStart"/>
                            <w:r>
                              <w:t>token</w:t>
                            </w:r>
                            <w:proofErr w:type="spellEnd"/>
                            <w:r>
                              <w:t xml:space="preserve">', </w:t>
                            </w:r>
                            <w:proofErr w:type="spellStart"/>
                            <w:r>
                              <w:t>JSON.stringify</w:t>
                            </w:r>
                            <w:proofErr w:type="spellEnd"/>
                            <w:r>
                              <w:t>({</w:t>
                            </w:r>
                            <w:proofErr w:type="spellStart"/>
                            <w:r>
                              <w:t>token</w:t>
                            </w:r>
                            <w:proofErr w:type="spellEnd"/>
                            <w:r>
                              <w:t xml:space="preserve">: </w:t>
                            </w:r>
                            <w:proofErr w:type="spellStart"/>
                            <w:r>
                              <w:t>token</w:t>
                            </w:r>
                            <w:proofErr w:type="spellEnd"/>
                            <w:r>
                              <w:t>}));</w:t>
                            </w:r>
                          </w:p>
                          <w:p w14:paraId="073270B1" w14:textId="1B072357"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xml:space="preserve">: </w:t>
                            </w:r>
                            <w:proofErr w:type="spellStart"/>
                            <w:r>
                              <w:t>token</w:t>
                            </w:r>
                            <w:proofErr w:type="spellEnd"/>
                            <w:r>
                              <w:t>});</w:t>
                            </w:r>
                          </w:p>
                          <w:p w14:paraId="3519F8EA" w14:textId="63615356" w:rsidR="00897967" w:rsidRDefault="00897967" w:rsidP="008131C5">
                            <w:pPr>
                              <w:pStyle w:val="Kd"/>
                            </w:pPr>
                            <w:r>
                              <w:t>};</w:t>
                            </w:r>
                          </w:p>
                          <w:p w14:paraId="406EEED7" w14:textId="77777777" w:rsidR="00897967" w:rsidRDefault="00897967" w:rsidP="008131C5">
                            <w:pPr>
                              <w:pStyle w:val="Kd"/>
                            </w:pPr>
                            <w:r>
                              <w:t xml:space="preserve">  </w:t>
                            </w:r>
                          </w:p>
                          <w:p w14:paraId="7ACD9308" w14:textId="18BD968A" w:rsidR="00897967" w:rsidRDefault="00897967" w:rsidP="008131C5">
                            <w:pPr>
                              <w:pStyle w:val="Kd"/>
                            </w:pPr>
                            <w:r>
                              <w:t>logout = () =&gt; {</w:t>
                            </w:r>
                          </w:p>
                          <w:p w14:paraId="3B8E8D72" w14:textId="3A2EEABD"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w:t>
                            </w:r>
                          </w:p>
                          <w:p w14:paraId="66D52BD9" w14:textId="7E3D2A45" w:rsidR="00897967" w:rsidRDefault="00897967" w:rsidP="008131C5">
                            <w:pPr>
                              <w:pStyle w:val="Kd"/>
                            </w:pPr>
                            <w:r>
                              <w:t xml:space="preserve">  </w:t>
                            </w:r>
                            <w:proofErr w:type="spellStart"/>
                            <w:r>
                              <w:t>localStorage.clear</w:t>
                            </w:r>
                            <w:proofErr w:type="spellEnd"/>
                            <w:r>
                              <w:t>();</w:t>
                            </w:r>
                          </w:p>
                          <w:p w14:paraId="04A06970" w14:textId="061EF6D5" w:rsidR="00897967" w:rsidRPr="00085CF9" w:rsidRDefault="00897967" w:rsidP="008131C5">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E8641" id="_x0000_s1083" type="#_x0000_t202" style="position:absolute;left:0;text-align:left;margin-left:370.85pt;margin-top:28.4pt;width:422.05pt;height:308.5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" fillcolor="#deeaf6 [660]" strokeweight=".25pt">
                <v:textbox>
                  <w:txbxContent>
                    <w:p w14:paraId="4CDDA517" w14:textId="337E9CE2" w:rsidR="00897967" w:rsidRDefault="00897967" w:rsidP="008131C5">
                      <w:pPr>
                        <w:pStyle w:val="Kd"/>
                      </w:pPr>
                      <w:proofErr w:type="spellStart"/>
                      <w:proofErr w:type="gramStart"/>
                      <w:r>
                        <w:t>constructor</w:t>
                      </w:r>
                      <w:proofErr w:type="spellEnd"/>
                      <w:r>
                        <w:t>(</w:t>
                      </w:r>
                      <w:proofErr w:type="gramEnd"/>
                      <w:r>
                        <w:t>) {</w:t>
                      </w:r>
                    </w:p>
                    <w:p w14:paraId="6E1354B8" w14:textId="3375426B" w:rsidR="00897967" w:rsidRDefault="00897967" w:rsidP="008131C5">
                      <w:pPr>
                        <w:pStyle w:val="Kd"/>
                      </w:pPr>
                      <w:r>
                        <w:t xml:space="preserve">  </w:t>
                      </w:r>
                      <w:proofErr w:type="spellStart"/>
                      <w:proofErr w:type="gramStart"/>
                      <w:r>
                        <w:t>super</w:t>
                      </w:r>
                      <w:proofErr w:type="spellEnd"/>
                      <w:r>
                        <w:t>(</w:t>
                      </w:r>
                      <w:proofErr w:type="gramEnd"/>
                      <w:r>
                        <w:t>);</w:t>
                      </w:r>
                    </w:p>
                    <w:p w14:paraId="76A61039" w14:textId="71932B1A" w:rsidR="00897967" w:rsidRDefault="00897967" w:rsidP="008131C5">
                      <w:pPr>
                        <w:pStyle w:val="Kd"/>
                      </w:pPr>
                      <w:r>
                        <w:t xml:space="preserve">  const </w:t>
                      </w:r>
                      <w:proofErr w:type="spellStart"/>
                      <w:r>
                        <w:t>token</w:t>
                      </w:r>
                      <w:proofErr w:type="spellEnd"/>
                      <w:r>
                        <w:t xml:space="preserve"> = </w:t>
                      </w:r>
                      <w:proofErr w:type="spellStart"/>
                      <w:r>
                        <w:t>JSON.parse</w:t>
                      </w:r>
                      <w:proofErr w:type="spellEnd"/>
                      <w:r>
                        <w:t>(</w:t>
                      </w:r>
                      <w:proofErr w:type="spellStart"/>
                      <w:r>
                        <w:t>localStorage.getItem</w:t>
                      </w:r>
                      <w:proofErr w:type="spellEnd"/>
                      <w:r>
                        <w:t>('</w:t>
                      </w:r>
                      <w:proofErr w:type="spellStart"/>
                      <w:r>
                        <w:t>token</w:t>
                      </w:r>
                      <w:proofErr w:type="spellEnd"/>
                      <w:r>
                        <w:t>'));</w:t>
                      </w:r>
                    </w:p>
                    <w:p w14:paraId="5BC964CC" w14:textId="58877D96" w:rsidR="00897967" w:rsidRDefault="00897967" w:rsidP="008131C5">
                      <w:pPr>
                        <w:pStyle w:val="Kd"/>
                      </w:pPr>
                      <w:r>
                        <w:t xml:space="preserve">  </w:t>
                      </w:r>
                      <w:proofErr w:type="spellStart"/>
                      <w:r>
                        <w:t>if</w:t>
                      </w:r>
                      <w:proofErr w:type="spellEnd"/>
                      <w:r>
                        <w:t xml:space="preserve"> (</w:t>
                      </w:r>
                      <w:proofErr w:type="spellStart"/>
                      <w:r>
                        <w:t>token</w:t>
                      </w:r>
                      <w:proofErr w:type="spellEnd"/>
                      <w:r>
                        <w:t xml:space="preserve"> === null) </w:t>
                      </w:r>
                      <w:proofErr w:type="spellStart"/>
                      <w:proofErr w:type="gramStart"/>
                      <w:r>
                        <w:t>this.setState</w:t>
                      </w:r>
                      <w:proofErr w:type="spellEnd"/>
                      <w:proofErr w:type="gramEnd"/>
                      <w:r>
                        <w:t>({</w:t>
                      </w:r>
                      <w:proofErr w:type="spellStart"/>
                      <w:r>
                        <w:t>token</w:t>
                      </w:r>
                      <w:proofErr w:type="spellEnd"/>
                      <w:r>
                        <w:t>: ""});</w:t>
                      </w:r>
                    </w:p>
                    <w:p w14:paraId="2C88E657" w14:textId="0635E7D5" w:rsidR="00897967" w:rsidRDefault="00897967" w:rsidP="008131C5">
                      <w:pPr>
                        <w:pStyle w:val="Kd"/>
                      </w:pPr>
                      <w:r>
                        <w:t xml:space="preserve">  </w:t>
                      </w:r>
                      <w:proofErr w:type="spellStart"/>
                      <w:r>
                        <w:t>else</w:t>
                      </w:r>
                      <w:proofErr w:type="spellEnd"/>
                      <w:r>
                        <w:t xml:space="preserve"> </w:t>
                      </w:r>
                      <w:proofErr w:type="spellStart"/>
                      <w:r>
                        <w:t>if</w:t>
                      </w:r>
                      <w:proofErr w:type="spellEnd"/>
                      <w:r>
                        <w:t xml:space="preserve"> (</w:t>
                      </w:r>
                      <w:proofErr w:type="spellStart"/>
                      <w:r>
                        <w:t>typeof</w:t>
                      </w:r>
                      <w:proofErr w:type="spellEnd"/>
                      <w:r>
                        <w:t xml:space="preserve"> </w:t>
                      </w:r>
                      <w:proofErr w:type="spellStart"/>
                      <w:proofErr w:type="gramStart"/>
                      <w:r>
                        <w:t>token.token</w:t>
                      </w:r>
                      <w:proofErr w:type="spellEnd"/>
                      <w:proofErr w:type="gramEnd"/>
                      <w:r>
                        <w:t xml:space="preserve"> === "</w:t>
                      </w:r>
                      <w:proofErr w:type="spellStart"/>
                      <w:r>
                        <w:t>undefined</w:t>
                      </w:r>
                      <w:proofErr w:type="spellEnd"/>
                      <w:r>
                        <w:t>") {</w:t>
                      </w:r>
                    </w:p>
                    <w:p w14:paraId="582CDD52" w14:textId="20B6F115"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w:t>
                      </w:r>
                    </w:p>
                    <w:p w14:paraId="7E39BBED" w14:textId="5CF7192C" w:rsidR="00897967" w:rsidRDefault="00897967" w:rsidP="008131C5">
                      <w:pPr>
                        <w:pStyle w:val="Kd"/>
                      </w:pPr>
                      <w:r>
                        <w:t xml:space="preserve">  }</w:t>
                      </w:r>
                    </w:p>
                    <w:p w14:paraId="4C336C41" w14:textId="67A23100" w:rsidR="00897967" w:rsidRDefault="00897967" w:rsidP="008131C5">
                      <w:pPr>
                        <w:pStyle w:val="Kd"/>
                      </w:pPr>
                      <w:r>
                        <w:t xml:space="preserve">  </w:t>
                      </w:r>
                      <w:proofErr w:type="spellStart"/>
                      <w:r>
                        <w:t>else</w:t>
                      </w:r>
                      <w:proofErr w:type="spellEnd"/>
                      <w:r>
                        <w:t xml:space="preserve"> {</w:t>
                      </w:r>
                    </w:p>
                    <w:p w14:paraId="6BCCCECE" w14:textId="07E2FA9C"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w:t>
                      </w:r>
                    </w:p>
                    <w:p w14:paraId="2B26A2D5" w14:textId="1CF3A5B6" w:rsidR="00897967" w:rsidRDefault="00897967" w:rsidP="008131C5">
                      <w:pPr>
                        <w:pStyle w:val="Kd"/>
                      </w:pPr>
                      <w:r>
                        <w:t xml:space="preserve">  }</w:t>
                      </w:r>
                    </w:p>
                    <w:p w14:paraId="044191BC" w14:textId="1EFFB673" w:rsidR="00897967" w:rsidRDefault="00897967" w:rsidP="008131C5">
                      <w:pPr>
                        <w:pStyle w:val="Kd"/>
                      </w:pPr>
                      <w:r>
                        <w:t>}</w:t>
                      </w:r>
                    </w:p>
                    <w:p w14:paraId="5307102D" w14:textId="77777777" w:rsidR="00897967" w:rsidRDefault="00897967" w:rsidP="008131C5">
                      <w:pPr>
                        <w:pStyle w:val="Kd"/>
                      </w:pPr>
                    </w:p>
                    <w:p w14:paraId="4867EAB3" w14:textId="2306B6AC" w:rsidR="00897967" w:rsidRDefault="00897967" w:rsidP="008131C5">
                      <w:pPr>
                        <w:pStyle w:val="Kd"/>
                      </w:pPr>
                      <w:proofErr w:type="spellStart"/>
                      <w:r>
                        <w:t>state</w:t>
                      </w:r>
                      <w:proofErr w:type="spellEnd"/>
                      <w:r>
                        <w:t xml:space="preserve"> = </w:t>
                      </w:r>
                      <w:proofErr w:type="spellStart"/>
                      <w:r>
                        <w:t>JSON.parse</w:t>
                      </w:r>
                      <w:proofErr w:type="spellEnd"/>
                      <w:r>
                        <w:t>(</w:t>
                      </w:r>
                      <w:proofErr w:type="spellStart"/>
                      <w:r>
                        <w:t>localStorage.getItem</w:t>
                      </w:r>
                      <w:proofErr w:type="spellEnd"/>
                      <w:r>
                        <w:t>('</w:t>
                      </w:r>
                      <w:proofErr w:type="spellStart"/>
                      <w:r>
                        <w:t>token</w:t>
                      </w:r>
                      <w:proofErr w:type="spellEnd"/>
                      <w:r>
                        <w:t>')</w:t>
                      </w:r>
                      <w:proofErr w:type="gramStart"/>
                      <w:r>
                        <w:t>) !</w:t>
                      </w:r>
                      <w:proofErr w:type="gramEnd"/>
                      <w:r>
                        <w:t>== null ?</w:t>
                      </w:r>
                    </w:p>
                    <w:p w14:paraId="23FBD3D7" w14:textId="705F4086" w:rsidR="00897967" w:rsidRDefault="00897967" w:rsidP="008131C5">
                      <w:pPr>
                        <w:pStyle w:val="Kd"/>
                      </w:pPr>
                      <w:r>
                        <w:t xml:space="preserve">  </w:t>
                      </w:r>
                      <w:proofErr w:type="spellStart"/>
                      <w:r>
                        <w:t>JSON.parse</w:t>
                      </w:r>
                      <w:proofErr w:type="spellEnd"/>
                      <w:r>
                        <w:t>(</w:t>
                      </w:r>
                      <w:proofErr w:type="spellStart"/>
                      <w:r>
                        <w:t>localStorage.getItem</w:t>
                      </w:r>
                      <w:proofErr w:type="spellEnd"/>
                      <w:r>
                        <w:t>('</w:t>
                      </w:r>
                      <w:proofErr w:type="spellStart"/>
                      <w:r>
                        <w:t>token</w:t>
                      </w:r>
                      <w:proofErr w:type="spellEnd"/>
                      <w:r>
                        <w:t>')</w:t>
                      </w:r>
                      <w:proofErr w:type="gramStart"/>
                      <w:r>
                        <w:t>) :</w:t>
                      </w:r>
                      <w:proofErr w:type="gramEnd"/>
                      <w:r>
                        <w:t xml:space="preserve"> </w:t>
                      </w:r>
                    </w:p>
                    <w:p w14:paraId="6280904B" w14:textId="4FE376CA" w:rsidR="00897967" w:rsidRDefault="00897967" w:rsidP="008131C5">
                      <w:pPr>
                        <w:pStyle w:val="Kd"/>
                      </w:pPr>
                      <w:r>
                        <w:t xml:space="preserve">  {</w:t>
                      </w:r>
                      <w:proofErr w:type="spellStart"/>
                      <w:r>
                        <w:t>token</w:t>
                      </w:r>
                      <w:proofErr w:type="spellEnd"/>
                      <w:r>
                        <w:t>: ""};</w:t>
                      </w:r>
                    </w:p>
                    <w:p w14:paraId="6450F13B" w14:textId="77777777" w:rsidR="00897967" w:rsidRDefault="00897967" w:rsidP="008131C5">
                      <w:pPr>
                        <w:pStyle w:val="Kd"/>
                      </w:pPr>
                    </w:p>
                    <w:p w14:paraId="3958B332" w14:textId="00F7CCFE" w:rsidR="00897967" w:rsidRDefault="00897967" w:rsidP="008131C5">
                      <w:pPr>
                        <w:pStyle w:val="Kd"/>
                      </w:pPr>
                      <w:proofErr w:type="spellStart"/>
                      <w:r>
                        <w:t>setToken</w:t>
                      </w:r>
                      <w:proofErr w:type="spellEnd"/>
                      <w:r>
                        <w:t xml:space="preserve"> = (</w:t>
                      </w:r>
                      <w:proofErr w:type="spellStart"/>
                      <w:r>
                        <w:t>token</w:t>
                      </w:r>
                      <w:proofErr w:type="spellEnd"/>
                      <w:r>
                        <w:t>) =&gt; {</w:t>
                      </w:r>
                    </w:p>
                    <w:p w14:paraId="1ADF6500" w14:textId="6AE05B24" w:rsidR="00897967" w:rsidRDefault="00897967" w:rsidP="008131C5">
                      <w:pPr>
                        <w:pStyle w:val="Kd"/>
                      </w:pPr>
                      <w:r>
                        <w:t xml:space="preserve">  </w:t>
                      </w:r>
                      <w:proofErr w:type="spellStart"/>
                      <w:r>
                        <w:t>localStorage.setItem</w:t>
                      </w:r>
                      <w:proofErr w:type="spellEnd"/>
                      <w:r>
                        <w:t>('</w:t>
                      </w:r>
                      <w:proofErr w:type="spellStart"/>
                      <w:r>
                        <w:t>token</w:t>
                      </w:r>
                      <w:proofErr w:type="spellEnd"/>
                      <w:r>
                        <w:t xml:space="preserve">', </w:t>
                      </w:r>
                      <w:proofErr w:type="spellStart"/>
                      <w:r>
                        <w:t>JSON.stringify</w:t>
                      </w:r>
                      <w:proofErr w:type="spellEnd"/>
                      <w:r>
                        <w:t>({</w:t>
                      </w:r>
                      <w:proofErr w:type="spellStart"/>
                      <w:r>
                        <w:t>token</w:t>
                      </w:r>
                      <w:proofErr w:type="spellEnd"/>
                      <w:r>
                        <w:t xml:space="preserve">: </w:t>
                      </w:r>
                      <w:proofErr w:type="spellStart"/>
                      <w:r>
                        <w:t>token</w:t>
                      </w:r>
                      <w:proofErr w:type="spellEnd"/>
                      <w:r>
                        <w:t>}));</w:t>
                      </w:r>
                    </w:p>
                    <w:p w14:paraId="073270B1" w14:textId="1B072357"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xml:space="preserve">: </w:t>
                      </w:r>
                      <w:proofErr w:type="spellStart"/>
                      <w:r>
                        <w:t>token</w:t>
                      </w:r>
                      <w:proofErr w:type="spellEnd"/>
                      <w:r>
                        <w:t>});</w:t>
                      </w:r>
                    </w:p>
                    <w:p w14:paraId="3519F8EA" w14:textId="63615356" w:rsidR="00897967" w:rsidRDefault="00897967" w:rsidP="008131C5">
                      <w:pPr>
                        <w:pStyle w:val="Kd"/>
                      </w:pPr>
                      <w:r>
                        <w:t>};</w:t>
                      </w:r>
                    </w:p>
                    <w:p w14:paraId="406EEED7" w14:textId="77777777" w:rsidR="00897967" w:rsidRDefault="00897967" w:rsidP="008131C5">
                      <w:pPr>
                        <w:pStyle w:val="Kd"/>
                      </w:pPr>
                      <w:r>
                        <w:t xml:space="preserve">  </w:t>
                      </w:r>
                    </w:p>
                    <w:p w14:paraId="7ACD9308" w14:textId="18BD968A" w:rsidR="00897967" w:rsidRDefault="00897967" w:rsidP="008131C5">
                      <w:pPr>
                        <w:pStyle w:val="Kd"/>
                      </w:pPr>
                      <w:r>
                        <w:t>logout = () =&gt; {</w:t>
                      </w:r>
                    </w:p>
                    <w:p w14:paraId="3B8E8D72" w14:textId="3A2EEABD" w:rsidR="00897967" w:rsidRDefault="00897967" w:rsidP="008131C5">
                      <w:pPr>
                        <w:pStyle w:val="Kd"/>
                      </w:pPr>
                      <w:r>
                        <w:t xml:space="preserve">  </w:t>
                      </w:r>
                      <w:proofErr w:type="spellStart"/>
                      <w:proofErr w:type="gramStart"/>
                      <w:r>
                        <w:t>this.setState</w:t>
                      </w:r>
                      <w:proofErr w:type="spellEnd"/>
                      <w:proofErr w:type="gramEnd"/>
                      <w:r>
                        <w:t>({</w:t>
                      </w:r>
                      <w:proofErr w:type="spellStart"/>
                      <w:r>
                        <w:t>token</w:t>
                      </w:r>
                      <w:proofErr w:type="spellEnd"/>
                      <w:r>
                        <w:t>: ""});</w:t>
                      </w:r>
                    </w:p>
                    <w:p w14:paraId="66D52BD9" w14:textId="7E3D2A45" w:rsidR="00897967" w:rsidRDefault="00897967" w:rsidP="008131C5">
                      <w:pPr>
                        <w:pStyle w:val="Kd"/>
                      </w:pPr>
                      <w:r>
                        <w:t xml:space="preserve">  </w:t>
                      </w:r>
                      <w:proofErr w:type="spellStart"/>
                      <w:r>
                        <w:t>localStorage.clear</w:t>
                      </w:r>
                      <w:proofErr w:type="spellEnd"/>
                      <w:r>
                        <w:t>();</w:t>
                      </w:r>
                    </w:p>
                    <w:p w14:paraId="04A06970" w14:textId="061EF6D5" w:rsidR="00897967" w:rsidRPr="00085CF9" w:rsidRDefault="00897967" w:rsidP="008131C5">
                      <w:pPr>
                        <w:pStyle w:val="Kd"/>
                      </w:pPr>
                      <w:r>
                        <w:t>}</w:t>
                      </w:r>
                    </w:p>
                  </w:txbxContent>
                </v:textbox>
                <w10:wrap type="square" anchorx="margin"/>
              </v:shape>
            </w:pict>
          </mc:Fallback>
        </mc:AlternateContent>
      </w:r>
      <w:r>
        <w:t>A fent leírtak megvalósításához az alábbi kód szükséges:</w:t>
      </w:r>
    </w:p>
    <w:p w14:paraId="02ED0F04" w14:textId="261C5535" w:rsidR="00F13EDE" w:rsidRPr="00F13EDE" w:rsidRDefault="00F13EDE" w:rsidP="00770752">
      <w:pPr>
        <w:pStyle w:val="Cmsor3"/>
      </w:pPr>
      <w:bookmarkStart w:id="103" w:name="_Toc58991056"/>
      <w:r>
        <w:t>Dizájn</w:t>
      </w:r>
      <w:bookmarkEnd w:id="103"/>
    </w:p>
    <w:p w14:paraId="19019805" w14:textId="162CF5EF" w:rsidR="004A5944" w:rsidRDefault="00897967" w:rsidP="004A5944">
      <w:r>
        <w:t xml:space="preserve">Az alkalmazás megjelenése a népszerű </w:t>
      </w:r>
      <w:proofErr w:type="spellStart"/>
      <w:r>
        <w:t>Bootstrap</w:t>
      </w:r>
      <w:proofErr w:type="spellEnd"/>
      <w:r>
        <w:t xml:space="preserve"> osztálykönyvtár </w:t>
      </w:r>
      <w:proofErr w:type="spellStart"/>
      <w:r>
        <w:t>Reactos</w:t>
      </w:r>
      <w:proofErr w:type="spellEnd"/>
      <w:r>
        <w:t xml:space="preserve"> manifesztációjára, a </w:t>
      </w:r>
      <w:proofErr w:type="spellStart"/>
      <w:r>
        <w:t>React</w:t>
      </w:r>
      <w:proofErr w:type="spellEnd"/>
      <w:r>
        <w:t xml:space="preserve"> </w:t>
      </w:r>
      <w:proofErr w:type="spellStart"/>
      <w:r>
        <w:t>Bootstrapre</w:t>
      </w:r>
      <w:proofErr w:type="spellEnd"/>
      <w:r>
        <w:t xml:space="preserve"> épül. </w:t>
      </w:r>
    </w:p>
    <w:p w14:paraId="55E38CA4" w14:textId="4B7453ED" w:rsidR="00897967" w:rsidRDefault="00897967" w:rsidP="004A5944">
      <w:r>
        <w:t>Ennek használata nem igényli CSS kód írását, így a fejlesztést lényegesen felgyorsítja. Ezzel együtt egy egységes, letisztult dizájnt kapunk rengeteg beépített elemmel.</w:t>
      </w:r>
    </w:p>
    <w:p w14:paraId="48C49293" w14:textId="35AFC127" w:rsidR="00897967" w:rsidRPr="00897967" w:rsidRDefault="00897967" w:rsidP="004A5944">
      <w:r>
        <w:t xml:space="preserve">Ilyen elemek például a </w:t>
      </w:r>
      <w:proofErr w:type="spellStart"/>
      <w:r w:rsidRPr="00897967">
        <w:rPr>
          <w:i/>
          <w:iCs/>
        </w:rPr>
        <w:t>Form</w:t>
      </w:r>
      <w:proofErr w:type="spellEnd"/>
      <w:r>
        <w:t xml:space="preserve">, a </w:t>
      </w:r>
      <w:r w:rsidRPr="00897967">
        <w:rPr>
          <w:i/>
          <w:iCs/>
        </w:rPr>
        <w:t>Button</w:t>
      </w:r>
      <w:r>
        <w:t xml:space="preserve">, a </w:t>
      </w:r>
      <w:proofErr w:type="spellStart"/>
      <w:r w:rsidRPr="00897967">
        <w:rPr>
          <w:i/>
          <w:iCs/>
        </w:rPr>
        <w:t>Card</w:t>
      </w:r>
      <w:proofErr w:type="spellEnd"/>
      <w:r>
        <w:t xml:space="preserve">, amik szerves részét képezik az alkalmazásomnak. Továbbá a </w:t>
      </w:r>
      <w:proofErr w:type="spellStart"/>
      <w:r>
        <w:t>Bootstrap</w:t>
      </w:r>
      <w:proofErr w:type="spellEnd"/>
      <w:r>
        <w:t xml:space="preserve"> </w:t>
      </w:r>
      <w:proofErr w:type="spellStart"/>
      <w:r>
        <w:t>grid</w:t>
      </w:r>
      <w:proofErr w:type="spellEnd"/>
      <w:r>
        <w:t xml:space="preserve"> rendszerét is hasonló elemekkel oldják meg (</w:t>
      </w:r>
      <w:proofErr w:type="spellStart"/>
      <w:r>
        <w:rPr>
          <w:i/>
          <w:iCs/>
        </w:rPr>
        <w:t>Row</w:t>
      </w:r>
      <w:proofErr w:type="spellEnd"/>
      <w:r>
        <w:t xml:space="preserve">, </w:t>
      </w:r>
      <w:r>
        <w:rPr>
          <w:i/>
          <w:iCs/>
        </w:rPr>
        <w:t>Col</w:t>
      </w:r>
      <w:r>
        <w:t xml:space="preserve">). Ezen elemek nagyszerűsége abban rejlik, hogy </w:t>
      </w:r>
      <w:proofErr w:type="spellStart"/>
      <w:r>
        <w:t>szintaktikailag</w:t>
      </w:r>
      <w:proofErr w:type="spellEnd"/>
      <w:r>
        <w:t xml:space="preserve"> pontosan úgy használhatók, mint egy közönséges HTML elem, azonban kibővített funkcionalitással rendelkeznek. Ezen funkciók használatához extra paramétereket biztosít, amit szintén a jól megszokott módszerek szerint használhatunk.</w:t>
      </w:r>
    </w:p>
    <w:p w14:paraId="2F818517" w14:textId="273118DE" w:rsidR="0031613A" w:rsidRDefault="0031613A" w:rsidP="0031613A">
      <w:pPr>
        <w:pStyle w:val="Cmsor1"/>
      </w:pPr>
      <w:bookmarkStart w:id="104" w:name="_Toc58991057"/>
      <w:r>
        <w:lastRenderedPageBreak/>
        <w:t>Tesztelés</w:t>
      </w:r>
      <w:bookmarkEnd w:id="104"/>
    </w:p>
    <w:p w14:paraId="4FB5E199" w14:textId="60EB1B14" w:rsidR="0031613A" w:rsidRDefault="0031613A" w:rsidP="0031613A">
      <w:pPr>
        <w:pStyle w:val="Cmsor2"/>
      </w:pPr>
      <w:bookmarkStart w:id="105" w:name="_Toc58991058"/>
      <w:r>
        <w:t>Backend</w:t>
      </w:r>
      <w:bookmarkEnd w:id="105"/>
    </w:p>
    <w:p w14:paraId="0B19AE38" w14:textId="7A96D252" w:rsidR="0031613A" w:rsidRDefault="0031613A" w:rsidP="0031613A">
      <w:pPr>
        <w:pStyle w:val="Cmsor2"/>
      </w:pPr>
      <w:bookmarkStart w:id="106" w:name="_Toc58991059"/>
      <w:r>
        <w:t>Frontend</w:t>
      </w:r>
      <w:bookmarkEnd w:id="106"/>
    </w:p>
    <w:p w14:paraId="43496CE0" w14:textId="540F3687" w:rsidR="0031613A" w:rsidRDefault="0031613A" w:rsidP="0031613A">
      <w:pPr>
        <w:pStyle w:val="Cmsor1"/>
      </w:pPr>
      <w:bookmarkStart w:id="107" w:name="_Toc58991060"/>
      <w:r>
        <w:lastRenderedPageBreak/>
        <w:t>Összegzés</w:t>
      </w:r>
      <w:bookmarkEnd w:id="107"/>
    </w:p>
    <w:p w14:paraId="66ABB68D" w14:textId="45E6A707" w:rsidR="00AD290F" w:rsidRPr="00AD290F" w:rsidRDefault="00AD290F" w:rsidP="00AD290F">
      <w:pPr>
        <w:pStyle w:val="Cmsor2"/>
      </w:pPr>
      <w:bookmarkStart w:id="108" w:name="_Toc58991061"/>
      <w:r>
        <w:t>Saját munka értékelése</w:t>
      </w:r>
      <w:bookmarkEnd w:id="108"/>
    </w:p>
    <w:p w14:paraId="42F67692" w14:textId="201FC62D" w:rsidR="004A5944" w:rsidRDefault="00AD290F" w:rsidP="004A5944">
      <w:r>
        <w:t>A szakdolgozatom eddigi életem messze legnagyobb projektje volt, így már önmagában arra is büszke vagyok, hogy egy kész munkát sikerült kiadnom a kezeim közül.</w:t>
      </w:r>
    </w:p>
    <w:p w14:paraId="7E027699" w14:textId="0CDC6746" w:rsidR="00AD290F" w:rsidRDefault="00AD290F" w:rsidP="004A5944">
      <w:r>
        <w:t>A bevezetőben leírt gondolatomhoz a dolgozat elkészülte után is tartom magamat, miszerint a több munka és nagyobb kihívások ellenére is megérte egy érdekes témát választani. A jövőben se döntenék másképp. Az informatikán részben kívül eső témaválasztással olyan irányba tudtam bővíteni az ismereteimet, ami érdekel, valamint szerencsés esetben még hasznos is lehet.</w:t>
      </w:r>
    </w:p>
    <w:p w14:paraId="7E72AF88" w14:textId="3CA283BF" w:rsidR="00AD290F" w:rsidRDefault="00AD290F" w:rsidP="004A5944">
      <w:r>
        <w:t>Ezen túl szakmai szemmel nézve is nagyon sokat fejlődtem és tanultam. Megismerkedtem rengeteg technológiával, amelyek egy része kifejezetten hasznosnak bizonyult, egy másik részéről pedig megtanultam, hogy legközelebb érdemes más megoldást keresni.</w:t>
      </w:r>
    </w:p>
    <w:p w14:paraId="72B0A677" w14:textId="2C222169" w:rsidR="00AD290F" w:rsidRDefault="00AD290F" w:rsidP="00AD290F">
      <w:pPr>
        <w:pStyle w:val="Cmsor2"/>
      </w:pPr>
      <w:bookmarkStart w:id="109" w:name="_Toc58991062"/>
      <w:r>
        <w:t>Továbbfejlesztési lehetőségek</w:t>
      </w:r>
      <w:bookmarkEnd w:id="109"/>
    </w:p>
    <w:p w14:paraId="346870F8" w14:textId="65C0CE03" w:rsidR="00AD290F" w:rsidRDefault="00AD290F" w:rsidP="00AD290F">
      <w:r>
        <w:t xml:space="preserve">Annak érdekében, hogy </w:t>
      </w:r>
      <w:proofErr w:type="spellStart"/>
      <w:r>
        <w:t>típusosságot</w:t>
      </w:r>
      <w:proofErr w:type="spellEnd"/>
      <w:r>
        <w:t xml:space="preserve">, és ezzel még nagyobb kiszámíthatóságot vigyek a projektbe, érdemes lenne </w:t>
      </w:r>
      <w:proofErr w:type="spellStart"/>
      <w:r>
        <w:t>TypeScriptet</w:t>
      </w:r>
      <w:proofErr w:type="spellEnd"/>
      <w:r>
        <w:t xml:space="preserve"> használni. Ezzel a nyelvvel sajnos később ismerkedtem meg, mint ahogy ebbe a projektbe belefogtam,</w:t>
      </w:r>
      <w:r w:rsidR="00606080">
        <w:t xml:space="preserve"> így az energiámat inkább magára az alkalmazásra fordítottam, mint hogy </w:t>
      </w:r>
      <w:proofErr w:type="spellStart"/>
      <w:r w:rsidR="00606080">
        <w:t>szintaktikailag</w:t>
      </w:r>
      <w:proofErr w:type="spellEnd"/>
      <w:r w:rsidR="00606080">
        <w:t xml:space="preserve"> teljesen újraírjam a meglévő kódokat.</w:t>
      </w:r>
    </w:p>
    <w:p w14:paraId="3E41DE5E" w14:textId="3B3B9B09" w:rsidR="00606080" w:rsidRPr="00AD290F" w:rsidRDefault="00606080" w:rsidP="00AD290F">
      <w:r>
        <w:t xml:space="preserve">A jelenlegi </w:t>
      </w:r>
      <w:proofErr w:type="spellStart"/>
      <w:r>
        <w:t>React</w:t>
      </w:r>
      <w:proofErr w:type="spellEnd"/>
      <w:r>
        <w:t xml:space="preserve"> alkalmazás ugyan ellát minden feladatot, amire a felhasználónak szüksége lehet, azonban a dizájn nem különösebben </w:t>
      </w:r>
      <w:proofErr w:type="gramStart"/>
      <w:r>
        <w:t>egyedi,</w:t>
      </w:r>
      <w:proofErr w:type="gramEnd"/>
      <w:r>
        <w:t xml:space="preserve"> vagy látványos. Ezzel az oldalával a projektnek még mindenképpen érdemes lehet foglalkozni a későbbiekben.</w:t>
      </w:r>
    </w:p>
    <w:p w14:paraId="62D1C2DD" w14:textId="3D4B9533" w:rsidR="00AD290F" w:rsidRPr="004A5944" w:rsidRDefault="00AD290F" w:rsidP="004A5944"/>
    <w:bookmarkStart w:id="110" w:name="_Toc58991063" w:displacedByCustomXml="next"/>
    <w:sdt>
      <w:sdtPr>
        <w:rPr>
          <w:rFonts w:cs="Times New Roman"/>
          <w:b w:val="0"/>
          <w:bCs w:val="0"/>
          <w:kern w:val="0"/>
          <w:sz w:val="24"/>
          <w:szCs w:val="24"/>
        </w:rPr>
        <w:id w:val="1622036989"/>
        <w:docPartObj>
          <w:docPartGallery w:val="Bibliographies"/>
          <w:docPartUnique/>
        </w:docPartObj>
      </w:sdtPr>
      <w:sdtContent>
        <w:p w14:paraId="66E4F42D" w14:textId="51F9D13F" w:rsidR="009B2EED" w:rsidRDefault="009B2EED">
          <w:pPr>
            <w:pStyle w:val="Cmsor1"/>
          </w:pPr>
          <w:r>
            <w:t>Irodalomjegyzék</w:t>
          </w:r>
          <w:bookmarkEnd w:id="110"/>
        </w:p>
        <w:sdt>
          <w:sdtPr>
            <w:id w:val="111145805"/>
            <w:bibliography/>
          </w:sdtPr>
          <w:sdtContent>
            <w:p w14:paraId="3ECA8B78" w14:textId="77777777" w:rsidR="00902AEB" w:rsidRDefault="009B2EED" w:rsidP="00440E1F">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02AEB" w14:paraId="66E96B10" w14:textId="77777777">
                <w:trPr>
                  <w:divId w:val="2025475582"/>
                  <w:tblCellSpacing w:w="15" w:type="dxa"/>
                </w:trPr>
                <w:tc>
                  <w:tcPr>
                    <w:tcW w:w="50" w:type="pct"/>
                    <w:hideMark/>
                  </w:tcPr>
                  <w:p w14:paraId="228FAA18" w14:textId="5C47851D" w:rsidR="00902AEB" w:rsidRDefault="00902AEB">
                    <w:pPr>
                      <w:pStyle w:val="Irodalomjegyzk"/>
                    </w:pPr>
                    <w:r>
                      <w:t xml:space="preserve">[1] </w:t>
                    </w:r>
                  </w:p>
                </w:tc>
                <w:tc>
                  <w:tcPr>
                    <w:tcW w:w="0" w:type="auto"/>
                    <w:hideMark/>
                  </w:tcPr>
                  <w:p w14:paraId="7C7D1DB4" w14:textId="77777777" w:rsidR="00902AEB" w:rsidRDefault="00902AEB">
                    <w:pPr>
                      <w:pStyle w:val="Irodalomjegyzk"/>
                    </w:pPr>
                    <w:r>
                      <w:t>„econom.hu,” 18. január 2010.. [Online]. Available: http://www.econom.hu/a-tozsde-tortenete/.</w:t>
                    </w:r>
                  </w:p>
                </w:tc>
              </w:tr>
              <w:tr w:rsidR="00902AEB" w14:paraId="6CB792CA" w14:textId="77777777">
                <w:trPr>
                  <w:divId w:val="2025475582"/>
                  <w:tblCellSpacing w:w="15" w:type="dxa"/>
                </w:trPr>
                <w:tc>
                  <w:tcPr>
                    <w:tcW w:w="50" w:type="pct"/>
                    <w:hideMark/>
                  </w:tcPr>
                  <w:p w14:paraId="23BD3B93" w14:textId="77777777" w:rsidR="00902AEB" w:rsidRDefault="00902AEB">
                    <w:pPr>
                      <w:pStyle w:val="Irodalomjegyzk"/>
                    </w:pPr>
                    <w:r>
                      <w:t xml:space="preserve">[2] </w:t>
                    </w:r>
                  </w:p>
                </w:tc>
                <w:tc>
                  <w:tcPr>
                    <w:tcW w:w="0" w:type="auto"/>
                    <w:hideMark/>
                  </w:tcPr>
                  <w:p w14:paraId="2DA34C6C" w14:textId="77777777" w:rsidR="00902AEB" w:rsidRDefault="00902AEB">
                    <w:pPr>
                      <w:pStyle w:val="Irodalomjegyzk"/>
                    </w:pPr>
                    <w:r>
                      <w:t xml:space="preserve">M. Sághi, „A devizapiac,” in </w:t>
                    </w:r>
                    <w:r>
                      <w:rPr>
                        <w:i/>
                        <w:iCs/>
                      </w:rPr>
                      <w:t>Nemzetközi gazdaságtan - Elmélet és gazdaságpolitika</w:t>
                    </w:r>
                    <w:r>
                      <w:t xml:space="preserve">, Panem Könyvkiadó. </w:t>
                    </w:r>
                  </w:p>
                </w:tc>
              </w:tr>
              <w:tr w:rsidR="00902AEB" w14:paraId="3CAC9B3D" w14:textId="77777777">
                <w:trPr>
                  <w:divId w:val="2025475582"/>
                  <w:tblCellSpacing w:w="15" w:type="dxa"/>
                </w:trPr>
                <w:tc>
                  <w:tcPr>
                    <w:tcW w:w="50" w:type="pct"/>
                    <w:hideMark/>
                  </w:tcPr>
                  <w:p w14:paraId="59873B21" w14:textId="77777777" w:rsidR="00902AEB" w:rsidRDefault="00902AEB">
                    <w:pPr>
                      <w:pStyle w:val="Irodalomjegyzk"/>
                    </w:pPr>
                    <w:r>
                      <w:t xml:space="preserve">[3] </w:t>
                    </w:r>
                  </w:p>
                </w:tc>
                <w:tc>
                  <w:tcPr>
                    <w:tcW w:w="0" w:type="auto"/>
                    <w:hideMark/>
                  </w:tcPr>
                  <w:p w14:paraId="33F4429F" w14:textId="77777777" w:rsidR="00902AEB" w:rsidRDefault="00902AEB">
                    <w:pPr>
                      <w:pStyle w:val="Irodalomjegyzk"/>
                    </w:pPr>
                    <w:r>
                      <w:t>„livestudio.eu/,” [Online]. Available: https://livestudio.eu/hu/blog/55-a-html-tortenete-vagyis-a-weboldal-keszites-hoskora.</w:t>
                    </w:r>
                  </w:p>
                </w:tc>
              </w:tr>
              <w:tr w:rsidR="00902AEB" w14:paraId="243B2027" w14:textId="77777777">
                <w:trPr>
                  <w:divId w:val="2025475582"/>
                  <w:tblCellSpacing w:w="15" w:type="dxa"/>
                </w:trPr>
                <w:tc>
                  <w:tcPr>
                    <w:tcW w:w="50" w:type="pct"/>
                    <w:hideMark/>
                  </w:tcPr>
                  <w:p w14:paraId="44CC45F5" w14:textId="77777777" w:rsidR="00902AEB" w:rsidRDefault="00902AEB">
                    <w:pPr>
                      <w:pStyle w:val="Irodalomjegyzk"/>
                    </w:pPr>
                    <w:r>
                      <w:t xml:space="preserve">[4] </w:t>
                    </w:r>
                  </w:p>
                </w:tc>
                <w:tc>
                  <w:tcPr>
                    <w:tcW w:w="0" w:type="auto"/>
                    <w:hideMark/>
                  </w:tcPr>
                  <w:p w14:paraId="6BA496D3" w14:textId="77777777" w:rsidR="00902AEB" w:rsidRDefault="00902AEB">
                    <w:pPr>
                      <w:pStyle w:val="Irodalomjegyzk"/>
                    </w:pPr>
                    <w:r>
                      <w:t>P. Zsombor, „Szerver oldali JavaScript,” [Online]. Available: http://malna.tmit.bme.hu/vitmav42.</w:t>
                    </w:r>
                  </w:p>
                </w:tc>
              </w:tr>
              <w:tr w:rsidR="00902AEB" w14:paraId="45C516B1" w14:textId="77777777">
                <w:trPr>
                  <w:divId w:val="2025475582"/>
                  <w:tblCellSpacing w:w="15" w:type="dxa"/>
                </w:trPr>
                <w:tc>
                  <w:tcPr>
                    <w:tcW w:w="50" w:type="pct"/>
                    <w:hideMark/>
                  </w:tcPr>
                  <w:p w14:paraId="0B4D499E" w14:textId="77777777" w:rsidR="00902AEB" w:rsidRDefault="00902AEB">
                    <w:pPr>
                      <w:pStyle w:val="Irodalomjegyzk"/>
                    </w:pPr>
                    <w:r>
                      <w:t xml:space="preserve">[5] </w:t>
                    </w:r>
                  </w:p>
                </w:tc>
                <w:tc>
                  <w:tcPr>
                    <w:tcW w:w="0" w:type="auto"/>
                    <w:hideMark/>
                  </w:tcPr>
                  <w:p w14:paraId="2F0DF6E2" w14:textId="77777777" w:rsidR="00902AEB" w:rsidRDefault="00902AEB">
                    <w:pPr>
                      <w:pStyle w:val="Irodalomjegyzk"/>
                    </w:pPr>
                    <w:r>
                      <w:t>„weblabor.hu,” [Online]. Available: http://weblabor.hu/cikkek/nodejs-alapok.</w:t>
                    </w:r>
                  </w:p>
                </w:tc>
              </w:tr>
              <w:tr w:rsidR="00902AEB" w14:paraId="2EC91356" w14:textId="77777777">
                <w:trPr>
                  <w:divId w:val="2025475582"/>
                  <w:tblCellSpacing w:w="15" w:type="dxa"/>
                </w:trPr>
                <w:tc>
                  <w:tcPr>
                    <w:tcW w:w="50" w:type="pct"/>
                    <w:hideMark/>
                  </w:tcPr>
                  <w:p w14:paraId="35044EEE" w14:textId="77777777" w:rsidR="00902AEB" w:rsidRDefault="00902AEB">
                    <w:pPr>
                      <w:pStyle w:val="Irodalomjegyzk"/>
                    </w:pPr>
                    <w:r>
                      <w:t xml:space="preserve">[6] </w:t>
                    </w:r>
                  </w:p>
                </w:tc>
                <w:tc>
                  <w:tcPr>
                    <w:tcW w:w="0" w:type="auto"/>
                    <w:hideMark/>
                  </w:tcPr>
                  <w:p w14:paraId="0154D702" w14:textId="77777777" w:rsidR="00902AEB" w:rsidRDefault="00902AEB">
                    <w:pPr>
                      <w:pStyle w:val="Irodalomjegyzk"/>
                    </w:pPr>
                    <w:r>
                      <w:t>„hu.reactjs.org,” [Online]. Available: https://hu.reactjs.org/tutorial/tutorial.html.</w:t>
                    </w:r>
                  </w:p>
                </w:tc>
              </w:tr>
              <w:tr w:rsidR="00902AEB" w14:paraId="60A3BA82" w14:textId="77777777">
                <w:trPr>
                  <w:divId w:val="2025475582"/>
                  <w:tblCellSpacing w:w="15" w:type="dxa"/>
                </w:trPr>
                <w:tc>
                  <w:tcPr>
                    <w:tcW w:w="50" w:type="pct"/>
                    <w:hideMark/>
                  </w:tcPr>
                  <w:p w14:paraId="72F79924" w14:textId="77777777" w:rsidR="00902AEB" w:rsidRDefault="00902AEB">
                    <w:pPr>
                      <w:pStyle w:val="Irodalomjegyzk"/>
                    </w:pPr>
                    <w:r>
                      <w:t xml:space="preserve">[7] </w:t>
                    </w:r>
                  </w:p>
                </w:tc>
                <w:tc>
                  <w:tcPr>
                    <w:tcW w:w="0" w:type="auto"/>
                    <w:hideMark/>
                  </w:tcPr>
                  <w:p w14:paraId="1FBAE9B0" w14:textId="77777777" w:rsidR="00902AEB" w:rsidRDefault="00902AEB">
                    <w:pPr>
                      <w:pStyle w:val="Irodalomjegyzk"/>
                    </w:pPr>
                    <w:r>
                      <w:t>„ithub.hu,” [Online]. Available: https://ithub.hu/blog/post/Docker_bevezetes_a_containerek_vilagaba.</w:t>
                    </w:r>
                  </w:p>
                </w:tc>
              </w:tr>
              <w:tr w:rsidR="00902AEB" w14:paraId="75296B58" w14:textId="77777777">
                <w:trPr>
                  <w:divId w:val="2025475582"/>
                  <w:tblCellSpacing w:w="15" w:type="dxa"/>
                </w:trPr>
                <w:tc>
                  <w:tcPr>
                    <w:tcW w:w="50" w:type="pct"/>
                    <w:hideMark/>
                  </w:tcPr>
                  <w:p w14:paraId="04370890" w14:textId="77777777" w:rsidR="00902AEB" w:rsidRDefault="00902AEB">
                    <w:pPr>
                      <w:pStyle w:val="Irodalomjegyzk"/>
                    </w:pPr>
                    <w:r>
                      <w:t xml:space="preserve">[8] </w:t>
                    </w:r>
                  </w:p>
                </w:tc>
                <w:tc>
                  <w:tcPr>
                    <w:tcW w:w="0" w:type="auto"/>
                    <w:hideMark/>
                  </w:tcPr>
                  <w:p w14:paraId="4E502F0A" w14:textId="77777777" w:rsidR="00902AEB" w:rsidRDefault="00902AEB">
                    <w:pPr>
                      <w:pStyle w:val="Irodalomjegyzk"/>
                    </w:pPr>
                    <w:r>
                      <w:t>„en.wikipedia.org,” [Online]. Available: https://en.wikipedia.org/wiki/Web_development.</w:t>
                    </w:r>
                  </w:p>
                </w:tc>
              </w:tr>
              <w:tr w:rsidR="00902AEB" w14:paraId="5F000ECB" w14:textId="77777777">
                <w:trPr>
                  <w:divId w:val="2025475582"/>
                  <w:tblCellSpacing w:w="15" w:type="dxa"/>
                </w:trPr>
                <w:tc>
                  <w:tcPr>
                    <w:tcW w:w="50" w:type="pct"/>
                    <w:hideMark/>
                  </w:tcPr>
                  <w:p w14:paraId="51081191" w14:textId="77777777" w:rsidR="00902AEB" w:rsidRDefault="00902AEB">
                    <w:pPr>
                      <w:pStyle w:val="Irodalomjegyzk"/>
                    </w:pPr>
                    <w:r>
                      <w:t xml:space="preserve">[9] </w:t>
                    </w:r>
                  </w:p>
                </w:tc>
                <w:tc>
                  <w:tcPr>
                    <w:tcW w:w="0" w:type="auto"/>
                    <w:hideMark/>
                  </w:tcPr>
                  <w:p w14:paraId="3D96D898" w14:textId="77777777" w:rsidR="00902AEB" w:rsidRDefault="00902AEB">
                    <w:pPr>
                      <w:pStyle w:val="Irodalomjegyzk"/>
                    </w:pPr>
                    <w:r>
                      <w:t>„mfrachet.github.io,” [Online]. Available: https://mfrachet.github.io/create-frontend-framework/vdom/intro.html.</w:t>
                    </w:r>
                  </w:p>
                </w:tc>
              </w:tr>
            </w:tbl>
            <w:p w14:paraId="204457D7" w14:textId="77777777" w:rsidR="00902AEB" w:rsidRDefault="00902AEB">
              <w:pPr>
                <w:divId w:val="2025475582"/>
                <w:rPr>
                  <w:noProof/>
                </w:rPr>
              </w:pPr>
            </w:p>
            <w:p w14:paraId="1FDF7C1D" w14:textId="1AF21314" w:rsidR="009B2EED" w:rsidRPr="009B2EED" w:rsidRDefault="009B2EED" w:rsidP="00440E1F">
              <w:pPr>
                <w:ind w:firstLine="0"/>
              </w:pPr>
              <w:r>
                <w:rPr>
                  <w:b/>
                  <w:bCs/>
                </w:rPr>
                <w:fldChar w:fldCharType="end"/>
              </w:r>
            </w:p>
          </w:sdtContent>
        </w:sdt>
      </w:sdtContent>
    </w:sdt>
    <w:p w14:paraId="7D9FC970" w14:textId="77777777" w:rsidR="00B50CAA" w:rsidRDefault="00B50CAA" w:rsidP="00B50CAA"/>
    <w:sectPr w:rsidR="00B50CAA" w:rsidSect="00D23BFC">
      <w:headerReference w:type="even" r:id="rId38"/>
      <w:footerReference w:type="default" r:id="rId3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ce Kővári" w:date="2015-10-19T10:54:00Z" w:initials="KB">
    <w:p w14:paraId="618D6E40" w14:textId="77777777" w:rsidR="00897967" w:rsidRDefault="00897967">
      <w:pPr>
        <w:pStyle w:val="Jegyzetszveg"/>
      </w:pPr>
      <w:r>
        <w:rPr>
          <w:rStyle w:val="Jegyzethivatkozs"/>
        </w:rPr>
        <w:annotationRef/>
      </w:r>
      <w:r>
        <w:t>saját neved</w:t>
      </w:r>
    </w:p>
  </w:comment>
  <w:comment w:id="1" w:author="Bence Kővári" w:date="2015-10-19T10:54:00Z" w:initials="KB">
    <w:p w14:paraId="5F6EDECA" w14:textId="77777777" w:rsidR="00897967" w:rsidRDefault="00897967">
      <w:pPr>
        <w:pStyle w:val="Jegyzetszveg"/>
      </w:pPr>
      <w:r>
        <w:rPr>
          <w:rStyle w:val="Jegyzethivatkozs"/>
        </w:rPr>
        <w:annotationRef/>
      </w:r>
      <w:r>
        <w:t>konzulens(ek) nevei</w:t>
      </w:r>
    </w:p>
  </w:comment>
  <w:comment w:id="2" w:author="Bence Kővári" w:date="2015-10-19T10:55:00Z" w:initials="KB">
    <w:p w14:paraId="3B65C226" w14:textId="77777777" w:rsidR="00897967" w:rsidRDefault="00897967">
      <w:pPr>
        <w:pStyle w:val="Jegyzetszveg"/>
      </w:pPr>
      <w:r>
        <w:rPr>
          <w:rStyle w:val="Jegyzethivatkozs"/>
        </w:rPr>
        <w:annotationRef/>
      </w:r>
      <w:r>
        <w:t>beadás éve</w:t>
      </w:r>
    </w:p>
  </w:comment>
  <w:comment w:id="3" w:author="Bence Kővári" w:date="2015-10-19T10:50:00Z" w:initials="KB">
    <w:p w14:paraId="49D612AE" w14:textId="77777777" w:rsidR="00897967" w:rsidRDefault="00897967">
      <w:pPr>
        <w:pStyle w:val="Jegyzetszveg"/>
      </w:pPr>
      <w:r>
        <w:rPr>
          <w:rStyle w:val="Jegyzethivatkozs"/>
        </w:rPr>
        <w:annotationRef/>
      </w:r>
      <w:r>
        <w:t>saját neved</w:t>
      </w:r>
    </w:p>
  </w:comment>
  <w:comment w:id="4" w:author="Bence Kővári" w:date="2015-10-19T10:50:00Z" w:initials="KB">
    <w:p w14:paraId="3497861D" w14:textId="77777777" w:rsidR="00897967" w:rsidRDefault="00897967">
      <w:pPr>
        <w:pStyle w:val="Jegyzetszveg"/>
      </w:pPr>
      <w:r>
        <w:rPr>
          <w:rStyle w:val="Jegyzethivatkozs"/>
        </w:rPr>
        <w:annotationRef/>
      </w:r>
      <w:r>
        <w:t>Csak az egyiket hagyd a szövegben</w:t>
      </w:r>
    </w:p>
    <w:p w14:paraId="3400C567" w14:textId="77777777" w:rsidR="00897967" w:rsidRDefault="00897967">
      <w:pPr>
        <w:pStyle w:val="Jegyzetszveg"/>
      </w:pPr>
      <w:r>
        <w:t>BSc: szakdolgozatot</w:t>
      </w:r>
    </w:p>
    <w:p w14:paraId="1CA1C31B" w14:textId="77777777" w:rsidR="00897967" w:rsidRDefault="00897967">
      <w:pPr>
        <w:pStyle w:val="Jegyzetszveg"/>
      </w:pPr>
      <w:r>
        <w:t>MSc: diplomatervet</w:t>
      </w:r>
    </w:p>
  </w:comment>
  <w:comment w:id="5" w:author="Bence Kővári" w:date="2015-10-19T10:53:00Z" w:initials="KB">
    <w:p w14:paraId="554BD47A" w14:textId="77777777" w:rsidR="00897967" w:rsidRDefault="00897967">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D6E40" w15:done="0"/>
  <w15:commentEx w15:paraId="5F6EDECA" w15:done="0"/>
  <w15:commentEx w15:paraId="3B65C226" w15:done="0"/>
  <w15:commentEx w15:paraId="49D612AE" w15:done="0"/>
  <w15:commentEx w15:paraId="1CA1C31B" w15:done="0"/>
  <w15:commentEx w15:paraId="554BD4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D6E40" w16cid:durableId="212291F4"/>
  <w16cid:commentId w16cid:paraId="5F6EDECA" w16cid:durableId="212291F6"/>
  <w16cid:commentId w16cid:paraId="3B65C226" w16cid:durableId="212291F7"/>
  <w16cid:commentId w16cid:paraId="49D612AE" w16cid:durableId="212291F8"/>
  <w16cid:commentId w16cid:paraId="1CA1C31B" w16cid:durableId="212291F9"/>
  <w16cid:commentId w16cid:paraId="554BD47A" w16cid:durableId="212291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0244A" w14:textId="77777777" w:rsidR="00FC0945" w:rsidRDefault="00FC0945">
      <w:r>
        <w:separator/>
      </w:r>
    </w:p>
  </w:endnote>
  <w:endnote w:type="continuationSeparator" w:id="0">
    <w:p w14:paraId="56336894" w14:textId="77777777" w:rsidR="00FC0945" w:rsidRDefault="00FC0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ACE6" w14:textId="77777777" w:rsidR="00897967" w:rsidRDefault="0089796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93F7C" w14:textId="786DA6FC" w:rsidR="00897967" w:rsidRDefault="00897967">
    <w:pPr>
      <w:pStyle w:val="llb"/>
      <w:jc w:val="center"/>
    </w:pPr>
    <w:sdt>
      <w:sdtPr>
        <w:id w:val="-14798362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C728" w14:textId="77777777" w:rsidR="00897967" w:rsidRDefault="00897967"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55F58" w14:textId="77777777" w:rsidR="00FC0945" w:rsidRDefault="00FC0945">
      <w:r>
        <w:separator/>
      </w:r>
    </w:p>
  </w:footnote>
  <w:footnote w:type="continuationSeparator" w:id="0">
    <w:p w14:paraId="3DF07E0D" w14:textId="77777777" w:rsidR="00FC0945" w:rsidRDefault="00FC0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6DC4B" w14:textId="77777777" w:rsidR="00897967" w:rsidRDefault="00897967"/>
  <w:p w14:paraId="2C6DFBBE" w14:textId="77777777" w:rsidR="00897967" w:rsidRDefault="00897967"/>
  <w:p w14:paraId="125F8157" w14:textId="77777777" w:rsidR="00897967" w:rsidRDefault="008979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B26F24"/>
    <w:multiLevelType w:val="hybridMultilevel"/>
    <w:tmpl w:val="0464D2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BF5841A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4"/>
  </w:num>
  <w:num w:numId="4">
    <w:abstractNumId w:val="22"/>
  </w:num>
  <w:num w:numId="5">
    <w:abstractNumId w:val="23"/>
  </w:num>
  <w:num w:numId="6">
    <w:abstractNumId w:val="24"/>
  </w:num>
  <w:num w:numId="7">
    <w:abstractNumId w:val="19"/>
  </w:num>
  <w:num w:numId="8">
    <w:abstractNumId w:val="13"/>
  </w:num>
  <w:num w:numId="9">
    <w:abstractNumId w:val="20"/>
  </w:num>
  <w:num w:numId="10">
    <w:abstractNumId w:val="28"/>
  </w:num>
  <w:num w:numId="11">
    <w:abstractNumId w:val="21"/>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8"/>
  </w:num>
  <w:num w:numId="25">
    <w:abstractNumId w:val="12"/>
  </w:num>
  <w:num w:numId="26">
    <w:abstractNumId w:val="17"/>
  </w:num>
  <w:num w:numId="27">
    <w:abstractNumId w:val="25"/>
  </w:num>
  <w:num w:numId="28">
    <w:abstractNumId w:val="16"/>
  </w:num>
  <w:num w:numId="29">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3CAC"/>
    <w:rsid w:val="0003251C"/>
    <w:rsid w:val="000335FC"/>
    <w:rsid w:val="0003623B"/>
    <w:rsid w:val="00053CC1"/>
    <w:rsid w:val="000715C8"/>
    <w:rsid w:val="00085CF9"/>
    <w:rsid w:val="000864F3"/>
    <w:rsid w:val="000A3B32"/>
    <w:rsid w:val="000A7483"/>
    <w:rsid w:val="000B53E0"/>
    <w:rsid w:val="000D6DF5"/>
    <w:rsid w:val="000F3EA7"/>
    <w:rsid w:val="000F4BAD"/>
    <w:rsid w:val="000F6342"/>
    <w:rsid w:val="001236CB"/>
    <w:rsid w:val="00127E89"/>
    <w:rsid w:val="0013038D"/>
    <w:rsid w:val="001522F2"/>
    <w:rsid w:val="00153800"/>
    <w:rsid w:val="001673B9"/>
    <w:rsid w:val="00171054"/>
    <w:rsid w:val="001A57BC"/>
    <w:rsid w:val="001A6F1F"/>
    <w:rsid w:val="001C5053"/>
    <w:rsid w:val="001C5936"/>
    <w:rsid w:val="001E5647"/>
    <w:rsid w:val="001F314C"/>
    <w:rsid w:val="001F7491"/>
    <w:rsid w:val="00203E00"/>
    <w:rsid w:val="0020557E"/>
    <w:rsid w:val="00206A2E"/>
    <w:rsid w:val="002102C3"/>
    <w:rsid w:val="00225F65"/>
    <w:rsid w:val="00227347"/>
    <w:rsid w:val="00232A5F"/>
    <w:rsid w:val="002340BA"/>
    <w:rsid w:val="00252668"/>
    <w:rsid w:val="00260D67"/>
    <w:rsid w:val="00267677"/>
    <w:rsid w:val="002841F9"/>
    <w:rsid w:val="002A08BD"/>
    <w:rsid w:val="002D0621"/>
    <w:rsid w:val="002D2C06"/>
    <w:rsid w:val="002D3031"/>
    <w:rsid w:val="002D35F3"/>
    <w:rsid w:val="002D6BCD"/>
    <w:rsid w:val="002D7DA9"/>
    <w:rsid w:val="002E1D2A"/>
    <w:rsid w:val="002F2208"/>
    <w:rsid w:val="003013AC"/>
    <w:rsid w:val="00302BB3"/>
    <w:rsid w:val="00304E6A"/>
    <w:rsid w:val="00305E08"/>
    <w:rsid w:val="00313013"/>
    <w:rsid w:val="0031613A"/>
    <w:rsid w:val="003303BA"/>
    <w:rsid w:val="0033234D"/>
    <w:rsid w:val="00350AEC"/>
    <w:rsid w:val="003629C3"/>
    <w:rsid w:val="0037381F"/>
    <w:rsid w:val="003A4CDB"/>
    <w:rsid w:val="003B118F"/>
    <w:rsid w:val="003B16DD"/>
    <w:rsid w:val="003B5CE6"/>
    <w:rsid w:val="003B77D0"/>
    <w:rsid w:val="003E2ECB"/>
    <w:rsid w:val="003E70B1"/>
    <w:rsid w:val="003F35C7"/>
    <w:rsid w:val="003F5425"/>
    <w:rsid w:val="00410924"/>
    <w:rsid w:val="00440E1F"/>
    <w:rsid w:val="0045346B"/>
    <w:rsid w:val="00457064"/>
    <w:rsid w:val="00457565"/>
    <w:rsid w:val="00463BC0"/>
    <w:rsid w:val="0048395A"/>
    <w:rsid w:val="004851C7"/>
    <w:rsid w:val="00485F1C"/>
    <w:rsid w:val="00491D1C"/>
    <w:rsid w:val="004A5944"/>
    <w:rsid w:val="004F0064"/>
    <w:rsid w:val="00502632"/>
    <w:rsid w:val="00502A30"/>
    <w:rsid w:val="00504026"/>
    <w:rsid w:val="00526A1B"/>
    <w:rsid w:val="005334AD"/>
    <w:rsid w:val="005524FC"/>
    <w:rsid w:val="00570D18"/>
    <w:rsid w:val="0057629D"/>
    <w:rsid w:val="00576495"/>
    <w:rsid w:val="00584CB3"/>
    <w:rsid w:val="00585DFD"/>
    <w:rsid w:val="005949C1"/>
    <w:rsid w:val="005A45E5"/>
    <w:rsid w:val="005B447C"/>
    <w:rsid w:val="005D3443"/>
    <w:rsid w:val="005E01E0"/>
    <w:rsid w:val="005E1BC2"/>
    <w:rsid w:val="005E50BA"/>
    <w:rsid w:val="005F14B7"/>
    <w:rsid w:val="006034C7"/>
    <w:rsid w:val="00606080"/>
    <w:rsid w:val="0061790A"/>
    <w:rsid w:val="0062185B"/>
    <w:rsid w:val="006260E2"/>
    <w:rsid w:val="00630A92"/>
    <w:rsid w:val="0063585C"/>
    <w:rsid w:val="00641018"/>
    <w:rsid w:val="006459E6"/>
    <w:rsid w:val="00645A81"/>
    <w:rsid w:val="00650C7C"/>
    <w:rsid w:val="00675281"/>
    <w:rsid w:val="00681E99"/>
    <w:rsid w:val="00692605"/>
    <w:rsid w:val="006A1B7F"/>
    <w:rsid w:val="006B5915"/>
    <w:rsid w:val="006D338C"/>
    <w:rsid w:val="006E3115"/>
    <w:rsid w:val="006E4064"/>
    <w:rsid w:val="006E4E19"/>
    <w:rsid w:val="006E6669"/>
    <w:rsid w:val="006F512E"/>
    <w:rsid w:val="00700E3A"/>
    <w:rsid w:val="00704BB0"/>
    <w:rsid w:val="00730027"/>
    <w:rsid w:val="00730B3C"/>
    <w:rsid w:val="00753D90"/>
    <w:rsid w:val="00756D62"/>
    <w:rsid w:val="00770752"/>
    <w:rsid w:val="007A0B53"/>
    <w:rsid w:val="007B3B7E"/>
    <w:rsid w:val="007B506A"/>
    <w:rsid w:val="007B5CF7"/>
    <w:rsid w:val="007E66DD"/>
    <w:rsid w:val="0080310C"/>
    <w:rsid w:val="0080632C"/>
    <w:rsid w:val="008124A0"/>
    <w:rsid w:val="008131C5"/>
    <w:rsid w:val="00816BCB"/>
    <w:rsid w:val="0082201D"/>
    <w:rsid w:val="00843159"/>
    <w:rsid w:val="00854BDC"/>
    <w:rsid w:val="00877820"/>
    <w:rsid w:val="00897967"/>
    <w:rsid w:val="008A3762"/>
    <w:rsid w:val="008A67E1"/>
    <w:rsid w:val="008C0340"/>
    <w:rsid w:val="008C5682"/>
    <w:rsid w:val="008E0CAA"/>
    <w:rsid w:val="008E7228"/>
    <w:rsid w:val="008F5A60"/>
    <w:rsid w:val="00902AEB"/>
    <w:rsid w:val="0090541F"/>
    <w:rsid w:val="00907393"/>
    <w:rsid w:val="009244B3"/>
    <w:rsid w:val="009257E3"/>
    <w:rsid w:val="00934B81"/>
    <w:rsid w:val="00940CB1"/>
    <w:rsid w:val="00957EE9"/>
    <w:rsid w:val="00972BFA"/>
    <w:rsid w:val="0098532E"/>
    <w:rsid w:val="009A7BD3"/>
    <w:rsid w:val="009B1AB8"/>
    <w:rsid w:val="009B2EED"/>
    <w:rsid w:val="009C1C93"/>
    <w:rsid w:val="009C2BD4"/>
    <w:rsid w:val="009C3A2B"/>
    <w:rsid w:val="009D2FD8"/>
    <w:rsid w:val="009D5DD1"/>
    <w:rsid w:val="009E488E"/>
    <w:rsid w:val="00A34DC4"/>
    <w:rsid w:val="00A4483E"/>
    <w:rsid w:val="00A755B9"/>
    <w:rsid w:val="00A94313"/>
    <w:rsid w:val="00A9757F"/>
    <w:rsid w:val="00AB511F"/>
    <w:rsid w:val="00AC6729"/>
    <w:rsid w:val="00AD290F"/>
    <w:rsid w:val="00AE02C5"/>
    <w:rsid w:val="00AE05C4"/>
    <w:rsid w:val="00AF64E4"/>
    <w:rsid w:val="00B01382"/>
    <w:rsid w:val="00B13FD0"/>
    <w:rsid w:val="00B4104A"/>
    <w:rsid w:val="00B45497"/>
    <w:rsid w:val="00B50CAA"/>
    <w:rsid w:val="00B60127"/>
    <w:rsid w:val="00B70F95"/>
    <w:rsid w:val="00B83DA0"/>
    <w:rsid w:val="00B92594"/>
    <w:rsid w:val="00B96880"/>
    <w:rsid w:val="00BB12B1"/>
    <w:rsid w:val="00BB4C22"/>
    <w:rsid w:val="00BD16CA"/>
    <w:rsid w:val="00C00B3C"/>
    <w:rsid w:val="00C2686E"/>
    <w:rsid w:val="00C31260"/>
    <w:rsid w:val="00C35D64"/>
    <w:rsid w:val="00C446FC"/>
    <w:rsid w:val="00C53F92"/>
    <w:rsid w:val="00C73DEE"/>
    <w:rsid w:val="00C9247D"/>
    <w:rsid w:val="00C94815"/>
    <w:rsid w:val="00CB03A0"/>
    <w:rsid w:val="00CC2118"/>
    <w:rsid w:val="00CC31B9"/>
    <w:rsid w:val="00CD30C6"/>
    <w:rsid w:val="00CD72FB"/>
    <w:rsid w:val="00CE0BE6"/>
    <w:rsid w:val="00CF1663"/>
    <w:rsid w:val="00CF4987"/>
    <w:rsid w:val="00CF5419"/>
    <w:rsid w:val="00D07335"/>
    <w:rsid w:val="00D11AC9"/>
    <w:rsid w:val="00D1632F"/>
    <w:rsid w:val="00D224CF"/>
    <w:rsid w:val="00D22B3E"/>
    <w:rsid w:val="00D23BFC"/>
    <w:rsid w:val="00D37EC8"/>
    <w:rsid w:val="00D429F2"/>
    <w:rsid w:val="00D53F5A"/>
    <w:rsid w:val="00D5651D"/>
    <w:rsid w:val="00D81927"/>
    <w:rsid w:val="00D82885"/>
    <w:rsid w:val="00D8595F"/>
    <w:rsid w:val="00D85CA1"/>
    <w:rsid w:val="00D86645"/>
    <w:rsid w:val="00D95E2C"/>
    <w:rsid w:val="00D960D3"/>
    <w:rsid w:val="00DA72B4"/>
    <w:rsid w:val="00DB36C4"/>
    <w:rsid w:val="00DC197E"/>
    <w:rsid w:val="00DC7A41"/>
    <w:rsid w:val="00DD6A58"/>
    <w:rsid w:val="00DE3EB4"/>
    <w:rsid w:val="00DE5228"/>
    <w:rsid w:val="00DE6C38"/>
    <w:rsid w:val="00E02978"/>
    <w:rsid w:val="00E03AC2"/>
    <w:rsid w:val="00E07EE4"/>
    <w:rsid w:val="00E16EE5"/>
    <w:rsid w:val="00E20536"/>
    <w:rsid w:val="00E24375"/>
    <w:rsid w:val="00E27A8C"/>
    <w:rsid w:val="00E366C2"/>
    <w:rsid w:val="00E41F7E"/>
    <w:rsid w:val="00E42F0D"/>
    <w:rsid w:val="00E614EE"/>
    <w:rsid w:val="00E8385C"/>
    <w:rsid w:val="00E864E2"/>
    <w:rsid w:val="00E86A0C"/>
    <w:rsid w:val="00E91B00"/>
    <w:rsid w:val="00EB50ED"/>
    <w:rsid w:val="00EC0E32"/>
    <w:rsid w:val="00ED518E"/>
    <w:rsid w:val="00ED7AA0"/>
    <w:rsid w:val="00EE1A1F"/>
    <w:rsid w:val="00EE2264"/>
    <w:rsid w:val="00EF714E"/>
    <w:rsid w:val="00F050F9"/>
    <w:rsid w:val="00F11B3A"/>
    <w:rsid w:val="00F13EDE"/>
    <w:rsid w:val="00F30951"/>
    <w:rsid w:val="00F32DD3"/>
    <w:rsid w:val="00F461CD"/>
    <w:rsid w:val="00FB4AE9"/>
    <w:rsid w:val="00FC0945"/>
    <w:rsid w:val="00FF674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table of figures" w:uiPriority="99"/>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9C3A2B"/>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CF4987"/>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1236CB"/>
    <w:pPr>
      <w:keepNext/>
      <w:spacing w:after="5520" w:line="240" w:lineRule="auto"/>
      <w:ind w:firstLine="0"/>
      <w:jc w:val="center"/>
    </w:pPr>
    <w:rPr>
      <w:rFonts w:cs="Arial"/>
      <w:b/>
      <w:bCs/>
      <w:caps/>
      <w:kern w:val="28"/>
      <w:sz w:val="52"/>
      <w:szCs w:val="32"/>
    </w:rPr>
  </w:style>
  <w:style w:type="paragraph" w:customStyle="1" w:styleId="Cmlapszerz">
    <w:name w:val="Címlap szerző"/>
    <w:basedOn w:val="Norml"/>
    <w:autoRedefine/>
    <w:rsid w:val="001236CB"/>
    <w:pPr>
      <w:keepNext/>
      <w:spacing w:after="60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llbChar">
    <w:name w:val="Élőláb Char"/>
    <w:basedOn w:val="Bekezdsalapbettpusa"/>
    <w:link w:val="llb"/>
    <w:uiPriority w:val="99"/>
    <w:rsid w:val="00B92594"/>
    <w:rPr>
      <w:sz w:val="24"/>
      <w:szCs w:val="24"/>
      <w:lang w:eastAsia="en-US"/>
    </w:rPr>
  </w:style>
  <w:style w:type="paragraph" w:styleId="brajegyzk">
    <w:name w:val="table of figures"/>
    <w:basedOn w:val="Norml"/>
    <w:next w:val="Norml"/>
    <w:uiPriority w:val="99"/>
    <w:rsid w:val="006E6669"/>
    <w:pPr>
      <w:spacing w:after="0"/>
    </w:pPr>
  </w:style>
  <w:style w:type="character" w:customStyle="1" w:styleId="Cmsor4Char">
    <w:name w:val="Címsor 4 Char"/>
    <w:basedOn w:val="Bekezdsalapbettpusa"/>
    <w:link w:val="Cmsor4"/>
    <w:rsid w:val="008E0CAA"/>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423">
      <w:bodyDiv w:val="1"/>
      <w:marLeft w:val="0"/>
      <w:marRight w:val="0"/>
      <w:marTop w:val="0"/>
      <w:marBottom w:val="0"/>
      <w:divBdr>
        <w:top w:val="none" w:sz="0" w:space="0" w:color="auto"/>
        <w:left w:val="none" w:sz="0" w:space="0" w:color="auto"/>
        <w:bottom w:val="none" w:sz="0" w:space="0" w:color="auto"/>
        <w:right w:val="none" w:sz="0" w:space="0" w:color="auto"/>
      </w:divBdr>
    </w:div>
    <w:div w:id="31226025">
      <w:bodyDiv w:val="1"/>
      <w:marLeft w:val="0"/>
      <w:marRight w:val="0"/>
      <w:marTop w:val="0"/>
      <w:marBottom w:val="0"/>
      <w:divBdr>
        <w:top w:val="none" w:sz="0" w:space="0" w:color="auto"/>
        <w:left w:val="none" w:sz="0" w:space="0" w:color="auto"/>
        <w:bottom w:val="none" w:sz="0" w:space="0" w:color="auto"/>
        <w:right w:val="none" w:sz="0" w:space="0" w:color="auto"/>
      </w:divBdr>
    </w:div>
    <w:div w:id="43867785">
      <w:bodyDiv w:val="1"/>
      <w:marLeft w:val="0"/>
      <w:marRight w:val="0"/>
      <w:marTop w:val="0"/>
      <w:marBottom w:val="0"/>
      <w:divBdr>
        <w:top w:val="none" w:sz="0" w:space="0" w:color="auto"/>
        <w:left w:val="none" w:sz="0" w:space="0" w:color="auto"/>
        <w:bottom w:val="none" w:sz="0" w:space="0" w:color="auto"/>
        <w:right w:val="none" w:sz="0" w:space="0" w:color="auto"/>
      </w:divBdr>
    </w:div>
    <w:div w:id="44571078">
      <w:bodyDiv w:val="1"/>
      <w:marLeft w:val="0"/>
      <w:marRight w:val="0"/>
      <w:marTop w:val="0"/>
      <w:marBottom w:val="0"/>
      <w:divBdr>
        <w:top w:val="none" w:sz="0" w:space="0" w:color="auto"/>
        <w:left w:val="none" w:sz="0" w:space="0" w:color="auto"/>
        <w:bottom w:val="none" w:sz="0" w:space="0" w:color="auto"/>
        <w:right w:val="none" w:sz="0" w:space="0" w:color="auto"/>
      </w:divBdr>
    </w:div>
    <w:div w:id="79178965">
      <w:bodyDiv w:val="1"/>
      <w:marLeft w:val="0"/>
      <w:marRight w:val="0"/>
      <w:marTop w:val="0"/>
      <w:marBottom w:val="0"/>
      <w:divBdr>
        <w:top w:val="none" w:sz="0" w:space="0" w:color="auto"/>
        <w:left w:val="none" w:sz="0" w:space="0" w:color="auto"/>
        <w:bottom w:val="none" w:sz="0" w:space="0" w:color="auto"/>
        <w:right w:val="none" w:sz="0" w:space="0" w:color="auto"/>
      </w:divBdr>
    </w:div>
    <w:div w:id="114176387">
      <w:bodyDiv w:val="1"/>
      <w:marLeft w:val="0"/>
      <w:marRight w:val="0"/>
      <w:marTop w:val="0"/>
      <w:marBottom w:val="0"/>
      <w:divBdr>
        <w:top w:val="none" w:sz="0" w:space="0" w:color="auto"/>
        <w:left w:val="none" w:sz="0" w:space="0" w:color="auto"/>
        <w:bottom w:val="none" w:sz="0" w:space="0" w:color="auto"/>
        <w:right w:val="none" w:sz="0" w:space="0" w:color="auto"/>
      </w:divBdr>
    </w:div>
    <w:div w:id="134106636">
      <w:bodyDiv w:val="1"/>
      <w:marLeft w:val="0"/>
      <w:marRight w:val="0"/>
      <w:marTop w:val="0"/>
      <w:marBottom w:val="0"/>
      <w:divBdr>
        <w:top w:val="none" w:sz="0" w:space="0" w:color="auto"/>
        <w:left w:val="none" w:sz="0" w:space="0" w:color="auto"/>
        <w:bottom w:val="none" w:sz="0" w:space="0" w:color="auto"/>
        <w:right w:val="none" w:sz="0" w:space="0" w:color="auto"/>
      </w:divBdr>
    </w:div>
    <w:div w:id="151798118">
      <w:bodyDiv w:val="1"/>
      <w:marLeft w:val="0"/>
      <w:marRight w:val="0"/>
      <w:marTop w:val="0"/>
      <w:marBottom w:val="0"/>
      <w:divBdr>
        <w:top w:val="none" w:sz="0" w:space="0" w:color="auto"/>
        <w:left w:val="none" w:sz="0" w:space="0" w:color="auto"/>
        <w:bottom w:val="none" w:sz="0" w:space="0" w:color="auto"/>
        <w:right w:val="none" w:sz="0" w:space="0" w:color="auto"/>
      </w:divBdr>
    </w:div>
    <w:div w:id="151875126">
      <w:bodyDiv w:val="1"/>
      <w:marLeft w:val="0"/>
      <w:marRight w:val="0"/>
      <w:marTop w:val="0"/>
      <w:marBottom w:val="0"/>
      <w:divBdr>
        <w:top w:val="none" w:sz="0" w:space="0" w:color="auto"/>
        <w:left w:val="none" w:sz="0" w:space="0" w:color="auto"/>
        <w:bottom w:val="none" w:sz="0" w:space="0" w:color="auto"/>
        <w:right w:val="none" w:sz="0" w:space="0" w:color="auto"/>
      </w:divBdr>
    </w:div>
    <w:div w:id="154995838">
      <w:bodyDiv w:val="1"/>
      <w:marLeft w:val="0"/>
      <w:marRight w:val="0"/>
      <w:marTop w:val="0"/>
      <w:marBottom w:val="0"/>
      <w:divBdr>
        <w:top w:val="none" w:sz="0" w:space="0" w:color="auto"/>
        <w:left w:val="none" w:sz="0" w:space="0" w:color="auto"/>
        <w:bottom w:val="none" w:sz="0" w:space="0" w:color="auto"/>
        <w:right w:val="none" w:sz="0" w:space="0" w:color="auto"/>
      </w:divBdr>
    </w:div>
    <w:div w:id="193931702">
      <w:bodyDiv w:val="1"/>
      <w:marLeft w:val="0"/>
      <w:marRight w:val="0"/>
      <w:marTop w:val="0"/>
      <w:marBottom w:val="0"/>
      <w:divBdr>
        <w:top w:val="none" w:sz="0" w:space="0" w:color="auto"/>
        <w:left w:val="none" w:sz="0" w:space="0" w:color="auto"/>
        <w:bottom w:val="none" w:sz="0" w:space="0" w:color="auto"/>
        <w:right w:val="none" w:sz="0" w:space="0" w:color="auto"/>
      </w:divBdr>
    </w:div>
    <w:div w:id="255752186">
      <w:bodyDiv w:val="1"/>
      <w:marLeft w:val="0"/>
      <w:marRight w:val="0"/>
      <w:marTop w:val="0"/>
      <w:marBottom w:val="0"/>
      <w:divBdr>
        <w:top w:val="none" w:sz="0" w:space="0" w:color="auto"/>
        <w:left w:val="none" w:sz="0" w:space="0" w:color="auto"/>
        <w:bottom w:val="none" w:sz="0" w:space="0" w:color="auto"/>
        <w:right w:val="none" w:sz="0" w:space="0" w:color="auto"/>
      </w:divBdr>
    </w:div>
    <w:div w:id="266928435">
      <w:bodyDiv w:val="1"/>
      <w:marLeft w:val="0"/>
      <w:marRight w:val="0"/>
      <w:marTop w:val="0"/>
      <w:marBottom w:val="0"/>
      <w:divBdr>
        <w:top w:val="none" w:sz="0" w:space="0" w:color="auto"/>
        <w:left w:val="none" w:sz="0" w:space="0" w:color="auto"/>
        <w:bottom w:val="none" w:sz="0" w:space="0" w:color="auto"/>
        <w:right w:val="none" w:sz="0" w:space="0" w:color="auto"/>
      </w:divBdr>
    </w:div>
    <w:div w:id="277690123">
      <w:bodyDiv w:val="1"/>
      <w:marLeft w:val="0"/>
      <w:marRight w:val="0"/>
      <w:marTop w:val="0"/>
      <w:marBottom w:val="0"/>
      <w:divBdr>
        <w:top w:val="none" w:sz="0" w:space="0" w:color="auto"/>
        <w:left w:val="none" w:sz="0" w:space="0" w:color="auto"/>
        <w:bottom w:val="none" w:sz="0" w:space="0" w:color="auto"/>
        <w:right w:val="none" w:sz="0" w:space="0" w:color="auto"/>
      </w:divBdr>
    </w:div>
    <w:div w:id="278688537">
      <w:bodyDiv w:val="1"/>
      <w:marLeft w:val="0"/>
      <w:marRight w:val="0"/>
      <w:marTop w:val="0"/>
      <w:marBottom w:val="0"/>
      <w:divBdr>
        <w:top w:val="none" w:sz="0" w:space="0" w:color="auto"/>
        <w:left w:val="none" w:sz="0" w:space="0" w:color="auto"/>
        <w:bottom w:val="none" w:sz="0" w:space="0" w:color="auto"/>
        <w:right w:val="none" w:sz="0" w:space="0" w:color="auto"/>
      </w:divBdr>
    </w:div>
    <w:div w:id="347954257">
      <w:bodyDiv w:val="1"/>
      <w:marLeft w:val="0"/>
      <w:marRight w:val="0"/>
      <w:marTop w:val="0"/>
      <w:marBottom w:val="0"/>
      <w:divBdr>
        <w:top w:val="none" w:sz="0" w:space="0" w:color="auto"/>
        <w:left w:val="none" w:sz="0" w:space="0" w:color="auto"/>
        <w:bottom w:val="none" w:sz="0" w:space="0" w:color="auto"/>
        <w:right w:val="none" w:sz="0" w:space="0" w:color="auto"/>
      </w:divBdr>
    </w:div>
    <w:div w:id="348140635">
      <w:bodyDiv w:val="1"/>
      <w:marLeft w:val="0"/>
      <w:marRight w:val="0"/>
      <w:marTop w:val="0"/>
      <w:marBottom w:val="0"/>
      <w:divBdr>
        <w:top w:val="none" w:sz="0" w:space="0" w:color="auto"/>
        <w:left w:val="none" w:sz="0" w:space="0" w:color="auto"/>
        <w:bottom w:val="none" w:sz="0" w:space="0" w:color="auto"/>
        <w:right w:val="none" w:sz="0" w:space="0" w:color="auto"/>
      </w:divBdr>
    </w:div>
    <w:div w:id="363361347">
      <w:bodyDiv w:val="1"/>
      <w:marLeft w:val="0"/>
      <w:marRight w:val="0"/>
      <w:marTop w:val="0"/>
      <w:marBottom w:val="0"/>
      <w:divBdr>
        <w:top w:val="none" w:sz="0" w:space="0" w:color="auto"/>
        <w:left w:val="none" w:sz="0" w:space="0" w:color="auto"/>
        <w:bottom w:val="none" w:sz="0" w:space="0" w:color="auto"/>
        <w:right w:val="none" w:sz="0" w:space="0" w:color="auto"/>
      </w:divBdr>
    </w:div>
    <w:div w:id="385952413">
      <w:bodyDiv w:val="1"/>
      <w:marLeft w:val="0"/>
      <w:marRight w:val="0"/>
      <w:marTop w:val="0"/>
      <w:marBottom w:val="0"/>
      <w:divBdr>
        <w:top w:val="none" w:sz="0" w:space="0" w:color="auto"/>
        <w:left w:val="none" w:sz="0" w:space="0" w:color="auto"/>
        <w:bottom w:val="none" w:sz="0" w:space="0" w:color="auto"/>
        <w:right w:val="none" w:sz="0" w:space="0" w:color="auto"/>
      </w:divBdr>
    </w:div>
    <w:div w:id="386346900">
      <w:bodyDiv w:val="1"/>
      <w:marLeft w:val="0"/>
      <w:marRight w:val="0"/>
      <w:marTop w:val="0"/>
      <w:marBottom w:val="0"/>
      <w:divBdr>
        <w:top w:val="none" w:sz="0" w:space="0" w:color="auto"/>
        <w:left w:val="none" w:sz="0" w:space="0" w:color="auto"/>
        <w:bottom w:val="none" w:sz="0" w:space="0" w:color="auto"/>
        <w:right w:val="none" w:sz="0" w:space="0" w:color="auto"/>
      </w:divBdr>
    </w:div>
    <w:div w:id="390661338">
      <w:bodyDiv w:val="1"/>
      <w:marLeft w:val="0"/>
      <w:marRight w:val="0"/>
      <w:marTop w:val="0"/>
      <w:marBottom w:val="0"/>
      <w:divBdr>
        <w:top w:val="none" w:sz="0" w:space="0" w:color="auto"/>
        <w:left w:val="none" w:sz="0" w:space="0" w:color="auto"/>
        <w:bottom w:val="none" w:sz="0" w:space="0" w:color="auto"/>
        <w:right w:val="none" w:sz="0" w:space="0" w:color="auto"/>
      </w:divBdr>
    </w:div>
    <w:div w:id="393509545">
      <w:bodyDiv w:val="1"/>
      <w:marLeft w:val="0"/>
      <w:marRight w:val="0"/>
      <w:marTop w:val="0"/>
      <w:marBottom w:val="0"/>
      <w:divBdr>
        <w:top w:val="none" w:sz="0" w:space="0" w:color="auto"/>
        <w:left w:val="none" w:sz="0" w:space="0" w:color="auto"/>
        <w:bottom w:val="none" w:sz="0" w:space="0" w:color="auto"/>
        <w:right w:val="none" w:sz="0" w:space="0" w:color="auto"/>
      </w:divBdr>
    </w:div>
    <w:div w:id="404769554">
      <w:bodyDiv w:val="1"/>
      <w:marLeft w:val="0"/>
      <w:marRight w:val="0"/>
      <w:marTop w:val="0"/>
      <w:marBottom w:val="0"/>
      <w:divBdr>
        <w:top w:val="none" w:sz="0" w:space="0" w:color="auto"/>
        <w:left w:val="none" w:sz="0" w:space="0" w:color="auto"/>
        <w:bottom w:val="none" w:sz="0" w:space="0" w:color="auto"/>
        <w:right w:val="none" w:sz="0" w:space="0" w:color="auto"/>
      </w:divBdr>
    </w:div>
    <w:div w:id="407847770">
      <w:bodyDiv w:val="1"/>
      <w:marLeft w:val="0"/>
      <w:marRight w:val="0"/>
      <w:marTop w:val="0"/>
      <w:marBottom w:val="0"/>
      <w:divBdr>
        <w:top w:val="none" w:sz="0" w:space="0" w:color="auto"/>
        <w:left w:val="none" w:sz="0" w:space="0" w:color="auto"/>
        <w:bottom w:val="none" w:sz="0" w:space="0" w:color="auto"/>
        <w:right w:val="none" w:sz="0" w:space="0" w:color="auto"/>
      </w:divBdr>
    </w:div>
    <w:div w:id="411970416">
      <w:bodyDiv w:val="1"/>
      <w:marLeft w:val="0"/>
      <w:marRight w:val="0"/>
      <w:marTop w:val="0"/>
      <w:marBottom w:val="0"/>
      <w:divBdr>
        <w:top w:val="none" w:sz="0" w:space="0" w:color="auto"/>
        <w:left w:val="none" w:sz="0" w:space="0" w:color="auto"/>
        <w:bottom w:val="none" w:sz="0" w:space="0" w:color="auto"/>
        <w:right w:val="none" w:sz="0" w:space="0" w:color="auto"/>
      </w:divBdr>
    </w:div>
    <w:div w:id="486212381">
      <w:bodyDiv w:val="1"/>
      <w:marLeft w:val="0"/>
      <w:marRight w:val="0"/>
      <w:marTop w:val="0"/>
      <w:marBottom w:val="0"/>
      <w:divBdr>
        <w:top w:val="none" w:sz="0" w:space="0" w:color="auto"/>
        <w:left w:val="none" w:sz="0" w:space="0" w:color="auto"/>
        <w:bottom w:val="none" w:sz="0" w:space="0" w:color="auto"/>
        <w:right w:val="none" w:sz="0" w:space="0" w:color="auto"/>
      </w:divBdr>
    </w:div>
    <w:div w:id="486435103">
      <w:bodyDiv w:val="1"/>
      <w:marLeft w:val="0"/>
      <w:marRight w:val="0"/>
      <w:marTop w:val="0"/>
      <w:marBottom w:val="0"/>
      <w:divBdr>
        <w:top w:val="none" w:sz="0" w:space="0" w:color="auto"/>
        <w:left w:val="none" w:sz="0" w:space="0" w:color="auto"/>
        <w:bottom w:val="none" w:sz="0" w:space="0" w:color="auto"/>
        <w:right w:val="none" w:sz="0" w:space="0" w:color="auto"/>
      </w:divBdr>
    </w:div>
    <w:div w:id="504782069">
      <w:bodyDiv w:val="1"/>
      <w:marLeft w:val="0"/>
      <w:marRight w:val="0"/>
      <w:marTop w:val="0"/>
      <w:marBottom w:val="0"/>
      <w:divBdr>
        <w:top w:val="none" w:sz="0" w:space="0" w:color="auto"/>
        <w:left w:val="none" w:sz="0" w:space="0" w:color="auto"/>
        <w:bottom w:val="none" w:sz="0" w:space="0" w:color="auto"/>
        <w:right w:val="none" w:sz="0" w:space="0" w:color="auto"/>
      </w:divBdr>
    </w:div>
    <w:div w:id="506676867">
      <w:bodyDiv w:val="1"/>
      <w:marLeft w:val="0"/>
      <w:marRight w:val="0"/>
      <w:marTop w:val="0"/>
      <w:marBottom w:val="0"/>
      <w:divBdr>
        <w:top w:val="none" w:sz="0" w:space="0" w:color="auto"/>
        <w:left w:val="none" w:sz="0" w:space="0" w:color="auto"/>
        <w:bottom w:val="none" w:sz="0" w:space="0" w:color="auto"/>
        <w:right w:val="none" w:sz="0" w:space="0" w:color="auto"/>
      </w:divBdr>
    </w:div>
    <w:div w:id="513037299">
      <w:bodyDiv w:val="1"/>
      <w:marLeft w:val="0"/>
      <w:marRight w:val="0"/>
      <w:marTop w:val="0"/>
      <w:marBottom w:val="0"/>
      <w:divBdr>
        <w:top w:val="none" w:sz="0" w:space="0" w:color="auto"/>
        <w:left w:val="none" w:sz="0" w:space="0" w:color="auto"/>
        <w:bottom w:val="none" w:sz="0" w:space="0" w:color="auto"/>
        <w:right w:val="none" w:sz="0" w:space="0" w:color="auto"/>
      </w:divBdr>
    </w:div>
    <w:div w:id="527527199">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63369354">
      <w:bodyDiv w:val="1"/>
      <w:marLeft w:val="0"/>
      <w:marRight w:val="0"/>
      <w:marTop w:val="0"/>
      <w:marBottom w:val="0"/>
      <w:divBdr>
        <w:top w:val="none" w:sz="0" w:space="0" w:color="auto"/>
        <w:left w:val="none" w:sz="0" w:space="0" w:color="auto"/>
        <w:bottom w:val="none" w:sz="0" w:space="0" w:color="auto"/>
        <w:right w:val="none" w:sz="0" w:space="0" w:color="auto"/>
      </w:divBdr>
      <w:divsChild>
        <w:div w:id="1848786832">
          <w:marLeft w:val="0"/>
          <w:marRight w:val="0"/>
          <w:marTop w:val="0"/>
          <w:marBottom w:val="0"/>
          <w:divBdr>
            <w:top w:val="none" w:sz="0" w:space="0" w:color="auto"/>
            <w:left w:val="none" w:sz="0" w:space="0" w:color="auto"/>
            <w:bottom w:val="none" w:sz="0" w:space="0" w:color="auto"/>
            <w:right w:val="none" w:sz="0" w:space="0" w:color="auto"/>
          </w:divBdr>
          <w:divsChild>
            <w:div w:id="147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3052">
      <w:bodyDiv w:val="1"/>
      <w:marLeft w:val="0"/>
      <w:marRight w:val="0"/>
      <w:marTop w:val="0"/>
      <w:marBottom w:val="0"/>
      <w:divBdr>
        <w:top w:val="none" w:sz="0" w:space="0" w:color="auto"/>
        <w:left w:val="none" w:sz="0" w:space="0" w:color="auto"/>
        <w:bottom w:val="none" w:sz="0" w:space="0" w:color="auto"/>
        <w:right w:val="none" w:sz="0" w:space="0" w:color="auto"/>
      </w:divBdr>
    </w:div>
    <w:div w:id="578440945">
      <w:bodyDiv w:val="1"/>
      <w:marLeft w:val="0"/>
      <w:marRight w:val="0"/>
      <w:marTop w:val="0"/>
      <w:marBottom w:val="0"/>
      <w:divBdr>
        <w:top w:val="none" w:sz="0" w:space="0" w:color="auto"/>
        <w:left w:val="none" w:sz="0" w:space="0" w:color="auto"/>
        <w:bottom w:val="none" w:sz="0" w:space="0" w:color="auto"/>
        <w:right w:val="none" w:sz="0" w:space="0" w:color="auto"/>
      </w:divBdr>
    </w:div>
    <w:div w:id="5935622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9609703">
      <w:bodyDiv w:val="1"/>
      <w:marLeft w:val="0"/>
      <w:marRight w:val="0"/>
      <w:marTop w:val="0"/>
      <w:marBottom w:val="0"/>
      <w:divBdr>
        <w:top w:val="none" w:sz="0" w:space="0" w:color="auto"/>
        <w:left w:val="none" w:sz="0" w:space="0" w:color="auto"/>
        <w:bottom w:val="none" w:sz="0" w:space="0" w:color="auto"/>
        <w:right w:val="none" w:sz="0" w:space="0" w:color="auto"/>
      </w:divBdr>
    </w:div>
    <w:div w:id="627004613">
      <w:bodyDiv w:val="1"/>
      <w:marLeft w:val="0"/>
      <w:marRight w:val="0"/>
      <w:marTop w:val="0"/>
      <w:marBottom w:val="0"/>
      <w:divBdr>
        <w:top w:val="none" w:sz="0" w:space="0" w:color="auto"/>
        <w:left w:val="none" w:sz="0" w:space="0" w:color="auto"/>
        <w:bottom w:val="none" w:sz="0" w:space="0" w:color="auto"/>
        <w:right w:val="none" w:sz="0" w:space="0" w:color="auto"/>
      </w:divBdr>
    </w:div>
    <w:div w:id="627052837">
      <w:bodyDiv w:val="1"/>
      <w:marLeft w:val="0"/>
      <w:marRight w:val="0"/>
      <w:marTop w:val="0"/>
      <w:marBottom w:val="0"/>
      <w:divBdr>
        <w:top w:val="none" w:sz="0" w:space="0" w:color="auto"/>
        <w:left w:val="none" w:sz="0" w:space="0" w:color="auto"/>
        <w:bottom w:val="none" w:sz="0" w:space="0" w:color="auto"/>
        <w:right w:val="none" w:sz="0" w:space="0" w:color="auto"/>
      </w:divBdr>
    </w:div>
    <w:div w:id="634138314">
      <w:bodyDiv w:val="1"/>
      <w:marLeft w:val="0"/>
      <w:marRight w:val="0"/>
      <w:marTop w:val="0"/>
      <w:marBottom w:val="0"/>
      <w:divBdr>
        <w:top w:val="none" w:sz="0" w:space="0" w:color="auto"/>
        <w:left w:val="none" w:sz="0" w:space="0" w:color="auto"/>
        <w:bottom w:val="none" w:sz="0" w:space="0" w:color="auto"/>
        <w:right w:val="none" w:sz="0" w:space="0" w:color="auto"/>
      </w:divBdr>
    </w:div>
    <w:div w:id="646326268">
      <w:bodyDiv w:val="1"/>
      <w:marLeft w:val="0"/>
      <w:marRight w:val="0"/>
      <w:marTop w:val="0"/>
      <w:marBottom w:val="0"/>
      <w:divBdr>
        <w:top w:val="none" w:sz="0" w:space="0" w:color="auto"/>
        <w:left w:val="none" w:sz="0" w:space="0" w:color="auto"/>
        <w:bottom w:val="none" w:sz="0" w:space="0" w:color="auto"/>
        <w:right w:val="none" w:sz="0" w:space="0" w:color="auto"/>
      </w:divBdr>
    </w:div>
    <w:div w:id="661810974">
      <w:bodyDiv w:val="1"/>
      <w:marLeft w:val="0"/>
      <w:marRight w:val="0"/>
      <w:marTop w:val="0"/>
      <w:marBottom w:val="0"/>
      <w:divBdr>
        <w:top w:val="none" w:sz="0" w:space="0" w:color="auto"/>
        <w:left w:val="none" w:sz="0" w:space="0" w:color="auto"/>
        <w:bottom w:val="none" w:sz="0" w:space="0" w:color="auto"/>
        <w:right w:val="none" w:sz="0" w:space="0" w:color="auto"/>
      </w:divBdr>
    </w:div>
    <w:div w:id="673991212">
      <w:bodyDiv w:val="1"/>
      <w:marLeft w:val="0"/>
      <w:marRight w:val="0"/>
      <w:marTop w:val="0"/>
      <w:marBottom w:val="0"/>
      <w:divBdr>
        <w:top w:val="none" w:sz="0" w:space="0" w:color="auto"/>
        <w:left w:val="none" w:sz="0" w:space="0" w:color="auto"/>
        <w:bottom w:val="none" w:sz="0" w:space="0" w:color="auto"/>
        <w:right w:val="none" w:sz="0" w:space="0" w:color="auto"/>
      </w:divBdr>
    </w:div>
    <w:div w:id="674572189">
      <w:bodyDiv w:val="1"/>
      <w:marLeft w:val="0"/>
      <w:marRight w:val="0"/>
      <w:marTop w:val="0"/>
      <w:marBottom w:val="0"/>
      <w:divBdr>
        <w:top w:val="none" w:sz="0" w:space="0" w:color="auto"/>
        <w:left w:val="none" w:sz="0" w:space="0" w:color="auto"/>
        <w:bottom w:val="none" w:sz="0" w:space="0" w:color="auto"/>
        <w:right w:val="none" w:sz="0" w:space="0" w:color="auto"/>
      </w:divBdr>
    </w:div>
    <w:div w:id="677080148">
      <w:bodyDiv w:val="1"/>
      <w:marLeft w:val="0"/>
      <w:marRight w:val="0"/>
      <w:marTop w:val="0"/>
      <w:marBottom w:val="0"/>
      <w:divBdr>
        <w:top w:val="none" w:sz="0" w:space="0" w:color="auto"/>
        <w:left w:val="none" w:sz="0" w:space="0" w:color="auto"/>
        <w:bottom w:val="none" w:sz="0" w:space="0" w:color="auto"/>
        <w:right w:val="none" w:sz="0" w:space="0" w:color="auto"/>
      </w:divBdr>
    </w:div>
    <w:div w:id="678851894">
      <w:bodyDiv w:val="1"/>
      <w:marLeft w:val="0"/>
      <w:marRight w:val="0"/>
      <w:marTop w:val="0"/>
      <w:marBottom w:val="0"/>
      <w:divBdr>
        <w:top w:val="none" w:sz="0" w:space="0" w:color="auto"/>
        <w:left w:val="none" w:sz="0" w:space="0" w:color="auto"/>
        <w:bottom w:val="none" w:sz="0" w:space="0" w:color="auto"/>
        <w:right w:val="none" w:sz="0" w:space="0" w:color="auto"/>
      </w:divBdr>
    </w:div>
    <w:div w:id="686100315">
      <w:bodyDiv w:val="1"/>
      <w:marLeft w:val="0"/>
      <w:marRight w:val="0"/>
      <w:marTop w:val="0"/>
      <w:marBottom w:val="0"/>
      <w:divBdr>
        <w:top w:val="none" w:sz="0" w:space="0" w:color="auto"/>
        <w:left w:val="none" w:sz="0" w:space="0" w:color="auto"/>
        <w:bottom w:val="none" w:sz="0" w:space="0" w:color="auto"/>
        <w:right w:val="none" w:sz="0" w:space="0" w:color="auto"/>
      </w:divBdr>
    </w:div>
    <w:div w:id="686908140">
      <w:bodyDiv w:val="1"/>
      <w:marLeft w:val="0"/>
      <w:marRight w:val="0"/>
      <w:marTop w:val="0"/>
      <w:marBottom w:val="0"/>
      <w:divBdr>
        <w:top w:val="none" w:sz="0" w:space="0" w:color="auto"/>
        <w:left w:val="none" w:sz="0" w:space="0" w:color="auto"/>
        <w:bottom w:val="none" w:sz="0" w:space="0" w:color="auto"/>
        <w:right w:val="none" w:sz="0" w:space="0" w:color="auto"/>
      </w:divBdr>
    </w:div>
    <w:div w:id="687221076">
      <w:bodyDiv w:val="1"/>
      <w:marLeft w:val="0"/>
      <w:marRight w:val="0"/>
      <w:marTop w:val="0"/>
      <w:marBottom w:val="0"/>
      <w:divBdr>
        <w:top w:val="none" w:sz="0" w:space="0" w:color="auto"/>
        <w:left w:val="none" w:sz="0" w:space="0" w:color="auto"/>
        <w:bottom w:val="none" w:sz="0" w:space="0" w:color="auto"/>
        <w:right w:val="none" w:sz="0" w:space="0" w:color="auto"/>
      </w:divBdr>
    </w:div>
    <w:div w:id="695430537">
      <w:bodyDiv w:val="1"/>
      <w:marLeft w:val="0"/>
      <w:marRight w:val="0"/>
      <w:marTop w:val="0"/>
      <w:marBottom w:val="0"/>
      <w:divBdr>
        <w:top w:val="none" w:sz="0" w:space="0" w:color="auto"/>
        <w:left w:val="none" w:sz="0" w:space="0" w:color="auto"/>
        <w:bottom w:val="none" w:sz="0" w:space="0" w:color="auto"/>
        <w:right w:val="none" w:sz="0" w:space="0" w:color="auto"/>
      </w:divBdr>
    </w:div>
    <w:div w:id="695619471">
      <w:bodyDiv w:val="1"/>
      <w:marLeft w:val="0"/>
      <w:marRight w:val="0"/>
      <w:marTop w:val="0"/>
      <w:marBottom w:val="0"/>
      <w:divBdr>
        <w:top w:val="none" w:sz="0" w:space="0" w:color="auto"/>
        <w:left w:val="none" w:sz="0" w:space="0" w:color="auto"/>
        <w:bottom w:val="none" w:sz="0" w:space="0" w:color="auto"/>
        <w:right w:val="none" w:sz="0" w:space="0" w:color="auto"/>
      </w:divBdr>
      <w:divsChild>
        <w:div w:id="1676179726">
          <w:marLeft w:val="0"/>
          <w:marRight w:val="0"/>
          <w:marTop w:val="0"/>
          <w:marBottom w:val="0"/>
          <w:divBdr>
            <w:top w:val="none" w:sz="0" w:space="0" w:color="auto"/>
            <w:left w:val="none" w:sz="0" w:space="0" w:color="auto"/>
            <w:bottom w:val="none" w:sz="0" w:space="0" w:color="auto"/>
            <w:right w:val="none" w:sz="0" w:space="0" w:color="auto"/>
          </w:divBdr>
          <w:divsChild>
            <w:div w:id="5010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058">
      <w:bodyDiv w:val="1"/>
      <w:marLeft w:val="0"/>
      <w:marRight w:val="0"/>
      <w:marTop w:val="0"/>
      <w:marBottom w:val="0"/>
      <w:divBdr>
        <w:top w:val="none" w:sz="0" w:space="0" w:color="auto"/>
        <w:left w:val="none" w:sz="0" w:space="0" w:color="auto"/>
        <w:bottom w:val="none" w:sz="0" w:space="0" w:color="auto"/>
        <w:right w:val="none" w:sz="0" w:space="0" w:color="auto"/>
      </w:divBdr>
    </w:div>
    <w:div w:id="710306956">
      <w:bodyDiv w:val="1"/>
      <w:marLeft w:val="0"/>
      <w:marRight w:val="0"/>
      <w:marTop w:val="0"/>
      <w:marBottom w:val="0"/>
      <w:divBdr>
        <w:top w:val="none" w:sz="0" w:space="0" w:color="auto"/>
        <w:left w:val="none" w:sz="0" w:space="0" w:color="auto"/>
        <w:bottom w:val="none" w:sz="0" w:space="0" w:color="auto"/>
        <w:right w:val="none" w:sz="0" w:space="0" w:color="auto"/>
      </w:divBdr>
      <w:divsChild>
        <w:div w:id="57287703">
          <w:marLeft w:val="0"/>
          <w:marRight w:val="0"/>
          <w:marTop w:val="0"/>
          <w:marBottom w:val="0"/>
          <w:divBdr>
            <w:top w:val="none" w:sz="0" w:space="0" w:color="auto"/>
            <w:left w:val="none" w:sz="0" w:space="0" w:color="auto"/>
            <w:bottom w:val="none" w:sz="0" w:space="0" w:color="auto"/>
            <w:right w:val="none" w:sz="0" w:space="0" w:color="auto"/>
          </w:divBdr>
          <w:divsChild>
            <w:div w:id="1441603266">
              <w:marLeft w:val="0"/>
              <w:marRight w:val="0"/>
              <w:marTop w:val="0"/>
              <w:marBottom w:val="0"/>
              <w:divBdr>
                <w:top w:val="none" w:sz="0" w:space="0" w:color="auto"/>
                <w:left w:val="none" w:sz="0" w:space="0" w:color="auto"/>
                <w:bottom w:val="none" w:sz="0" w:space="0" w:color="auto"/>
                <w:right w:val="none" w:sz="0" w:space="0" w:color="auto"/>
              </w:divBdr>
            </w:div>
            <w:div w:id="3383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1141">
      <w:bodyDiv w:val="1"/>
      <w:marLeft w:val="0"/>
      <w:marRight w:val="0"/>
      <w:marTop w:val="0"/>
      <w:marBottom w:val="0"/>
      <w:divBdr>
        <w:top w:val="none" w:sz="0" w:space="0" w:color="auto"/>
        <w:left w:val="none" w:sz="0" w:space="0" w:color="auto"/>
        <w:bottom w:val="none" w:sz="0" w:space="0" w:color="auto"/>
        <w:right w:val="none" w:sz="0" w:space="0" w:color="auto"/>
      </w:divBdr>
    </w:div>
    <w:div w:id="729622191">
      <w:bodyDiv w:val="1"/>
      <w:marLeft w:val="0"/>
      <w:marRight w:val="0"/>
      <w:marTop w:val="0"/>
      <w:marBottom w:val="0"/>
      <w:divBdr>
        <w:top w:val="none" w:sz="0" w:space="0" w:color="auto"/>
        <w:left w:val="none" w:sz="0" w:space="0" w:color="auto"/>
        <w:bottom w:val="none" w:sz="0" w:space="0" w:color="auto"/>
        <w:right w:val="none" w:sz="0" w:space="0" w:color="auto"/>
      </w:divBdr>
    </w:div>
    <w:div w:id="734547574">
      <w:bodyDiv w:val="1"/>
      <w:marLeft w:val="0"/>
      <w:marRight w:val="0"/>
      <w:marTop w:val="0"/>
      <w:marBottom w:val="0"/>
      <w:divBdr>
        <w:top w:val="none" w:sz="0" w:space="0" w:color="auto"/>
        <w:left w:val="none" w:sz="0" w:space="0" w:color="auto"/>
        <w:bottom w:val="none" w:sz="0" w:space="0" w:color="auto"/>
        <w:right w:val="none" w:sz="0" w:space="0" w:color="auto"/>
      </w:divBdr>
      <w:divsChild>
        <w:div w:id="216361585">
          <w:marLeft w:val="0"/>
          <w:marRight w:val="0"/>
          <w:marTop w:val="0"/>
          <w:marBottom w:val="0"/>
          <w:divBdr>
            <w:top w:val="none" w:sz="0" w:space="0" w:color="auto"/>
            <w:left w:val="none" w:sz="0" w:space="0" w:color="auto"/>
            <w:bottom w:val="none" w:sz="0" w:space="0" w:color="auto"/>
            <w:right w:val="none" w:sz="0" w:space="0" w:color="auto"/>
          </w:divBdr>
          <w:divsChild>
            <w:div w:id="1581015845">
              <w:marLeft w:val="0"/>
              <w:marRight w:val="0"/>
              <w:marTop w:val="0"/>
              <w:marBottom w:val="0"/>
              <w:divBdr>
                <w:top w:val="none" w:sz="0" w:space="0" w:color="auto"/>
                <w:left w:val="none" w:sz="0" w:space="0" w:color="auto"/>
                <w:bottom w:val="none" w:sz="0" w:space="0" w:color="auto"/>
                <w:right w:val="none" w:sz="0" w:space="0" w:color="auto"/>
              </w:divBdr>
            </w:div>
            <w:div w:id="838039668">
              <w:marLeft w:val="0"/>
              <w:marRight w:val="0"/>
              <w:marTop w:val="0"/>
              <w:marBottom w:val="0"/>
              <w:divBdr>
                <w:top w:val="none" w:sz="0" w:space="0" w:color="auto"/>
                <w:left w:val="none" w:sz="0" w:space="0" w:color="auto"/>
                <w:bottom w:val="none" w:sz="0" w:space="0" w:color="auto"/>
                <w:right w:val="none" w:sz="0" w:space="0" w:color="auto"/>
              </w:divBdr>
            </w:div>
            <w:div w:id="828593711">
              <w:marLeft w:val="0"/>
              <w:marRight w:val="0"/>
              <w:marTop w:val="0"/>
              <w:marBottom w:val="0"/>
              <w:divBdr>
                <w:top w:val="none" w:sz="0" w:space="0" w:color="auto"/>
                <w:left w:val="none" w:sz="0" w:space="0" w:color="auto"/>
                <w:bottom w:val="none" w:sz="0" w:space="0" w:color="auto"/>
                <w:right w:val="none" w:sz="0" w:space="0" w:color="auto"/>
              </w:divBdr>
            </w:div>
            <w:div w:id="1626277456">
              <w:marLeft w:val="0"/>
              <w:marRight w:val="0"/>
              <w:marTop w:val="0"/>
              <w:marBottom w:val="0"/>
              <w:divBdr>
                <w:top w:val="none" w:sz="0" w:space="0" w:color="auto"/>
                <w:left w:val="none" w:sz="0" w:space="0" w:color="auto"/>
                <w:bottom w:val="none" w:sz="0" w:space="0" w:color="auto"/>
                <w:right w:val="none" w:sz="0" w:space="0" w:color="auto"/>
              </w:divBdr>
            </w:div>
            <w:div w:id="691616660">
              <w:marLeft w:val="0"/>
              <w:marRight w:val="0"/>
              <w:marTop w:val="0"/>
              <w:marBottom w:val="0"/>
              <w:divBdr>
                <w:top w:val="none" w:sz="0" w:space="0" w:color="auto"/>
                <w:left w:val="none" w:sz="0" w:space="0" w:color="auto"/>
                <w:bottom w:val="none" w:sz="0" w:space="0" w:color="auto"/>
                <w:right w:val="none" w:sz="0" w:space="0" w:color="auto"/>
              </w:divBdr>
            </w:div>
            <w:div w:id="777331464">
              <w:marLeft w:val="0"/>
              <w:marRight w:val="0"/>
              <w:marTop w:val="0"/>
              <w:marBottom w:val="0"/>
              <w:divBdr>
                <w:top w:val="none" w:sz="0" w:space="0" w:color="auto"/>
                <w:left w:val="none" w:sz="0" w:space="0" w:color="auto"/>
                <w:bottom w:val="none" w:sz="0" w:space="0" w:color="auto"/>
                <w:right w:val="none" w:sz="0" w:space="0" w:color="auto"/>
              </w:divBdr>
            </w:div>
            <w:div w:id="86464627">
              <w:marLeft w:val="0"/>
              <w:marRight w:val="0"/>
              <w:marTop w:val="0"/>
              <w:marBottom w:val="0"/>
              <w:divBdr>
                <w:top w:val="none" w:sz="0" w:space="0" w:color="auto"/>
                <w:left w:val="none" w:sz="0" w:space="0" w:color="auto"/>
                <w:bottom w:val="none" w:sz="0" w:space="0" w:color="auto"/>
                <w:right w:val="none" w:sz="0" w:space="0" w:color="auto"/>
              </w:divBdr>
            </w:div>
            <w:div w:id="1179612538">
              <w:marLeft w:val="0"/>
              <w:marRight w:val="0"/>
              <w:marTop w:val="0"/>
              <w:marBottom w:val="0"/>
              <w:divBdr>
                <w:top w:val="none" w:sz="0" w:space="0" w:color="auto"/>
                <w:left w:val="none" w:sz="0" w:space="0" w:color="auto"/>
                <w:bottom w:val="none" w:sz="0" w:space="0" w:color="auto"/>
                <w:right w:val="none" w:sz="0" w:space="0" w:color="auto"/>
              </w:divBdr>
            </w:div>
            <w:div w:id="1784380870">
              <w:marLeft w:val="0"/>
              <w:marRight w:val="0"/>
              <w:marTop w:val="0"/>
              <w:marBottom w:val="0"/>
              <w:divBdr>
                <w:top w:val="none" w:sz="0" w:space="0" w:color="auto"/>
                <w:left w:val="none" w:sz="0" w:space="0" w:color="auto"/>
                <w:bottom w:val="none" w:sz="0" w:space="0" w:color="auto"/>
                <w:right w:val="none" w:sz="0" w:space="0" w:color="auto"/>
              </w:divBdr>
            </w:div>
            <w:div w:id="1119452307">
              <w:marLeft w:val="0"/>
              <w:marRight w:val="0"/>
              <w:marTop w:val="0"/>
              <w:marBottom w:val="0"/>
              <w:divBdr>
                <w:top w:val="none" w:sz="0" w:space="0" w:color="auto"/>
                <w:left w:val="none" w:sz="0" w:space="0" w:color="auto"/>
                <w:bottom w:val="none" w:sz="0" w:space="0" w:color="auto"/>
                <w:right w:val="none" w:sz="0" w:space="0" w:color="auto"/>
              </w:divBdr>
            </w:div>
            <w:div w:id="1312834554">
              <w:marLeft w:val="0"/>
              <w:marRight w:val="0"/>
              <w:marTop w:val="0"/>
              <w:marBottom w:val="0"/>
              <w:divBdr>
                <w:top w:val="none" w:sz="0" w:space="0" w:color="auto"/>
                <w:left w:val="none" w:sz="0" w:space="0" w:color="auto"/>
                <w:bottom w:val="none" w:sz="0" w:space="0" w:color="auto"/>
                <w:right w:val="none" w:sz="0" w:space="0" w:color="auto"/>
              </w:divBdr>
            </w:div>
            <w:div w:id="2050034180">
              <w:marLeft w:val="0"/>
              <w:marRight w:val="0"/>
              <w:marTop w:val="0"/>
              <w:marBottom w:val="0"/>
              <w:divBdr>
                <w:top w:val="none" w:sz="0" w:space="0" w:color="auto"/>
                <w:left w:val="none" w:sz="0" w:space="0" w:color="auto"/>
                <w:bottom w:val="none" w:sz="0" w:space="0" w:color="auto"/>
                <w:right w:val="none" w:sz="0" w:space="0" w:color="auto"/>
              </w:divBdr>
            </w:div>
            <w:div w:id="1491747339">
              <w:marLeft w:val="0"/>
              <w:marRight w:val="0"/>
              <w:marTop w:val="0"/>
              <w:marBottom w:val="0"/>
              <w:divBdr>
                <w:top w:val="none" w:sz="0" w:space="0" w:color="auto"/>
                <w:left w:val="none" w:sz="0" w:space="0" w:color="auto"/>
                <w:bottom w:val="none" w:sz="0" w:space="0" w:color="auto"/>
                <w:right w:val="none" w:sz="0" w:space="0" w:color="auto"/>
              </w:divBdr>
            </w:div>
            <w:div w:id="716970964">
              <w:marLeft w:val="0"/>
              <w:marRight w:val="0"/>
              <w:marTop w:val="0"/>
              <w:marBottom w:val="0"/>
              <w:divBdr>
                <w:top w:val="none" w:sz="0" w:space="0" w:color="auto"/>
                <w:left w:val="none" w:sz="0" w:space="0" w:color="auto"/>
                <w:bottom w:val="none" w:sz="0" w:space="0" w:color="auto"/>
                <w:right w:val="none" w:sz="0" w:space="0" w:color="auto"/>
              </w:divBdr>
            </w:div>
            <w:div w:id="492256036">
              <w:marLeft w:val="0"/>
              <w:marRight w:val="0"/>
              <w:marTop w:val="0"/>
              <w:marBottom w:val="0"/>
              <w:divBdr>
                <w:top w:val="none" w:sz="0" w:space="0" w:color="auto"/>
                <w:left w:val="none" w:sz="0" w:space="0" w:color="auto"/>
                <w:bottom w:val="none" w:sz="0" w:space="0" w:color="auto"/>
                <w:right w:val="none" w:sz="0" w:space="0" w:color="auto"/>
              </w:divBdr>
            </w:div>
            <w:div w:id="20721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7804">
      <w:bodyDiv w:val="1"/>
      <w:marLeft w:val="0"/>
      <w:marRight w:val="0"/>
      <w:marTop w:val="0"/>
      <w:marBottom w:val="0"/>
      <w:divBdr>
        <w:top w:val="none" w:sz="0" w:space="0" w:color="auto"/>
        <w:left w:val="none" w:sz="0" w:space="0" w:color="auto"/>
        <w:bottom w:val="none" w:sz="0" w:space="0" w:color="auto"/>
        <w:right w:val="none" w:sz="0" w:space="0" w:color="auto"/>
      </w:divBdr>
    </w:div>
    <w:div w:id="758527753">
      <w:bodyDiv w:val="1"/>
      <w:marLeft w:val="0"/>
      <w:marRight w:val="0"/>
      <w:marTop w:val="0"/>
      <w:marBottom w:val="0"/>
      <w:divBdr>
        <w:top w:val="none" w:sz="0" w:space="0" w:color="auto"/>
        <w:left w:val="none" w:sz="0" w:space="0" w:color="auto"/>
        <w:bottom w:val="none" w:sz="0" w:space="0" w:color="auto"/>
        <w:right w:val="none" w:sz="0" w:space="0" w:color="auto"/>
      </w:divBdr>
    </w:div>
    <w:div w:id="759983604">
      <w:bodyDiv w:val="1"/>
      <w:marLeft w:val="0"/>
      <w:marRight w:val="0"/>
      <w:marTop w:val="0"/>
      <w:marBottom w:val="0"/>
      <w:divBdr>
        <w:top w:val="none" w:sz="0" w:space="0" w:color="auto"/>
        <w:left w:val="none" w:sz="0" w:space="0" w:color="auto"/>
        <w:bottom w:val="none" w:sz="0" w:space="0" w:color="auto"/>
        <w:right w:val="none" w:sz="0" w:space="0" w:color="auto"/>
      </w:divBdr>
    </w:div>
    <w:div w:id="787431866">
      <w:bodyDiv w:val="1"/>
      <w:marLeft w:val="0"/>
      <w:marRight w:val="0"/>
      <w:marTop w:val="0"/>
      <w:marBottom w:val="0"/>
      <w:divBdr>
        <w:top w:val="none" w:sz="0" w:space="0" w:color="auto"/>
        <w:left w:val="none" w:sz="0" w:space="0" w:color="auto"/>
        <w:bottom w:val="none" w:sz="0" w:space="0" w:color="auto"/>
        <w:right w:val="none" w:sz="0" w:space="0" w:color="auto"/>
      </w:divBdr>
    </w:div>
    <w:div w:id="802387853">
      <w:bodyDiv w:val="1"/>
      <w:marLeft w:val="0"/>
      <w:marRight w:val="0"/>
      <w:marTop w:val="0"/>
      <w:marBottom w:val="0"/>
      <w:divBdr>
        <w:top w:val="none" w:sz="0" w:space="0" w:color="auto"/>
        <w:left w:val="none" w:sz="0" w:space="0" w:color="auto"/>
        <w:bottom w:val="none" w:sz="0" w:space="0" w:color="auto"/>
        <w:right w:val="none" w:sz="0" w:space="0" w:color="auto"/>
      </w:divBdr>
    </w:div>
    <w:div w:id="805591157">
      <w:bodyDiv w:val="1"/>
      <w:marLeft w:val="0"/>
      <w:marRight w:val="0"/>
      <w:marTop w:val="0"/>
      <w:marBottom w:val="0"/>
      <w:divBdr>
        <w:top w:val="none" w:sz="0" w:space="0" w:color="auto"/>
        <w:left w:val="none" w:sz="0" w:space="0" w:color="auto"/>
        <w:bottom w:val="none" w:sz="0" w:space="0" w:color="auto"/>
        <w:right w:val="none" w:sz="0" w:space="0" w:color="auto"/>
      </w:divBdr>
    </w:div>
    <w:div w:id="839664544">
      <w:bodyDiv w:val="1"/>
      <w:marLeft w:val="0"/>
      <w:marRight w:val="0"/>
      <w:marTop w:val="0"/>
      <w:marBottom w:val="0"/>
      <w:divBdr>
        <w:top w:val="none" w:sz="0" w:space="0" w:color="auto"/>
        <w:left w:val="none" w:sz="0" w:space="0" w:color="auto"/>
        <w:bottom w:val="none" w:sz="0" w:space="0" w:color="auto"/>
        <w:right w:val="none" w:sz="0" w:space="0" w:color="auto"/>
      </w:divBdr>
    </w:div>
    <w:div w:id="84582289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85292475">
      <w:bodyDiv w:val="1"/>
      <w:marLeft w:val="0"/>
      <w:marRight w:val="0"/>
      <w:marTop w:val="0"/>
      <w:marBottom w:val="0"/>
      <w:divBdr>
        <w:top w:val="none" w:sz="0" w:space="0" w:color="auto"/>
        <w:left w:val="none" w:sz="0" w:space="0" w:color="auto"/>
        <w:bottom w:val="none" w:sz="0" w:space="0" w:color="auto"/>
        <w:right w:val="none" w:sz="0" w:space="0" w:color="auto"/>
      </w:divBdr>
    </w:div>
    <w:div w:id="892931809">
      <w:bodyDiv w:val="1"/>
      <w:marLeft w:val="0"/>
      <w:marRight w:val="0"/>
      <w:marTop w:val="0"/>
      <w:marBottom w:val="0"/>
      <w:divBdr>
        <w:top w:val="none" w:sz="0" w:space="0" w:color="auto"/>
        <w:left w:val="none" w:sz="0" w:space="0" w:color="auto"/>
        <w:bottom w:val="none" w:sz="0" w:space="0" w:color="auto"/>
        <w:right w:val="none" w:sz="0" w:space="0" w:color="auto"/>
      </w:divBdr>
    </w:div>
    <w:div w:id="903952370">
      <w:bodyDiv w:val="1"/>
      <w:marLeft w:val="0"/>
      <w:marRight w:val="0"/>
      <w:marTop w:val="0"/>
      <w:marBottom w:val="0"/>
      <w:divBdr>
        <w:top w:val="none" w:sz="0" w:space="0" w:color="auto"/>
        <w:left w:val="none" w:sz="0" w:space="0" w:color="auto"/>
        <w:bottom w:val="none" w:sz="0" w:space="0" w:color="auto"/>
        <w:right w:val="none" w:sz="0" w:space="0" w:color="auto"/>
      </w:divBdr>
    </w:div>
    <w:div w:id="913973712">
      <w:bodyDiv w:val="1"/>
      <w:marLeft w:val="0"/>
      <w:marRight w:val="0"/>
      <w:marTop w:val="0"/>
      <w:marBottom w:val="0"/>
      <w:divBdr>
        <w:top w:val="none" w:sz="0" w:space="0" w:color="auto"/>
        <w:left w:val="none" w:sz="0" w:space="0" w:color="auto"/>
        <w:bottom w:val="none" w:sz="0" w:space="0" w:color="auto"/>
        <w:right w:val="none" w:sz="0" w:space="0" w:color="auto"/>
      </w:divBdr>
    </w:div>
    <w:div w:id="916866649">
      <w:bodyDiv w:val="1"/>
      <w:marLeft w:val="0"/>
      <w:marRight w:val="0"/>
      <w:marTop w:val="0"/>
      <w:marBottom w:val="0"/>
      <w:divBdr>
        <w:top w:val="none" w:sz="0" w:space="0" w:color="auto"/>
        <w:left w:val="none" w:sz="0" w:space="0" w:color="auto"/>
        <w:bottom w:val="none" w:sz="0" w:space="0" w:color="auto"/>
        <w:right w:val="none" w:sz="0" w:space="0" w:color="auto"/>
      </w:divBdr>
    </w:div>
    <w:div w:id="956330797">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142942">
      <w:bodyDiv w:val="1"/>
      <w:marLeft w:val="0"/>
      <w:marRight w:val="0"/>
      <w:marTop w:val="0"/>
      <w:marBottom w:val="0"/>
      <w:divBdr>
        <w:top w:val="none" w:sz="0" w:space="0" w:color="auto"/>
        <w:left w:val="none" w:sz="0" w:space="0" w:color="auto"/>
        <w:bottom w:val="none" w:sz="0" w:space="0" w:color="auto"/>
        <w:right w:val="none" w:sz="0" w:space="0" w:color="auto"/>
      </w:divBdr>
    </w:div>
    <w:div w:id="974530481">
      <w:bodyDiv w:val="1"/>
      <w:marLeft w:val="0"/>
      <w:marRight w:val="0"/>
      <w:marTop w:val="0"/>
      <w:marBottom w:val="0"/>
      <w:divBdr>
        <w:top w:val="none" w:sz="0" w:space="0" w:color="auto"/>
        <w:left w:val="none" w:sz="0" w:space="0" w:color="auto"/>
        <w:bottom w:val="none" w:sz="0" w:space="0" w:color="auto"/>
        <w:right w:val="none" w:sz="0" w:space="0" w:color="auto"/>
      </w:divBdr>
    </w:div>
    <w:div w:id="983050516">
      <w:bodyDiv w:val="1"/>
      <w:marLeft w:val="0"/>
      <w:marRight w:val="0"/>
      <w:marTop w:val="0"/>
      <w:marBottom w:val="0"/>
      <w:divBdr>
        <w:top w:val="none" w:sz="0" w:space="0" w:color="auto"/>
        <w:left w:val="none" w:sz="0" w:space="0" w:color="auto"/>
        <w:bottom w:val="none" w:sz="0" w:space="0" w:color="auto"/>
        <w:right w:val="none" w:sz="0" w:space="0" w:color="auto"/>
      </w:divBdr>
    </w:div>
    <w:div w:id="999962504">
      <w:bodyDiv w:val="1"/>
      <w:marLeft w:val="0"/>
      <w:marRight w:val="0"/>
      <w:marTop w:val="0"/>
      <w:marBottom w:val="0"/>
      <w:divBdr>
        <w:top w:val="none" w:sz="0" w:space="0" w:color="auto"/>
        <w:left w:val="none" w:sz="0" w:space="0" w:color="auto"/>
        <w:bottom w:val="none" w:sz="0" w:space="0" w:color="auto"/>
        <w:right w:val="none" w:sz="0" w:space="0" w:color="auto"/>
      </w:divBdr>
      <w:divsChild>
        <w:div w:id="204606516">
          <w:marLeft w:val="0"/>
          <w:marRight w:val="0"/>
          <w:marTop w:val="0"/>
          <w:marBottom w:val="0"/>
          <w:divBdr>
            <w:top w:val="none" w:sz="0" w:space="0" w:color="auto"/>
            <w:left w:val="none" w:sz="0" w:space="0" w:color="auto"/>
            <w:bottom w:val="none" w:sz="0" w:space="0" w:color="auto"/>
            <w:right w:val="none" w:sz="0" w:space="0" w:color="auto"/>
          </w:divBdr>
          <w:divsChild>
            <w:div w:id="14991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4579259">
      <w:bodyDiv w:val="1"/>
      <w:marLeft w:val="0"/>
      <w:marRight w:val="0"/>
      <w:marTop w:val="0"/>
      <w:marBottom w:val="0"/>
      <w:divBdr>
        <w:top w:val="none" w:sz="0" w:space="0" w:color="auto"/>
        <w:left w:val="none" w:sz="0" w:space="0" w:color="auto"/>
        <w:bottom w:val="none" w:sz="0" w:space="0" w:color="auto"/>
        <w:right w:val="none" w:sz="0" w:space="0" w:color="auto"/>
      </w:divBdr>
    </w:div>
    <w:div w:id="1026443029">
      <w:bodyDiv w:val="1"/>
      <w:marLeft w:val="0"/>
      <w:marRight w:val="0"/>
      <w:marTop w:val="0"/>
      <w:marBottom w:val="0"/>
      <w:divBdr>
        <w:top w:val="none" w:sz="0" w:space="0" w:color="auto"/>
        <w:left w:val="none" w:sz="0" w:space="0" w:color="auto"/>
        <w:bottom w:val="none" w:sz="0" w:space="0" w:color="auto"/>
        <w:right w:val="none" w:sz="0" w:space="0" w:color="auto"/>
      </w:divBdr>
    </w:div>
    <w:div w:id="1037008383">
      <w:bodyDiv w:val="1"/>
      <w:marLeft w:val="0"/>
      <w:marRight w:val="0"/>
      <w:marTop w:val="0"/>
      <w:marBottom w:val="0"/>
      <w:divBdr>
        <w:top w:val="none" w:sz="0" w:space="0" w:color="auto"/>
        <w:left w:val="none" w:sz="0" w:space="0" w:color="auto"/>
        <w:bottom w:val="none" w:sz="0" w:space="0" w:color="auto"/>
        <w:right w:val="none" w:sz="0" w:space="0" w:color="auto"/>
      </w:divBdr>
    </w:div>
    <w:div w:id="1054892594">
      <w:bodyDiv w:val="1"/>
      <w:marLeft w:val="0"/>
      <w:marRight w:val="0"/>
      <w:marTop w:val="0"/>
      <w:marBottom w:val="0"/>
      <w:divBdr>
        <w:top w:val="none" w:sz="0" w:space="0" w:color="auto"/>
        <w:left w:val="none" w:sz="0" w:space="0" w:color="auto"/>
        <w:bottom w:val="none" w:sz="0" w:space="0" w:color="auto"/>
        <w:right w:val="none" w:sz="0" w:space="0" w:color="auto"/>
      </w:divBdr>
    </w:div>
    <w:div w:id="105600761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6247692">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7099085">
      <w:bodyDiv w:val="1"/>
      <w:marLeft w:val="0"/>
      <w:marRight w:val="0"/>
      <w:marTop w:val="0"/>
      <w:marBottom w:val="0"/>
      <w:divBdr>
        <w:top w:val="none" w:sz="0" w:space="0" w:color="auto"/>
        <w:left w:val="none" w:sz="0" w:space="0" w:color="auto"/>
        <w:bottom w:val="none" w:sz="0" w:space="0" w:color="auto"/>
        <w:right w:val="none" w:sz="0" w:space="0" w:color="auto"/>
      </w:divBdr>
    </w:div>
    <w:div w:id="1122456788">
      <w:bodyDiv w:val="1"/>
      <w:marLeft w:val="0"/>
      <w:marRight w:val="0"/>
      <w:marTop w:val="0"/>
      <w:marBottom w:val="0"/>
      <w:divBdr>
        <w:top w:val="none" w:sz="0" w:space="0" w:color="auto"/>
        <w:left w:val="none" w:sz="0" w:space="0" w:color="auto"/>
        <w:bottom w:val="none" w:sz="0" w:space="0" w:color="auto"/>
        <w:right w:val="none" w:sz="0" w:space="0" w:color="auto"/>
      </w:divBdr>
    </w:div>
    <w:div w:id="1141382367">
      <w:bodyDiv w:val="1"/>
      <w:marLeft w:val="0"/>
      <w:marRight w:val="0"/>
      <w:marTop w:val="0"/>
      <w:marBottom w:val="0"/>
      <w:divBdr>
        <w:top w:val="none" w:sz="0" w:space="0" w:color="auto"/>
        <w:left w:val="none" w:sz="0" w:space="0" w:color="auto"/>
        <w:bottom w:val="none" w:sz="0" w:space="0" w:color="auto"/>
        <w:right w:val="none" w:sz="0" w:space="0" w:color="auto"/>
      </w:divBdr>
      <w:divsChild>
        <w:div w:id="678698395">
          <w:marLeft w:val="0"/>
          <w:marRight w:val="0"/>
          <w:marTop w:val="0"/>
          <w:marBottom w:val="0"/>
          <w:divBdr>
            <w:top w:val="none" w:sz="0" w:space="0" w:color="auto"/>
            <w:left w:val="none" w:sz="0" w:space="0" w:color="auto"/>
            <w:bottom w:val="none" w:sz="0" w:space="0" w:color="auto"/>
            <w:right w:val="none" w:sz="0" w:space="0" w:color="auto"/>
          </w:divBdr>
          <w:divsChild>
            <w:div w:id="1060058131">
              <w:marLeft w:val="0"/>
              <w:marRight w:val="0"/>
              <w:marTop w:val="0"/>
              <w:marBottom w:val="0"/>
              <w:divBdr>
                <w:top w:val="none" w:sz="0" w:space="0" w:color="auto"/>
                <w:left w:val="none" w:sz="0" w:space="0" w:color="auto"/>
                <w:bottom w:val="none" w:sz="0" w:space="0" w:color="auto"/>
                <w:right w:val="none" w:sz="0" w:space="0" w:color="auto"/>
              </w:divBdr>
            </w:div>
            <w:div w:id="1616791425">
              <w:marLeft w:val="0"/>
              <w:marRight w:val="0"/>
              <w:marTop w:val="0"/>
              <w:marBottom w:val="0"/>
              <w:divBdr>
                <w:top w:val="none" w:sz="0" w:space="0" w:color="auto"/>
                <w:left w:val="none" w:sz="0" w:space="0" w:color="auto"/>
                <w:bottom w:val="none" w:sz="0" w:space="0" w:color="auto"/>
                <w:right w:val="none" w:sz="0" w:space="0" w:color="auto"/>
              </w:divBdr>
            </w:div>
            <w:div w:id="1310596721">
              <w:marLeft w:val="0"/>
              <w:marRight w:val="0"/>
              <w:marTop w:val="0"/>
              <w:marBottom w:val="0"/>
              <w:divBdr>
                <w:top w:val="none" w:sz="0" w:space="0" w:color="auto"/>
                <w:left w:val="none" w:sz="0" w:space="0" w:color="auto"/>
                <w:bottom w:val="none" w:sz="0" w:space="0" w:color="auto"/>
                <w:right w:val="none" w:sz="0" w:space="0" w:color="auto"/>
              </w:divBdr>
            </w:div>
            <w:div w:id="1496646088">
              <w:marLeft w:val="0"/>
              <w:marRight w:val="0"/>
              <w:marTop w:val="0"/>
              <w:marBottom w:val="0"/>
              <w:divBdr>
                <w:top w:val="none" w:sz="0" w:space="0" w:color="auto"/>
                <w:left w:val="none" w:sz="0" w:space="0" w:color="auto"/>
                <w:bottom w:val="none" w:sz="0" w:space="0" w:color="auto"/>
                <w:right w:val="none" w:sz="0" w:space="0" w:color="auto"/>
              </w:divBdr>
            </w:div>
            <w:div w:id="1784811192">
              <w:marLeft w:val="0"/>
              <w:marRight w:val="0"/>
              <w:marTop w:val="0"/>
              <w:marBottom w:val="0"/>
              <w:divBdr>
                <w:top w:val="none" w:sz="0" w:space="0" w:color="auto"/>
                <w:left w:val="none" w:sz="0" w:space="0" w:color="auto"/>
                <w:bottom w:val="none" w:sz="0" w:space="0" w:color="auto"/>
                <w:right w:val="none" w:sz="0" w:space="0" w:color="auto"/>
              </w:divBdr>
            </w:div>
            <w:div w:id="754203124">
              <w:marLeft w:val="0"/>
              <w:marRight w:val="0"/>
              <w:marTop w:val="0"/>
              <w:marBottom w:val="0"/>
              <w:divBdr>
                <w:top w:val="none" w:sz="0" w:space="0" w:color="auto"/>
                <w:left w:val="none" w:sz="0" w:space="0" w:color="auto"/>
                <w:bottom w:val="none" w:sz="0" w:space="0" w:color="auto"/>
                <w:right w:val="none" w:sz="0" w:space="0" w:color="auto"/>
              </w:divBdr>
            </w:div>
            <w:div w:id="1822771081">
              <w:marLeft w:val="0"/>
              <w:marRight w:val="0"/>
              <w:marTop w:val="0"/>
              <w:marBottom w:val="0"/>
              <w:divBdr>
                <w:top w:val="none" w:sz="0" w:space="0" w:color="auto"/>
                <w:left w:val="none" w:sz="0" w:space="0" w:color="auto"/>
                <w:bottom w:val="none" w:sz="0" w:space="0" w:color="auto"/>
                <w:right w:val="none" w:sz="0" w:space="0" w:color="auto"/>
              </w:divBdr>
            </w:div>
            <w:div w:id="1915314778">
              <w:marLeft w:val="0"/>
              <w:marRight w:val="0"/>
              <w:marTop w:val="0"/>
              <w:marBottom w:val="0"/>
              <w:divBdr>
                <w:top w:val="none" w:sz="0" w:space="0" w:color="auto"/>
                <w:left w:val="none" w:sz="0" w:space="0" w:color="auto"/>
                <w:bottom w:val="none" w:sz="0" w:space="0" w:color="auto"/>
                <w:right w:val="none" w:sz="0" w:space="0" w:color="auto"/>
              </w:divBdr>
            </w:div>
            <w:div w:id="1152675662">
              <w:marLeft w:val="0"/>
              <w:marRight w:val="0"/>
              <w:marTop w:val="0"/>
              <w:marBottom w:val="0"/>
              <w:divBdr>
                <w:top w:val="none" w:sz="0" w:space="0" w:color="auto"/>
                <w:left w:val="none" w:sz="0" w:space="0" w:color="auto"/>
                <w:bottom w:val="none" w:sz="0" w:space="0" w:color="auto"/>
                <w:right w:val="none" w:sz="0" w:space="0" w:color="auto"/>
              </w:divBdr>
            </w:div>
            <w:div w:id="580021749">
              <w:marLeft w:val="0"/>
              <w:marRight w:val="0"/>
              <w:marTop w:val="0"/>
              <w:marBottom w:val="0"/>
              <w:divBdr>
                <w:top w:val="none" w:sz="0" w:space="0" w:color="auto"/>
                <w:left w:val="none" w:sz="0" w:space="0" w:color="auto"/>
                <w:bottom w:val="none" w:sz="0" w:space="0" w:color="auto"/>
                <w:right w:val="none" w:sz="0" w:space="0" w:color="auto"/>
              </w:divBdr>
            </w:div>
            <w:div w:id="1955862304">
              <w:marLeft w:val="0"/>
              <w:marRight w:val="0"/>
              <w:marTop w:val="0"/>
              <w:marBottom w:val="0"/>
              <w:divBdr>
                <w:top w:val="none" w:sz="0" w:space="0" w:color="auto"/>
                <w:left w:val="none" w:sz="0" w:space="0" w:color="auto"/>
                <w:bottom w:val="none" w:sz="0" w:space="0" w:color="auto"/>
                <w:right w:val="none" w:sz="0" w:space="0" w:color="auto"/>
              </w:divBdr>
            </w:div>
            <w:div w:id="1171213062">
              <w:marLeft w:val="0"/>
              <w:marRight w:val="0"/>
              <w:marTop w:val="0"/>
              <w:marBottom w:val="0"/>
              <w:divBdr>
                <w:top w:val="none" w:sz="0" w:space="0" w:color="auto"/>
                <w:left w:val="none" w:sz="0" w:space="0" w:color="auto"/>
                <w:bottom w:val="none" w:sz="0" w:space="0" w:color="auto"/>
                <w:right w:val="none" w:sz="0" w:space="0" w:color="auto"/>
              </w:divBdr>
            </w:div>
            <w:div w:id="1302929822">
              <w:marLeft w:val="0"/>
              <w:marRight w:val="0"/>
              <w:marTop w:val="0"/>
              <w:marBottom w:val="0"/>
              <w:divBdr>
                <w:top w:val="none" w:sz="0" w:space="0" w:color="auto"/>
                <w:left w:val="none" w:sz="0" w:space="0" w:color="auto"/>
                <w:bottom w:val="none" w:sz="0" w:space="0" w:color="auto"/>
                <w:right w:val="none" w:sz="0" w:space="0" w:color="auto"/>
              </w:divBdr>
            </w:div>
            <w:div w:id="1019546997">
              <w:marLeft w:val="0"/>
              <w:marRight w:val="0"/>
              <w:marTop w:val="0"/>
              <w:marBottom w:val="0"/>
              <w:divBdr>
                <w:top w:val="none" w:sz="0" w:space="0" w:color="auto"/>
                <w:left w:val="none" w:sz="0" w:space="0" w:color="auto"/>
                <w:bottom w:val="none" w:sz="0" w:space="0" w:color="auto"/>
                <w:right w:val="none" w:sz="0" w:space="0" w:color="auto"/>
              </w:divBdr>
            </w:div>
            <w:div w:id="1422071558">
              <w:marLeft w:val="0"/>
              <w:marRight w:val="0"/>
              <w:marTop w:val="0"/>
              <w:marBottom w:val="0"/>
              <w:divBdr>
                <w:top w:val="none" w:sz="0" w:space="0" w:color="auto"/>
                <w:left w:val="none" w:sz="0" w:space="0" w:color="auto"/>
                <w:bottom w:val="none" w:sz="0" w:space="0" w:color="auto"/>
                <w:right w:val="none" w:sz="0" w:space="0" w:color="auto"/>
              </w:divBdr>
            </w:div>
            <w:div w:id="11503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7936">
      <w:bodyDiv w:val="1"/>
      <w:marLeft w:val="0"/>
      <w:marRight w:val="0"/>
      <w:marTop w:val="0"/>
      <w:marBottom w:val="0"/>
      <w:divBdr>
        <w:top w:val="none" w:sz="0" w:space="0" w:color="auto"/>
        <w:left w:val="none" w:sz="0" w:space="0" w:color="auto"/>
        <w:bottom w:val="none" w:sz="0" w:space="0" w:color="auto"/>
        <w:right w:val="none" w:sz="0" w:space="0" w:color="auto"/>
      </w:divBdr>
    </w:div>
    <w:div w:id="1160192467">
      <w:bodyDiv w:val="1"/>
      <w:marLeft w:val="0"/>
      <w:marRight w:val="0"/>
      <w:marTop w:val="0"/>
      <w:marBottom w:val="0"/>
      <w:divBdr>
        <w:top w:val="none" w:sz="0" w:space="0" w:color="auto"/>
        <w:left w:val="none" w:sz="0" w:space="0" w:color="auto"/>
        <w:bottom w:val="none" w:sz="0" w:space="0" w:color="auto"/>
        <w:right w:val="none" w:sz="0" w:space="0" w:color="auto"/>
      </w:divBdr>
    </w:div>
    <w:div w:id="1173448152">
      <w:bodyDiv w:val="1"/>
      <w:marLeft w:val="0"/>
      <w:marRight w:val="0"/>
      <w:marTop w:val="0"/>
      <w:marBottom w:val="0"/>
      <w:divBdr>
        <w:top w:val="none" w:sz="0" w:space="0" w:color="auto"/>
        <w:left w:val="none" w:sz="0" w:space="0" w:color="auto"/>
        <w:bottom w:val="none" w:sz="0" w:space="0" w:color="auto"/>
        <w:right w:val="none" w:sz="0" w:space="0" w:color="auto"/>
      </w:divBdr>
    </w:div>
    <w:div w:id="1199971007">
      <w:bodyDiv w:val="1"/>
      <w:marLeft w:val="0"/>
      <w:marRight w:val="0"/>
      <w:marTop w:val="0"/>
      <w:marBottom w:val="0"/>
      <w:divBdr>
        <w:top w:val="none" w:sz="0" w:space="0" w:color="auto"/>
        <w:left w:val="none" w:sz="0" w:space="0" w:color="auto"/>
        <w:bottom w:val="none" w:sz="0" w:space="0" w:color="auto"/>
        <w:right w:val="none" w:sz="0" w:space="0" w:color="auto"/>
      </w:divBdr>
    </w:div>
    <w:div w:id="122482897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3845">
      <w:bodyDiv w:val="1"/>
      <w:marLeft w:val="0"/>
      <w:marRight w:val="0"/>
      <w:marTop w:val="0"/>
      <w:marBottom w:val="0"/>
      <w:divBdr>
        <w:top w:val="none" w:sz="0" w:space="0" w:color="auto"/>
        <w:left w:val="none" w:sz="0" w:space="0" w:color="auto"/>
        <w:bottom w:val="none" w:sz="0" w:space="0" w:color="auto"/>
        <w:right w:val="none" w:sz="0" w:space="0" w:color="auto"/>
      </w:divBdr>
    </w:div>
    <w:div w:id="1261136745">
      <w:bodyDiv w:val="1"/>
      <w:marLeft w:val="0"/>
      <w:marRight w:val="0"/>
      <w:marTop w:val="0"/>
      <w:marBottom w:val="0"/>
      <w:divBdr>
        <w:top w:val="none" w:sz="0" w:space="0" w:color="auto"/>
        <w:left w:val="none" w:sz="0" w:space="0" w:color="auto"/>
        <w:bottom w:val="none" w:sz="0" w:space="0" w:color="auto"/>
        <w:right w:val="none" w:sz="0" w:space="0" w:color="auto"/>
      </w:divBdr>
    </w:div>
    <w:div w:id="1264190553">
      <w:bodyDiv w:val="1"/>
      <w:marLeft w:val="0"/>
      <w:marRight w:val="0"/>
      <w:marTop w:val="0"/>
      <w:marBottom w:val="0"/>
      <w:divBdr>
        <w:top w:val="none" w:sz="0" w:space="0" w:color="auto"/>
        <w:left w:val="none" w:sz="0" w:space="0" w:color="auto"/>
        <w:bottom w:val="none" w:sz="0" w:space="0" w:color="auto"/>
        <w:right w:val="none" w:sz="0" w:space="0" w:color="auto"/>
      </w:divBdr>
    </w:div>
    <w:div w:id="1276865215">
      <w:bodyDiv w:val="1"/>
      <w:marLeft w:val="0"/>
      <w:marRight w:val="0"/>
      <w:marTop w:val="0"/>
      <w:marBottom w:val="0"/>
      <w:divBdr>
        <w:top w:val="none" w:sz="0" w:space="0" w:color="auto"/>
        <w:left w:val="none" w:sz="0" w:space="0" w:color="auto"/>
        <w:bottom w:val="none" w:sz="0" w:space="0" w:color="auto"/>
        <w:right w:val="none" w:sz="0" w:space="0" w:color="auto"/>
      </w:divBdr>
    </w:div>
    <w:div w:id="1282225892">
      <w:bodyDiv w:val="1"/>
      <w:marLeft w:val="0"/>
      <w:marRight w:val="0"/>
      <w:marTop w:val="0"/>
      <w:marBottom w:val="0"/>
      <w:divBdr>
        <w:top w:val="none" w:sz="0" w:space="0" w:color="auto"/>
        <w:left w:val="none" w:sz="0" w:space="0" w:color="auto"/>
        <w:bottom w:val="none" w:sz="0" w:space="0" w:color="auto"/>
        <w:right w:val="none" w:sz="0" w:space="0" w:color="auto"/>
      </w:divBdr>
    </w:div>
    <w:div w:id="1290477083">
      <w:bodyDiv w:val="1"/>
      <w:marLeft w:val="0"/>
      <w:marRight w:val="0"/>
      <w:marTop w:val="0"/>
      <w:marBottom w:val="0"/>
      <w:divBdr>
        <w:top w:val="none" w:sz="0" w:space="0" w:color="auto"/>
        <w:left w:val="none" w:sz="0" w:space="0" w:color="auto"/>
        <w:bottom w:val="none" w:sz="0" w:space="0" w:color="auto"/>
        <w:right w:val="none" w:sz="0" w:space="0" w:color="auto"/>
      </w:divBdr>
    </w:div>
    <w:div w:id="1304044847">
      <w:bodyDiv w:val="1"/>
      <w:marLeft w:val="0"/>
      <w:marRight w:val="0"/>
      <w:marTop w:val="0"/>
      <w:marBottom w:val="0"/>
      <w:divBdr>
        <w:top w:val="none" w:sz="0" w:space="0" w:color="auto"/>
        <w:left w:val="none" w:sz="0" w:space="0" w:color="auto"/>
        <w:bottom w:val="none" w:sz="0" w:space="0" w:color="auto"/>
        <w:right w:val="none" w:sz="0" w:space="0" w:color="auto"/>
      </w:divBdr>
    </w:div>
    <w:div w:id="1313145097">
      <w:bodyDiv w:val="1"/>
      <w:marLeft w:val="0"/>
      <w:marRight w:val="0"/>
      <w:marTop w:val="0"/>
      <w:marBottom w:val="0"/>
      <w:divBdr>
        <w:top w:val="none" w:sz="0" w:space="0" w:color="auto"/>
        <w:left w:val="none" w:sz="0" w:space="0" w:color="auto"/>
        <w:bottom w:val="none" w:sz="0" w:space="0" w:color="auto"/>
        <w:right w:val="none" w:sz="0" w:space="0" w:color="auto"/>
      </w:divBdr>
    </w:div>
    <w:div w:id="1342584900">
      <w:bodyDiv w:val="1"/>
      <w:marLeft w:val="0"/>
      <w:marRight w:val="0"/>
      <w:marTop w:val="0"/>
      <w:marBottom w:val="0"/>
      <w:divBdr>
        <w:top w:val="none" w:sz="0" w:space="0" w:color="auto"/>
        <w:left w:val="none" w:sz="0" w:space="0" w:color="auto"/>
        <w:bottom w:val="none" w:sz="0" w:space="0" w:color="auto"/>
        <w:right w:val="none" w:sz="0" w:space="0" w:color="auto"/>
      </w:divBdr>
      <w:divsChild>
        <w:div w:id="634991194">
          <w:marLeft w:val="0"/>
          <w:marRight w:val="0"/>
          <w:marTop w:val="0"/>
          <w:marBottom w:val="0"/>
          <w:divBdr>
            <w:top w:val="none" w:sz="0" w:space="0" w:color="auto"/>
            <w:left w:val="none" w:sz="0" w:space="0" w:color="auto"/>
            <w:bottom w:val="none" w:sz="0" w:space="0" w:color="auto"/>
            <w:right w:val="none" w:sz="0" w:space="0" w:color="auto"/>
          </w:divBdr>
          <w:divsChild>
            <w:div w:id="1699773848">
              <w:marLeft w:val="0"/>
              <w:marRight w:val="0"/>
              <w:marTop w:val="0"/>
              <w:marBottom w:val="0"/>
              <w:divBdr>
                <w:top w:val="none" w:sz="0" w:space="0" w:color="auto"/>
                <w:left w:val="none" w:sz="0" w:space="0" w:color="auto"/>
                <w:bottom w:val="none" w:sz="0" w:space="0" w:color="auto"/>
                <w:right w:val="none" w:sz="0" w:space="0" w:color="auto"/>
              </w:divBdr>
            </w:div>
            <w:div w:id="1270311876">
              <w:marLeft w:val="0"/>
              <w:marRight w:val="0"/>
              <w:marTop w:val="0"/>
              <w:marBottom w:val="0"/>
              <w:divBdr>
                <w:top w:val="none" w:sz="0" w:space="0" w:color="auto"/>
                <w:left w:val="none" w:sz="0" w:space="0" w:color="auto"/>
                <w:bottom w:val="none" w:sz="0" w:space="0" w:color="auto"/>
                <w:right w:val="none" w:sz="0" w:space="0" w:color="auto"/>
              </w:divBdr>
            </w:div>
            <w:div w:id="1770543312">
              <w:marLeft w:val="0"/>
              <w:marRight w:val="0"/>
              <w:marTop w:val="0"/>
              <w:marBottom w:val="0"/>
              <w:divBdr>
                <w:top w:val="none" w:sz="0" w:space="0" w:color="auto"/>
                <w:left w:val="none" w:sz="0" w:space="0" w:color="auto"/>
                <w:bottom w:val="none" w:sz="0" w:space="0" w:color="auto"/>
                <w:right w:val="none" w:sz="0" w:space="0" w:color="auto"/>
              </w:divBdr>
            </w:div>
            <w:div w:id="1227305989">
              <w:marLeft w:val="0"/>
              <w:marRight w:val="0"/>
              <w:marTop w:val="0"/>
              <w:marBottom w:val="0"/>
              <w:divBdr>
                <w:top w:val="none" w:sz="0" w:space="0" w:color="auto"/>
                <w:left w:val="none" w:sz="0" w:space="0" w:color="auto"/>
                <w:bottom w:val="none" w:sz="0" w:space="0" w:color="auto"/>
                <w:right w:val="none" w:sz="0" w:space="0" w:color="auto"/>
              </w:divBdr>
            </w:div>
            <w:div w:id="1255477549">
              <w:marLeft w:val="0"/>
              <w:marRight w:val="0"/>
              <w:marTop w:val="0"/>
              <w:marBottom w:val="0"/>
              <w:divBdr>
                <w:top w:val="none" w:sz="0" w:space="0" w:color="auto"/>
                <w:left w:val="none" w:sz="0" w:space="0" w:color="auto"/>
                <w:bottom w:val="none" w:sz="0" w:space="0" w:color="auto"/>
                <w:right w:val="none" w:sz="0" w:space="0" w:color="auto"/>
              </w:divBdr>
            </w:div>
            <w:div w:id="62921052">
              <w:marLeft w:val="0"/>
              <w:marRight w:val="0"/>
              <w:marTop w:val="0"/>
              <w:marBottom w:val="0"/>
              <w:divBdr>
                <w:top w:val="none" w:sz="0" w:space="0" w:color="auto"/>
                <w:left w:val="none" w:sz="0" w:space="0" w:color="auto"/>
                <w:bottom w:val="none" w:sz="0" w:space="0" w:color="auto"/>
                <w:right w:val="none" w:sz="0" w:space="0" w:color="auto"/>
              </w:divBdr>
            </w:div>
            <w:div w:id="2007588828">
              <w:marLeft w:val="0"/>
              <w:marRight w:val="0"/>
              <w:marTop w:val="0"/>
              <w:marBottom w:val="0"/>
              <w:divBdr>
                <w:top w:val="none" w:sz="0" w:space="0" w:color="auto"/>
                <w:left w:val="none" w:sz="0" w:space="0" w:color="auto"/>
                <w:bottom w:val="none" w:sz="0" w:space="0" w:color="auto"/>
                <w:right w:val="none" w:sz="0" w:space="0" w:color="auto"/>
              </w:divBdr>
            </w:div>
            <w:div w:id="627079844">
              <w:marLeft w:val="0"/>
              <w:marRight w:val="0"/>
              <w:marTop w:val="0"/>
              <w:marBottom w:val="0"/>
              <w:divBdr>
                <w:top w:val="none" w:sz="0" w:space="0" w:color="auto"/>
                <w:left w:val="none" w:sz="0" w:space="0" w:color="auto"/>
                <w:bottom w:val="none" w:sz="0" w:space="0" w:color="auto"/>
                <w:right w:val="none" w:sz="0" w:space="0" w:color="auto"/>
              </w:divBdr>
            </w:div>
            <w:div w:id="323441031">
              <w:marLeft w:val="0"/>
              <w:marRight w:val="0"/>
              <w:marTop w:val="0"/>
              <w:marBottom w:val="0"/>
              <w:divBdr>
                <w:top w:val="none" w:sz="0" w:space="0" w:color="auto"/>
                <w:left w:val="none" w:sz="0" w:space="0" w:color="auto"/>
                <w:bottom w:val="none" w:sz="0" w:space="0" w:color="auto"/>
                <w:right w:val="none" w:sz="0" w:space="0" w:color="auto"/>
              </w:divBdr>
            </w:div>
            <w:div w:id="1444883555">
              <w:marLeft w:val="0"/>
              <w:marRight w:val="0"/>
              <w:marTop w:val="0"/>
              <w:marBottom w:val="0"/>
              <w:divBdr>
                <w:top w:val="none" w:sz="0" w:space="0" w:color="auto"/>
                <w:left w:val="none" w:sz="0" w:space="0" w:color="auto"/>
                <w:bottom w:val="none" w:sz="0" w:space="0" w:color="auto"/>
                <w:right w:val="none" w:sz="0" w:space="0" w:color="auto"/>
              </w:divBdr>
            </w:div>
            <w:div w:id="1887985626">
              <w:marLeft w:val="0"/>
              <w:marRight w:val="0"/>
              <w:marTop w:val="0"/>
              <w:marBottom w:val="0"/>
              <w:divBdr>
                <w:top w:val="none" w:sz="0" w:space="0" w:color="auto"/>
                <w:left w:val="none" w:sz="0" w:space="0" w:color="auto"/>
                <w:bottom w:val="none" w:sz="0" w:space="0" w:color="auto"/>
                <w:right w:val="none" w:sz="0" w:space="0" w:color="auto"/>
              </w:divBdr>
            </w:div>
            <w:div w:id="1569731328">
              <w:marLeft w:val="0"/>
              <w:marRight w:val="0"/>
              <w:marTop w:val="0"/>
              <w:marBottom w:val="0"/>
              <w:divBdr>
                <w:top w:val="none" w:sz="0" w:space="0" w:color="auto"/>
                <w:left w:val="none" w:sz="0" w:space="0" w:color="auto"/>
                <w:bottom w:val="none" w:sz="0" w:space="0" w:color="auto"/>
                <w:right w:val="none" w:sz="0" w:space="0" w:color="auto"/>
              </w:divBdr>
            </w:div>
            <w:div w:id="779183878">
              <w:marLeft w:val="0"/>
              <w:marRight w:val="0"/>
              <w:marTop w:val="0"/>
              <w:marBottom w:val="0"/>
              <w:divBdr>
                <w:top w:val="none" w:sz="0" w:space="0" w:color="auto"/>
                <w:left w:val="none" w:sz="0" w:space="0" w:color="auto"/>
                <w:bottom w:val="none" w:sz="0" w:space="0" w:color="auto"/>
                <w:right w:val="none" w:sz="0" w:space="0" w:color="auto"/>
              </w:divBdr>
            </w:div>
            <w:div w:id="1818721449">
              <w:marLeft w:val="0"/>
              <w:marRight w:val="0"/>
              <w:marTop w:val="0"/>
              <w:marBottom w:val="0"/>
              <w:divBdr>
                <w:top w:val="none" w:sz="0" w:space="0" w:color="auto"/>
                <w:left w:val="none" w:sz="0" w:space="0" w:color="auto"/>
                <w:bottom w:val="none" w:sz="0" w:space="0" w:color="auto"/>
                <w:right w:val="none" w:sz="0" w:space="0" w:color="auto"/>
              </w:divBdr>
            </w:div>
            <w:div w:id="2041972626">
              <w:marLeft w:val="0"/>
              <w:marRight w:val="0"/>
              <w:marTop w:val="0"/>
              <w:marBottom w:val="0"/>
              <w:divBdr>
                <w:top w:val="none" w:sz="0" w:space="0" w:color="auto"/>
                <w:left w:val="none" w:sz="0" w:space="0" w:color="auto"/>
                <w:bottom w:val="none" w:sz="0" w:space="0" w:color="auto"/>
                <w:right w:val="none" w:sz="0" w:space="0" w:color="auto"/>
              </w:divBdr>
            </w:div>
            <w:div w:id="1865896788">
              <w:marLeft w:val="0"/>
              <w:marRight w:val="0"/>
              <w:marTop w:val="0"/>
              <w:marBottom w:val="0"/>
              <w:divBdr>
                <w:top w:val="none" w:sz="0" w:space="0" w:color="auto"/>
                <w:left w:val="none" w:sz="0" w:space="0" w:color="auto"/>
                <w:bottom w:val="none" w:sz="0" w:space="0" w:color="auto"/>
                <w:right w:val="none" w:sz="0" w:space="0" w:color="auto"/>
              </w:divBdr>
            </w:div>
            <w:div w:id="1890142780">
              <w:marLeft w:val="0"/>
              <w:marRight w:val="0"/>
              <w:marTop w:val="0"/>
              <w:marBottom w:val="0"/>
              <w:divBdr>
                <w:top w:val="none" w:sz="0" w:space="0" w:color="auto"/>
                <w:left w:val="none" w:sz="0" w:space="0" w:color="auto"/>
                <w:bottom w:val="none" w:sz="0" w:space="0" w:color="auto"/>
                <w:right w:val="none" w:sz="0" w:space="0" w:color="auto"/>
              </w:divBdr>
            </w:div>
            <w:div w:id="1870293470">
              <w:marLeft w:val="0"/>
              <w:marRight w:val="0"/>
              <w:marTop w:val="0"/>
              <w:marBottom w:val="0"/>
              <w:divBdr>
                <w:top w:val="none" w:sz="0" w:space="0" w:color="auto"/>
                <w:left w:val="none" w:sz="0" w:space="0" w:color="auto"/>
                <w:bottom w:val="none" w:sz="0" w:space="0" w:color="auto"/>
                <w:right w:val="none" w:sz="0" w:space="0" w:color="auto"/>
              </w:divBdr>
            </w:div>
            <w:div w:id="1871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5965">
      <w:bodyDiv w:val="1"/>
      <w:marLeft w:val="0"/>
      <w:marRight w:val="0"/>
      <w:marTop w:val="0"/>
      <w:marBottom w:val="0"/>
      <w:divBdr>
        <w:top w:val="none" w:sz="0" w:space="0" w:color="auto"/>
        <w:left w:val="none" w:sz="0" w:space="0" w:color="auto"/>
        <w:bottom w:val="none" w:sz="0" w:space="0" w:color="auto"/>
        <w:right w:val="none" w:sz="0" w:space="0" w:color="auto"/>
      </w:divBdr>
    </w:div>
    <w:div w:id="1348288081">
      <w:bodyDiv w:val="1"/>
      <w:marLeft w:val="0"/>
      <w:marRight w:val="0"/>
      <w:marTop w:val="0"/>
      <w:marBottom w:val="0"/>
      <w:divBdr>
        <w:top w:val="none" w:sz="0" w:space="0" w:color="auto"/>
        <w:left w:val="none" w:sz="0" w:space="0" w:color="auto"/>
        <w:bottom w:val="none" w:sz="0" w:space="0" w:color="auto"/>
        <w:right w:val="none" w:sz="0" w:space="0" w:color="auto"/>
      </w:divBdr>
    </w:div>
    <w:div w:id="1358391620">
      <w:bodyDiv w:val="1"/>
      <w:marLeft w:val="0"/>
      <w:marRight w:val="0"/>
      <w:marTop w:val="0"/>
      <w:marBottom w:val="0"/>
      <w:divBdr>
        <w:top w:val="none" w:sz="0" w:space="0" w:color="auto"/>
        <w:left w:val="none" w:sz="0" w:space="0" w:color="auto"/>
        <w:bottom w:val="none" w:sz="0" w:space="0" w:color="auto"/>
        <w:right w:val="none" w:sz="0" w:space="0" w:color="auto"/>
      </w:divBdr>
    </w:div>
    <w:div w:id="1358778174">
      <w:bodyDiv w:val="1"/>
      <w:marLeft w:val="0"/>
      <w:marRight w:val="0"/>
      <w:marTop w:val="0"/>
      <w:marBottom w:val="0"/>
      <w:divBdr>
        <w:top w:val="none" w:sz="0" w:space="0" w:color="auto"/>
        <w:left w:val="none" w:sz="0" w:space="0" w:color="auto"/>
        <w:bottom w:val="none" w:sz="0" w:space="0" w:color="auto"/>
        <w:right w:val="none" w:sz="0" w:space="0" w:color="auto"/>
      </w:divBdr>
    </w:div>
    <w:div w:id="1387799158">
      <w:bodyDiv w:val="1"/>
      <w:marLeft w:val="0"/>
      <w:marRight w:val="0"/>
      <w:marTop w:val="0"/>
      <w:marBottom w:val="0"/>
      <w:divBdr>
        <w:top w:val="none" w:sz="0" w:space="0" w:color="auto"/>
        <w:left w:val="none" w:sz="0" w:space="0" w:color="auto"/>
        <w:bottom w:val="none" w:sz="0" w:space="0" w:color="auto"/>
        <w:right w:val="none" w:sz="0" w:space="0" w:color="auto"/>
      </w:divBdr>
      <w:divsChild>
        <w:div w:id="278611041">
          <w:marLeft w:val="0"/>
          <w:marRight w:val="0"/>
          <w:marTop w:val="0"/>
          <w:marBottom w:val="0"/>
          <w:divBdr>
            <w:top w:val="none" w:sz="0" w:space="0" w:color="auto"/>
            <w:left w:val="none" w:sz="0" w:space="0" w:color="auto"/>
            <w:bottom w:val="none" w:sz="0" w:space="0" w:color="auto"/>
            <w:right w:val="none" w:sz="0" w:space="0" w:color="auto"/>
          </w:divBdr>
          <w:divsChild>
            <w:div w:id="12294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3858">
      <w:bodyDiv w:val="1"/>
      <w:marLeft w:val="0"/>
      <w:marRight w:val="0"/>
      <w:marTop w:val="0"/>
      <w:marBottom w:val="0"/>
      <w:divBdr>
        <w:top w:val="none" w:sz="0" w:space="0" w:color="auto"/>
        <w:left w:val="none" w:sz="0" w:space="0" w:color="auto"/>
        <w:bottom w:val="none" w:sz="0" w:space="0" w:color="auto"/>
        <w:right w:val="none" w:sz="0" w:space="0" w:color="auto"/>
      </w:divBdr>
    </w:div>
    <w:div w:id="1418209206">
      <w:bodyDiv w:val="1"/>
      <w:marLeft w:val="0"/>
      <w:marRight w:val="0"/>
      <w:marTop w:val="0"/>
      <w:marBottom w:val="0"/>
      <w:divBdr>
        <w:top w:val="none" w:sz="0" w:space="0" w:color="auto"/>
        <w:left w:val="none" w:sz="0" w:space="0" w:color="auto"/>
        <w:bottom w:val="none" w:sz="0" w:space="0" w:color="auto"/>
        <w:right w:val="none" w:sz="0" w:space="0" w:color="auto"/>
      </w:divBdr>
    </w:div>
    <w:div w:id="1442148189">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833274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7628359">
      <w:bodyDiv w:val="1"/>
      <w:marLeft w:val="0"/>
      <w:marRight w:val="0"/>
      <w:marTop w:val="0"/>
      <w:marBottom w:val="0"/>
      <w:divBdr>
        <w:top w:val="none" w:sz="0" w:space="0" w:color="auto"/>
        <w:left w:val="none" w:sz="0" w:space="0" w:color="auto"/>
        <w:bottom w:val="none" w:sz="0" w:space="0" w:color="auto"/>
        <w:right w:val="none" w:sz="0" w:space="0" w:color="auto"/>
      </w:divBdr>
    </w:div>
    <w:div w:id="1475489885">
      <w:bodyDiv w:val="1"/>
      <w:marLeft w:val="0"/>
      <w:marRight w:val="0"/>
      <w:marTop w:val="0"/>
      <w:marBottom w:val="0"/>
      <w:divBdr>
        <w:top w:val="none" w:sz="0" w:space="0" w:color="auto"/>
        <w:left w:val="none" w:sz="0" w:space="0" w:color="auto"/>
        <w:bottom w:val="none" w:sz="0" w:space="0" w:color="auto"/>
        <w:right w:val="none" w:sz="0" w:space="0" w:color="auto"/>
      </w:divBdr>
    </w:div>
    <w:div w:id="1488286361">
      <w:bodyDiv w:val="1"/>
      <w:marLeft w:val="0"/>
      <w:marRight w:val="0"/>
      <w:marTop w:val="0"/>
      <w:marBottom w:val="0"/>
      <w:divBdr>
        <w:top w:val="none" w:sz="0" w:space="0" w:color="auto"/>
        <w:left w:val="none" w:sz="0" w:space="0" w:color="auto"/>
        <w:bottom w:val="none" w:sz="0" w:space="0" w:color="auto"/>
        <w:right w:val="none" w:sz="0" w:space="0" w:color="auto"/>
      </w:divBdr>
    </w:div>
    <w:div w:id="1514761669">
      <w:bodyDiv w:val="1"/>
      <w:marLeft w:val="0"/>
      <w:marRight w:val="0"/>
      <w:marTop w:val="0"/>
      <w:marBottom w:val="0"/>
      <w:divBdr>
        <w:top w:val="none" w:sz="0" w:space="0" w:color="auto"/>
        <w:left w:val="none" w:sz="0" w:space="0" w:color="auto"/>
        <w:bottom w:val="none" w:sz="0" w:space="0" w:color="auto"/>
        <w:right w:val="none" w:sz="0" w:space="0" w:color="auto"/>
      </w:divBdr>
    </w:div>
    <w:div w:id="1541285435">
      <w:bodyDiv w:val="1"/>
      <w:marLeft w:val="0"/>
      <w:marRight w:val="0"/>
      <w:marTop w:val="0"/>
      <w:marBottom w:val="0"/>
      <w:divBdr>
        <w:top w:val="none" w:sz="0" w:space="0" w:color="auto"/>
        <w:left w:val="none" w:sz="0" w:space="0" w:color="auto"/>
        <w:bottom w:val="none" w:sz="0" w:space="0" w:color="auto"/>
        <w:right w:val="none" w:sz="0" w:space="0" w:color="auto"/>
      </w:divBdr>
    </w:div>
    <w:div w:id="1541867606">
      <w:bodyDiv w:val="1"/>
      <w:marLeft w:val="0"/>
      <w:marRight w:val="0"/>
      <w:marTop w:val="0"/>
      <w:marBottom w:val="0"/>
      <w:divBdr>
        <w:top w:val="none" w:sz="0" w:space="0" w:color="auto"/>
        <w:left w:val="none" w:sz="0" w:space="0" w:color="auto"/>
        <w:bottom w:val="none" w:sz="0" w:space="0" w:color="auto"/>
        <w:right w:val="none" w:sz="0" w:space="0" w:color="auto"/>
      </w:divBdr>
    </w:div>
    <w:div w:id="1545294884">
      <w:bodyDiv w:val="1"/>
      <w:marLeft w:val="0"/>
      <w:marRight w:val="0"/>
      <w:marTop w:val="0"/>
      <w:marBottom w:val="0"/>
      <w:divBdr>
        <w:top w:val="none" w:sz="0" w:space="0" w:color="auto"/>
        <w:left w:val="none" w:sz="0" w:space="0" w:color="auto"/>
        <w:bottom w:val="none" w:sz="0" w:space="0" w:color="auto"/>
        <w:right w:val="none" w:sz="0" w:space="0" w:color="auto"/>
      </w:divBdr>
    </w:div>
    <w:div w:id="1551065302">
      <w:bodyDiv w:val="1"/>
      <w:marLeft w:val="0"/>
      <w:marRight w:val="0"/>
      <w:marTop w:val="0"/>
      <w:marBottom w:val="0"/>
      <w:divBdr>
        <w:top w:val="none" w:sz="0" w:space="0" w:color="auto"/>
        <w:left w:val="none" w:sz="0" w:space="0" w:color="auto"/>
        <w:bottom w:val="none" w:sz="0" w:space="0" w:color="auto"/>
        <w:right w:val="none" w:sz="0" w:space="0" w:color="auto"/>
      </w:divBdr>
    </w:div>
    <w:div w:id="1565987009">
      <w:bodyDiv w:val="1"/>
      <w:marLeft w:val="0"/>
      <w:marRight w:val="0"/>
      <w:marTop w:val="0"/>
      <w:marBottom w:val="0"/>
      <w:divBdr>
        <w:top w:val="none" w:sz="0" w:space="0" w:color="auto"/>
        <w:left w:val="none" w:sz="0" w:space="0" w:color="auto"/>
        <w:bottom w:val="none" w:sz="0" w:space="0" w:color="auto"/>
        <w:right w:val="none" w:sz="0" w:space="0" w:color="auto"/>
      </w:divBdr>
      <w:divsChild>
        <w:div w:id="302467340">
          <w:marLeft w:val="0"/>
          <w:marRight w:val="0"/>
          <w:marTop w:val="0"/>
          <w:marBottom w:val="0"/>
          <w:divBdr>
            <w:top w:val="none" w:sz="0" w:space="0" w:color="auto"/>
            <w:left w:val="none" w:sz="0" w:space="0" w:color="auto"/>
            <w:bottom w:val="none" w:sz="0" w:space="0" w:color="auto"/>
            <w:right w:val="none" w:sz="0" w:space="0" w:color="auto"/>
          </w:divBdr>
          <w:divsChild>
            <w:div w:id="2117020606">
              <w:marLeft w:val="0"/>
              <w:marRight w:val="0"/>
              <w:marTop w:val="0"/>
              <w:marBottom w:val="0"/>
              <w:divBdr>
                <w:top w:val="none" w:sz="0" w:space="0" w:color="auto"/>
                <w:left w:val="none" w:sz="0" w:space="0" w:color="auto"/>
                <w:bottom w:val="none" w:sz="0" w:space="0" w:color="auto"/>
                <w:right w:val="none" w:sz="0" w:space="0" w:color="auto"/>
              </w:divBdr>
            </w:div>
            <w:div w:id="475070624">
              <w:marLeft w:val="0"/>
              <w:marRight w:val="0"/>
              <w:marTop w:val="0"/>
              <w:marBottom w:val="0"/>
              <w:divBdr>
                <w:top w:val="none" w:sz="0" w:space="0" w:color="auto"/>
                <w:left w:val="none" w:sz="0" w:space="0" w:color="auto"/>
                <w:bottom w:val="none" w:sz="0" w:space="0" w:color="auto"/>
                <w:right w:val="none" w:sz="0" w:space="0" w:color="auto"/>
              </w:divBdr>
            </w:div>
            <w:div w:id="2029789512">
              <w:marLeft w:val="0"/>
              <w:marRight w:val="0"/>
              <w:marTop w:val="0"/>
              <w:marBottom w:val="0"/>
              <w:divBdr>
                <w:top w:val="none" w:sz="0" w:space="0" w:color="auto"/>
                <w:left w:val="none" w:sz="0" w:space="0" w:color="auto"/>
                <w:bottom w:val="none" w:sz="0" w:space="0" w:color="auto"/>
                <w:right w:val="none" w:sz="0" w:space="0" w:color="auto"/>
              </w:divBdr>
            </w:div>
            <w:div w:id="1615865060">
              <w:marLeft w:val="0"/>
              <w:marRight w:val="0"/>
              <w:marTop w:val="0"/>
              <w:marBottom w:val="0"/>
              <w:divBdr>
                <w:top w:val="none" w:sz="0" w:space="0" w:color="auto"/>
                <w:left w:val="none" w:sz="0" w:space="0" w:color="auto"/>
                <w:bottom w:val="none" w:sz="0" w:space="0" w:color="auto"/>
                <w:right w:val="none" w:sz="0" w:space="0" w:color="auto"/>
              </w:divBdr>
            </w:div>
            <w:div w:id="1479572798">
              <w:marLeft w:val="0"/>
              <w:marRight w:val="0"/>
              <w:marTop w:val="0"/>
              <w:marBottom w:val="0"/>
              <w:divBdr>
                <w:top w:val="none" w:sz="0" w:space="0" w:color="auto"/>
                <w:left w:val="none" w:sz="0" w:space="0" w:color="auto"/>
                <w:bottom w:val="none" w:sz="0" w:space="0" w:color="auto"/>
                <w:right w:val="none" w:sz="0" w:space="0" w:color="auto"/>
              </w:divBdr>
            </w:div>
            <w:div w:id="1585533133">
              <w:marLeft w:val="0"/>
              <w:marRight w:val="0"/>
              <w:marTop w:val="0"/>
              <w:marBottom w:val="0"/>
              <w:divBdr>
                <w:top w:val="none" w:sz="0" w:space="0" w:color="auto"/>
                <w:left w:val="none" w:sz="0" w:space="0" w:color="auto"/>
                <w:bottom w:val="none" w:sz="0" w:space="0" w:color="auto"/>
                <w:right w:val="none" w:sz="0" w:space="0" w:color="auto"/>
              </w:divBdr>
            </w:div>
            <w:div w:id="1737165956">
              <w:marLeft w:val="0"/>
              <w:marRight w:val="0"/>
              <w:marTop w:val="0"/>
              <w:marBottom w:val="0"/>
              <w:divBdr>
                <w:top w:val="none" w:sz="0" w:space="0" w:color="auto"/>
                <w:left w:val="none" w:sz="0" w:space="0" w:color="auto"/>
                <w:bottom w:val="none" w:sz="0" w:space="0" w:color="auto"/>
                <w:right w:val="none" w:sz="0" w:space="0" w:color="auto"/>
              </w:divBdr>
            </w:div>
            <w:div w:id="5360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2062133">
      <w:bodyDiv w:val="1"/>
      <w:marLeft w:val="0"/>
      <w:marRight w:val="0"/>
      <w:marTop w:val="0"/>
      <w:marBottom w:val="0"/>
      <w:divBdr>
        <w:top w:val="none" w:sz="0" w:space="0" w:color="auto"/>
        <w:left w:val="none" w:sz="0" w:space="0" w:color="auto"/>
        <w:bottom w:val="none" w:sz="0" w:space="0" w:color="auto"/>
        <w:right w:val="none" w:sz="0" w:space="0" w:color="auto"/>
      </w:divBdr>
    </w:div>
    <w:div w:id="1586645695">
      <w:bodyDiv w:val="1"/>
      <w:marLeft w:val="0"/>
      <w:marRight w:val="0"/>
      <w:marTop w:val="0"/>
      <w:marBottom w:val="0"/>
      <w:divBdr>
        <w:top w:val="none" w:sz="0" w:space="0" w:color="auto"/>
        <w:left w:val="none" w:sz="0" w:space="0" w:color="auto"/>
        <w:bottom w:val="none" w:sz="0" w:space="0" w:color="auto"/>
        <w:right w:val="none" w:sz="0" w:space="0" w:color="auto"/>
      </w:divBdr>
    </w:div>
    <w:div w:id="1612283079">
      <w:bodyDiv w:val="1"/>
      <w:marLeft w:val="0"/>
      <w:marRight w:val="0"/>
      <w:marTop w:val="0"/>
      <w:marBottom w:val="0"/>
      <w:divBdr>
        <w:top w:val="none" w:sz="0" w:space="0" w:color="auto"/>
        <w:left w:val="none" w:sz="0" w:space="0" w:color="auto"/>
        <w:bottom w:val="none" w:sz="0" w:space="0" w:color="auto"/>
        <w:right w:val="none" w:sz="0" w:space="0" w:color="auto"/>
      </w:divBdr>
    </w:div>
    <w:div w:id="1630234554">
      <w:bodyDiv w:val="1"/>
      <w:marLeft w:val="0"/>
      <w:marRight w:val="0"/>
      <w:marTop w:val="0"/>
      <w:marBottom w:val="0"/>
      <w:divBdr>
        <w:top w:val="none" w:sz="0" w:space="0" w:color="auto"/>
        <w:left w:val="none" w:sz="0" w:space="0" w:color="auto"/>
        <w:bottom w:val="none" w:sz="0" w:space="0" w:color="auto"/>
        <w:right w:val="none" w:sz="0" w:space="0" w:color="auto"/>
      </w:divBdr>
    </w:div>
    <w:div w:id="1637294073">
      <w:bodyDiv w:val="1"/>
      <w:marLeft w:val="0"/>
      <w:marRight w:val="0"/>
      <w:marTop w:val="0"/>
      <w:marBottom w:val="0"/>
      <w:divBdr>
        <w:top w:val="none" w:sz="0" w:space="0" w:color="auto"/>
        <w:left w:val="none" w:sz="0" w:space="0" w:color="auto"/>
        <w:bottom w:val="none" w:sz="0" w:space="0" w:color="auto"/>
        <w:right w:val="none" w:sz="0" w:space="0" w:color="auto"/>
      </w:divBdr>
    </w:div>
    <w:div w:id="1651399215">
      <w:bodyDiv w:val="1"/>
      <w:marLeft w:val="0"/>
      <w:marRight w:val="0"/>
      <w:marTop w:val="0"/>
      <w:marBottom w:val="0"/>
      <w:divBdr>
        <w:top w:val="none" w:sz="0" w:space="0" w:color="auto"/>
        <w:left w:val="none" w:sz="0" w:space="0" w:color="auto"/>
        <w:bottom w:val="none" w:sz="0" w:space="0" w:color="auto"/>
        <w:right w:val="none" w:sz="0" w:space="0" w:color="auto"/>
      </w:divBdr>
    </w:div>
    <w:div w:id="1663314674">
      <w:bodyDiv w:val="1"/>
      <w:marLeft w:val="0"/>
      <w:marRight w:val="0"/>
      <w:marTop w:val="0"/>
      <w:marBottom w:val="0"/>
      <w:divBdr>
        <w:top w:val="none" w:sz="0" w:space="0" w:color="auto"/>
        <w:left w:val="none" w:sz="0" w:space="0" w:color="auto"/>
        <w:bottom w:val="none" w:sz="0" w:space="0" w:color="auto"/>
        <w:right w:val="none" w:sz="0" w:space="0" w:color="auto"/>
      </w:divBdr>
    </w:div>
    <w:div w:id="1671638494">
      <w:bodyDiv w:val="1"/>
      <w:marLeft w:val="0"/>
      <w:marRight w:val="0"/>
      <w:marTop w:val="0"/>
      <w:marBottom w:val="0"/>
      <w:divBdr>
        <w:top w:val="none" w:sz="0" w:space="0" w:color="auto"/>
        <w:left w:val="none" w:sz="0" w:space="0" w:color="auto"/>
        <w:bottom w:val="none" w:sz="0" w:space="0" w:color="auto"/>
        <w:right w:val="none" w:sz="0" w:space="0" w:color="auto"/>
      </w:divBdr>
      <w:divsChild>
        <w:div w:id="1503080210">
          <w:marLeft w:val="0"/>
          <w:marRight w:val="0"/>
          <w:marTop w:val="0"/>
          <w:marBottom w:val="0"/>
          <w:divBdr>
            <w:top w:val="none" w:sz="0" w:space="0" w:color="auto"/>
            <w:left w:val="none" w:sz="0" w:space="0" w:color="auto"/>
            <w:bottom w:val="none" w:sz="0" w:space="0" w:color="auto"/>
            <w:right w:val="none" w:sz="0" w:space="0" w:color="auto"/>
          </w:divBdr>
          <w:divsChild>
            <w:div w:id="1185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6774">
      <w:bodyDiv w:val="1"/>
      <w:marLeft w:val="0"/>
      <w:marRight w:val="0"/>
      <w:marTop w:val="0"/>
      <w:marBottom w:val="0"/>
      <w:divBdr>
        <w:top w:val="none" w:sz="0" w:space="0" w:color="auto"/>
        <w:left w:val="none" w:sz="0" w:space="0" w:color="auto"/>
        <w:bottom w:val="none" w:sz="0" w:space="0" w:color="auto"/>
        <w:right w:val="none" w:sz="0" w:space="0" w:color="auto"/>
      </w:divBdr>
    </w:div>
    <w:div w:id="1678382178">
      <w:bodyDiv w:val="1"/>
      <w:marLeft w:val="0"/>
      <w:marRight w:val="0"/>
      <w:marTop w:val="0"/>
      <w:marBottom w:val="0"/>
      <w:divBdr>
        <w:top w:val="none" w:sz="0" w:space="0" w:color="auto"/>
        <w:left w:val="none" w:sz="0" w:space="0" w:color="auto"/>
        <w:bottom w:val="none" w:sz="0" w:space="0" w:color="auto"/>
        <w:right w:val="none" w:sz="0" w:space="0" w:color="auto"/>
      </w:divBdr>
    </w:div>
    <w:div w:id="1683630835">
      <w:bodyDiv w:val="1"/>
      <w:marLeft w:val="0"/>
      <w:marRight w:val="0"/>
      <w:marTop w:val="0"/>
      <w:marBottom w:val="0"/>
      <w:divBdr>
        <w:top w:val="none" w:sz="0" w:space="0" w:color="auto"/>
        <w:left w:val="none" w:sz="0" w:space="0" w:color="auto"/>
        <w:bottom w:val="none" w:sz="0" w:space="0" w:color="auto"/>
        <w:right w:val="none" w:sz="0" w:space="0" w:color="auto"/>
      </w:divBdr>
    </w:div>
    <w:div w:id="1686516382">
      <w:bodyDiv w:val="1"/>
      <w:marLeft w:val="0"/>
      <w:marRight w:val="0"/>
      <w:marTop w:val="0"/>
      <w:marBottom w:val="0"/>
      <w:divBdr>
        <w:top w:val="none" w:sz="0" w:space="0" w:color="auto"/>
        <w:left w:val="none" w:sz="0" w:space="0" w:color="auto"/>
        <w:bottom w:val="none" w:sz="0" w:space="0" w:color="auto"/>
        <w:right w:val="none" w:sz="0" w:space="0" w:color="auto"/>
      </w:divBdr>
    </w:div>
    <w:div w:id="1701973247">
      <w:bodyDiv w:val="1"/>
      <w:marLeft w:val="0"/>
      <w:marRight w:val="0"/>
      <w:marTop w:val="0"/>
      <w:marBottom w:val="0"/>
      <w:divBdr>
        <w:top w:val="none" w:sz="0" w:space="0" w:color="auto"/>
        <w:left w:val="none" w:sz="0" w:space="0" w:color="auto"/>
        <w:bottom w:val="none" w:sz="0" w:space="0" w:color="auto"/>
        <w:right w:val="none" w:sz="0" w:space="0" w:color="auto"/>
      </w:divBdr>
    </w:div>
    <w:div w:id="1716201310">
      <w:bodyDiv w:val="1"/>
      <w:marLeft w:val="0"/>
      <w:marRight w:val="0"/>
      <w:marTop w:val="0"/>
      <w:marBottom w:val="0"/>
      <w:divBdr>
        <w:top w:val="none" w:sz="0" w:space="0" w:color="auto"/>
        <w:left w:val="none" w:sz="0" w:space="0" w:color="auto"/>
        <w:bottom w:val="none" w:sz="0" w:space="0" w:color="auto"/>
        <w:right w:val="none" w:sz="0" w:space="0" w:color="auto"/>
      </w:divBdr>
    </w:div>
    <w:div w:id="1726640569">
      <w:bodyDiv w:val="1"/>
      <w:marLeft w:val="0"/>
      <w:marRight w:val="0"/>
      <w:marTop w:val="0"/>
      <w:marBottom w:val="0"/>
      <w:divBdr>
        <w:top w:val="none" w:sz="0" w:space="0" w:color="auto"/>
        <w:left w:val="none" w:sz="0" w:space="0" w:color="auto"/>
        <w:bottom w:val="none" w:sz="0" w:space="0" w:color="auto"/>
        <w:right w:val="none" w:sz="0" w:space="0" w:color="auto"/>
      </w:divBdr>
    </w:div>
    <w:div w:id="1757634540">
      <w:bodyDiv w:val="1"/>
      <w:marLeft w:val="0"/>
      <w:marRight w:val="0"/>
      <w:marTop w:val="0"/>
      <w:marBottom w:val="0"/>
      <w:divBdr>
        <w:top w:val="none" w:sz="0" w:space="0" w:color="auto"/>
        <w:left w:val="none" w:sz="0" w:space="0" w:color="auto"/>
        <w:bottom w:val="none" w:sz="0" w:space="0" w:color="auto"/>
        <w:right w:val="none" w:sz="0" w:space="0" w:color="auto"/>
      </w:divBdr>
    </w:div>
    <w:div w:id="1774126919">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321096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6610589">
      <w:bodyDiv w:val="1"/>
      <w:marLeft w:val="0"/>
      <w:marRight w:val="0"/>
      <w:marTop w:val="0"/>
      <w:marBottom w:val="0"/>
      <w:divBdr>
        <w:top w:val="none" w:sz="0" w:space="0" w:color="auto"/>
        <w:left w:val="none" w:sz="0" w:space="0" w:color="auto"/>
        <w:bottom w:val="none" w:sz="0" w:space="0" w:color="auto"/>
        <w:right w:val="none" w:sz="0" w:space="0" w:color="auto"/>
      </w:divBdr>
    </w:div>
    <w:div w:id="1841194848">
      <w:bodyDiv w:val="1"/>
      <w:marLeft w:val="0"/>
      <w:marRight w:val="0"/>
      <w:marTop w:val="0"/>
      <w:marBottom w:val="0"/>
      <w:divBdr>
        <w:top w:val="none" w:sz="0" w:space="0" w:color="auto"/>
        <w:left w:val="none" w:sz="0" w:space="0" w:color="auto"/>
        <w:bottom w:val="none" w:sz="0" w:space="0" w:color="auto"/>
        <w:right w:val="none" w:sz="0" w:space="0" w:color="auto"/>
      </w:divBdr>
    </w:div>
    <w:div w:id="1849129317">
      <w:bodyDiv w:val="1"/>
      <w:marLeft w:val="0"/>
      <w:marRight w:val="0"/>
      <w:marTop w:val="0"/>
      <w:marBottom w:val="0"/>
      <w:divBdr>
        <w:top w:val="none" w:sz="0" w:space="0" w:color="auto"/>
        <w:left w:val="none" w:sz="0" w:space="0" w:color="auto"/>
        <w:bottom w:val="none" w:sz="0" w:space="0" w:color="auto"/>
        <w:right w:val="none" w:sz="0" w:space="0" w:color="auto"/>
      </w:divBdr>
      <w:divsChild>
        <w:div w:id="328868289">
          <w:marLeft w:val="0"/>
          <w:marRight w:val="0"/>
          <w:marTop w:val="0"/>
          <w:marBottom w:val="0"/>
          <w:divBdr>
            <w:top w:val="none" w:sz="0" w:space="0" w:color="auto"/>
            <w:left w:val="none" w:sz="0" w:space="0" w:color="auto"/>
            <w:bottom w:val="none" w:sz="0" w:space="0" w:color="auto"/>
            <w:right w:val="none" w:sz="0" w:space="0" w:color="auto"/>
          </w:divBdr>
          <w:divsChild>
            <w:div w:id="1334455457">
              <w:marLeft w:val="0"/>
              <w:marRight w:val="0"/>
              <w:marTop w:val="0"/>
              <w:marBottom w:val="0"/>
              <w:divBdr>
                <w:top w:val="none" w:sz="0" w:space="0" w:color="auto"/>
                <w:left w:val="none" w:sz="0" w:space="0" w:color="auto"/>
                <w:bottom w:val="none" w:sz="0" w:space="0" w:color="auto"/>
                <w:right w:val="none" w:sz="0" w:space="0" w:color="auto"/>
              </w:divBdr>
            </w:div>
            <w:div w:id="798382714">
              <w:marLeft w:val="0"/>
              <w:marRight w:val="0"/>
              <w:marTop w:val="0"/>
              <w:marBottom w:val="0"/>
              <w:divBdr>
                <w:top w:val="none" w:sz="0" w:space="0" w:color="auto"/>
                <w:left w:val="none" w:sz="0" w:space="0" w:color="auto"/>
                <w:bottom w:val="none" w:sz="0" w:space="0" w:color="auto"/>
                <w:right w:val="none" w:sz="0" w:space="0" w:color="auto"/>
              </w:divBdr>
            </w:div>
            <w:div w:id="193004387">
              <w:marLeft w:val="0"/>
              <w:marRight w:val="0"/>
              <w:marTop w:val="0"/>
              <w:marBottom w:val="0"/>
              <w:divBdr>
                <w:top w:val="none" w:sz="0" w:space="0" w:color="auto"/>
                <w:left w:val="none" w:sz="0" w:space="0" w:color="auto"/>
                <w:bottom w:val="none" w:sz="0" w:space="0" w:color="auto"/>
                <w:right w:val="none" w:sz="0" w:space="0" w:color="auto"/>
              </w:divBdr>
            </w:div>
            <w:div w:id="1996177153">
              <w:marLeft w:val="0"/>
              <w:marRight w:val="0"/>
              <w:marTop w:val="0"/>
              <w:marBottom w:val="0"/>
              <w:divBdr>
                <w:top w:val="none" w:sz="0" w:space="0" w:color="auto"/>
                <w:left w:val="none" w:sz="0" w:space="0" w:color="auto"/>
                <w:bottom w:val="none" w:sz="0" w:space="0" w:color="auto"/>
                <w:right w:val="none" w:sz="0" w:space="0" w:color="auto"/>
              </w:divBdr>
            </w:div>
            <w:div w:id="3497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7745">
      <w:bodyDiv w:val="1"/>
      <w:marLeft w:val="0"/>
      <w:marRight w:val="0"/>
      <w:marTop w:val="0"/>
      <w:marBottom w:val="0"/>
      <w:divBdr>
        <w:top w:val="none" w:sz="0" w:space="0" w:color="auto"/>
        <w:left w:val="none" w:sz="0" w:space="0" w:color="auto"/>
        <w:bottom w:val="none" w:sz="0" w:space="0" w:color="auto"/>
        <w:right w:val="none" w:sz="0" w:space="0" w:color="auto"/>
      </w:divBdr>
    </w:div>
    <w:div w:id="1892301355">
      <w:bodyDiv w:val="1"/>
      <w:marLeft w:val="0"/>
      <w:marRight w:val="0"/>
      <w:marTop w:val="0"/>
      <w:marBottom w:val="0"/>
      <w:divBdr>
        <w:top w:val="none" w:sz="0" w:space="0" w:color="auto"/>
        <w:left w:val="none" w:sz="0" w:space="0" w:color="auto"/>
        <w:bottom w:val="none" w:sz="0" w:space="0" w:color="auto"/>
        <w:right w:val="none" w:sz="0" w:space="0" w:color="auto"/>
      </w:divBdr>
    </w:div>
    <w:div w:id="1896771289">
      <w:bodyDiv w:val="1"/>
      <w:marLeft w:val="0"/>
      <w:marRight w:val="0"/>
      <w:marTop w:val="0"/>
      <w:marBottom w:val="0"/>
      <w:divBdr>
        <w:top w:val="none" w:sz="0" w:space="0" w:color="auto"/>
        <w:left w:val="none" w:sz="0" w:space="0" w:color="auto"/>
        <w:bottom w:val="none" w:sz="0" w:space="0" w:color="auto"/>
        <w:right w:val="none" w:sz="0" w:space="0" w:color="auto"/>
      </w:divBdr>
    </w:div>
    <w:div w:id="1913814081">
      <w:bodyDiv w:val="1"/>
      <w:marLeft w:val="0"/>
      <w:marRight w:val="0"/>
      <w:marTop w:val="0"/>
      <w:marBottom w:val="0"/>
      <w:divBdr>
        <w:top w:val="none" w:sz="0" w:space="0" w:color="auto"/>
        <w:left w:val="none" w:sz="0" w:space="0" w:color="auto"/>
        <w:bottom w:val="none" w:sz="0" w:space="0" w:color="auto"/>
        <w:right w:val="none" w:sz="0" w:space="0" w:color="auto"/>
      </w:divBdr>
    </w:div>
    <w:div w:id="1915817828">
      <w:bodyDiv w:val="1"/>
      <w:marLeft w:val="0"/>
      <w:marRight w:val="0"/>
      <w:marTop w:val="0"/>
      <w:marBottom w:val="0"/>
      <w:divBdr>
        <w:top w:val="none" w:sz="0" w:space="0" w:color="auto"/>
        <w:left w:val="none" w:sz="0" w:space="0" w:color="auto"/>
        <w:bottom w:val="none" w:sz="0" w:space="0" w:color="auto"/>
        <w:right w:val="none" w:sz="0" w:space="0" w:color="auto"/>
      </w:divBdr>
    </w:div>
    <w:div w:id="1934320639">
      <w:bodyDiv w:val="1"/>
      <w:marLeft w:val="0"/>
      <w:marRight w:val="0"/>
      <w:marTop w:val="0"/>
      <w:marBottom w:val="0"/>
      <w:divBdr>
        <w:top w:val="none" w:sz="0" w:space="0" w:color="auto"/>
        <w:left w:val="none" w:sz="0" w:space="0" w:color="auto"/>
        <w:bottom w:val="none" w:sz="0" w:space="0" w:color="auto"/>
        <w:right w:val="none" w:sz="0" w:space="0" w:color="auto"/>
      </w:divBdr>
    </w:div>
    <w:div w:id="1934629036">
      <w:bodyDiv w:val="1"/>
      <w:marLeft w:val="0"/>
      <w:marRight w:val="0"/>
      <w:marTop w:val="0"/>
      <w:marBottom w:val="0"/>
      <w:divBdr>
        <w:top w:val="none" w:sz="0" w:space="0" w:color="auto"/>
        <w:left w:val="none" w:sz="0" w:space="0" w:color="auto"/>
        <w:bottom w:val="none" w:sz="0" w:space="0" w:color="auto"/>
        <w:right w:val="none" w:sz="0" w:space="0" w:color="auto"/>
      </w:divBdr>
    </w:div>
    <w:div w:id="1969509927">
      <w:bodyDiv w:val="1"/>
      <w:marLeft w:val="0"/>
      <w:marRight w:val="0"/>
      <w:marTop w:val="0"/>
      <w:marBottom w:val="0"/>
      <w:divBdr>
        <w:top w:val="none" w:sz="0" w:space="0" w:color="auto"/>
        <w:left w:val="none" w:sz="0" w:space="0" w:color="auto"/>
        <w:bottom w:val="none" w:sz="0" w:space="0" w:color="auto"/>
        <w:right w:val="none" w:sz="0" w:space="0" w:color="auto"/>
      </w:divBdr>
      <w:divsChild>
        <w:div w:id="341591868">
          <w:marLeft w:val="0"/>
          <w:marRight w:val="0"/>
          <w:marTop w:val="0"/>
          <w:marBottom w:val="0"/>
          <w:divBdr>
            <w:top w:val="none" w:sz="0" w:space="0" w:color="auto"/>
            <w:left w:val="none" w:sz="0" w:space="0" w:color="auto"/>
            <w:bottom w:val="none" w:sz="0" w:space="0" w:color="auto"/>
            <w:right w:val="none" w:sz="0" w:space="0" w:color="auto"/>
          </w:divBdr>
          <w:divsChild>
            <w:div w:id="15087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5582">
      <w:bodyDiv w:val="1"/>
      <w:marLeft w:val="0"/>
      <w:marRight w:val="0"/>
      <w:marTop w:val="0"/>
      <w:marBottom w:val="0"/>
      <w:divBdr>
        <w:top w:val="none" w:sz="0" w:space="0" w:color="auto"/>
        <w:left w:val="none" w:sz="0" w:space="0" w:color="auto"/>
        <w:bottom w:val="none" w:sz="0" w:space="0" w:color="auto"/>
        <w:right w:val="none" w:sz="0" w:space="0" w:color="auto"/>
      </w:divBdr>
    </w:div>
    <w:div w:id="2041512408">
      <w:bodyDiv w:val="1"/>
      <w:marLeft w:val="0"/>
      <w:marRight w:val="0"/>
      <w:marTop w:val="0"/>
      <w:marBottom w:val="0"/>
      <w:divBdr>
        <w:top w:val="none" w:sz="0" w:space="0" w:color="auto"/>
        <w:left w:val="none" w:sz="0" w:space="0" w:color="auto"/>
        <w:bottom w:val="none" w:sz="0" w:space="0" w:color="auto"/>
        <w:right w:val="none" w:sz="0" w:space="0" w:color="auto"/>
      </w:divBdr>
    </w:div>
    <w:div w:id="2055695239">
      <w:bodyDiv w:val="1"/>
      <w:marLeft w:val="0"/>
      <w:marRight w:val="0"/>
      <w:marTop w:val="0"/>
      <w:marBottom w:val="0"/>
      <w:divBdr>
        <w:top w:val="none" w:sz="0" w:space="0" w:color="auto"/>
        <w:left w:val="none" w:sz="0" w:space="0" w:color="auto"/>
        <w:bottom w:val="none" w:sz="0" w:space="0" w:color="auto"/>
        <w:right w:val="none" w:sz="0" w:space="0" w:color="auto"/>
      </w:divBdr>
    </w:div>
    <w:div w:id="2057391303">
      <w:bodyDiv w:val="1"/>
      <w:marLeft w:val="0"/>
      <w:marRight w:val="0"/>
      <w:marTop w:val="0"/>
      <w:marBottom w:val="0"/>
      <w:divBdr>
        <w:top w:val="none" w:sz="0" w:space="0" w:color="auto"/>
        <w:left w:val="none" w:sz="0" w:space="0" w:color="auto"/>
        <w:bottom w:val="none" w:sz="0" w:space="0" w:color="auto"/>
        <w:right w:val="none" w:sz="0" w:space="0" w:color="auto"/>
      </w:divBdr>
    </w:div>
    <w:div w:id="2059889816">
      <w:bodyDiv w:val="1"/>
      <w:marLeft w:val="0"/>
      <w:marRight w:val="0"/>
      <w:marTop w:val="0"/>
      <w:marBottom w:val="0"/>
      <w:divBdr>
        <w:top w:val="none" w:sz="0" w:space="0" w:color="auto"/>
        <w:left w:val="none" w:sz="0" w:space="0" w:color="auto"/>
        <w:bottom w:val="none" w:sz="0" w:space="0" w:color="auto"/>
        <w:right w:val="none" w:sz="0" w:space="0" w:color="auto"/>
      </w:divBdr>
    </w:div>
    <w:div w:id="2081755606">
      <w:bodyDiv w:val="1"/>
      <w:marLeft w:val="0"/>
      <w:marRight w:val="0"/>
      <w:marTop w:val="0"/>
      <w:marBottom w:val="0"/>
      <w:divBdr>
        <w:top w:val="none" w:sz="0" w:space="0" w:color="auto"/>
        <w:left w:val="none" w:sz="0" w:space="0" w:color="auto"/>
        <w:bottom w:val="none" w:sz="0" w:space="0" w:color="auto"/>
        <w:right w:val="none" w:sz="0" w:space="0" w:color="auto"/>
      </w:divBdr>
    </w:div>
    <w:div w:id="211631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tőzsdetörténet</b:Tag>
    <b:SourceType>InternetSite</b:SourceType>
    <b:Guid>{6C160E75-F04F-4F67-9877-4589887F325D}</b:Guid>
    <b:Title>econom.hu</b:Title>
    <b:Year>2010.</b:Year>
    <b:Month>január</b:Month>
    <b:Day>18.</b:Day>
    <b:URL>http://www.econom.hu/a-tozsde-tortenete/</b:URL>
    <b:RefOrder>1</b:RefOrder>
  </b:Source>
  <b:Source>
    <b:Tag>Ság</b:Tag>
    <b:SourceType>BookSection</b:SourceType>
    <b:Guid>{B8BF42A0-B98C-4D5C-BA90-B37F50AEFA3A}</b:Guid>
    <b:Title>A devizapiac</b:Title>
    <b:Author>
      <b:Author>
        <b:NameList>
          <b:Person>
            <b:Last>Sághi</b:Last>
            <b:First>Márta</b:First>
          </b:Person>
        </b:NameList>
      </b:Author>
    </b:Author>
    <b:BookTitle>Nemzetközi gazdaságtan - Elmélet és gazdaságpolitika</b:BookTitle>
    <b:Publisher>Panem Könyvkiadó</b:Publisher>
    <b:RefOrder>2</b:RefOrder>
  </b:Source>
  <b:Source>
    <b:Tag>HTML</b:Tag>
    <b:SourceType>InternetSite</b:SourceType>
    <b:Guid>{66E0713E-A000-4325-9A90-3C4478F95E19}</b:Guid>
    <b:Title>livestudio.eu/</b:Title>
    <b:URL>https://livestudio.eu/hu/blog/55-a-html-tortenete-vagyis-a-weboldal-keszites-hoskora</b:URL>
    <b:RefOrder>3</b:RefOrder>
  </b:Source>
  <b:Source>
    <b:Tag>react</b:Tag>
    <b:SourceType>InternetSite</b:SourceType>
    <b:Guid>{BEBF398A-9DD9-4FC5-A38F-1AD15C425419}</b:Guid>
    <b:Title>hu.reactjs.org</b:Title>
    <b:URL>https://hu.reactjs.org/tutorial/tutorial.html</b:URL>
    <b:RefOrder>6</b:RefOrder>
  </b:Source>
  <b:Source>
    <b:Tag>web</b:Tag>
    <b:SourceType>InternetSite</b:SourceType>
    <b:Guid>{2E019AF8-8EF6-4333-B9B1-CB51870397C4}</b:Guid>
    <b:Title>weblabor.hu</b:Title>
    <b:URL>http://weblabor.hu/cikkek/nodejs-alapok</b:URL>
    <b:RefOrder>5</b:RefOrder>
  </b:Source>
  <b:Source>
    <b:Tag>Par</b:Tag>
    <b:SourceType>InternetSite</b:SourceType>
    <b:Guid>{E3EDE2EC-66C9-48D6-ADDC-19378AFC45CE}</b:Guid>
    <b:Author>
      <b:Author>
        <b:NameList>
          <b:Person>
            <b:Last>Zsombor</b:Last>
            <b:First>Paróczi</b:First>
          </b:Person>
        </b:NameList>
      </b:Author>
    </b:Author>
    <b:Title>Szerver oldali JavaScript</b:Title>
    <b:URL>http://malna.tmit.bme.hu/vitmav42</b:URL>
    <b:RefOrder>4</b:RefOrder>
  </b:Source>
  <b:Source>
    <b:Tag>docker</b:Tag>
    <b:SourceType>InternetSite</b:SourceType>
    <b:Guid>{D371FCBA-7C52-4F80-9BBC-A13FD9897F6E}</b:Guid>
    <b:URL>https://ithub.hu/blog/post/Docker_bevezetes_a_containerek_vilagaba</b:URL>
    <b:Title>ithub.hu</b:Title>
    <b:RefOrder>7</b:RefOrder>
  </b:Source>
  <b:Source>
    <b:Tag>webHistory</b:Tag>
    <b:SourceType>InternetSite</b:SourceType>
    <b:Guid>{98C81117-7E70-4F90-9EF2-EC27A7BE56FE}</b:Guid>
    <b:Title>en.wikipedia.org</b:Title>
    <b:URL>https://en.wikipedia.org/wiki/Web_development</b:URL>
    <b:RefOrder>8</b:RefOrder>
  </b:Source>
  <b:Source>
    <b:Tag>virtualDOM</b:Tag>
    <b:SourceType>InternetSite</b:SourceType>
    <b:Guid>{4F9D954E-2407-440D-9B94-23EC655DB91B}</b:Guid>
    <b:Title>mfrachet.github.io</b:Title>
    <b:URL>https://mfrachet.github.io/create-frontend-framework/vdom/intro.html</b:URL>
    <b:RefOrder>9</b:RefOrder>
  </b:Source>
</b:Sources>
</file>

<file path=customXml/itemProps1.xml><?xml version="1.0" encoding="utf-8"?>
<ds:datastoreItem xmlns:ds="http://schemas.openxmlformats.org/officeDocument/2006/customXml" ds:itemID="{5F198AEC-68E3-4EF0-A6DA-2716A256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3318</TotalTime>
  <Pages>46</Pages>
  <Words>8105</Words>
  <Characters>55925</Characters>
  <Application>Microsoft Office Word</Application>
  <DocSecurity>0</DocSecurity>
  <Lines>466</Lines>
  <Paragraphs>127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63903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Bence Boros</cp:lastModifiedBy>
  <cp:revision>31</cp:revision>
  <cp:lastPrinted>2002-07-08T12:51:00Z</cp:lastPrinted>
  <dcterms:created xsi:type="dcterms:W3CDTF">2020-11-03T21:37:00Z</dcterms:created>
  <dcterms:modified xsi:type="dcterms:W3CDTF">2020-12-16T05:04:00Z</dcterms:modified>
</cp:coreProperties>
</file>